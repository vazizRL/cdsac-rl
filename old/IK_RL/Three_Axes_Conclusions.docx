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5BCE9" w14:textId="77777777" w:rsidR="004B1666" w:rsidRPr="00176725" w:rsidRDefault="00255583" w:rsidP="0067493A">
      <w:pPr>
        <w:pStyle w:val="FlietextTH"/>
        <w:tabs>
          <w:tab w:val="left" w:pos="2280"/>
          <w:tab w:val="left" w:pos="3686"/>
        </w:tabs>
        <w:sectPr w:rsidR="004B1666" w:rsidRPr="00176725" w:rsidSect="0017369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1418" w:right="1418" w:bottom="1134" w:left="1985" w:header="454" w:footer="567" w:gutter="0"/>
          <w:pgNumType w:fmt="upperRoman" w:start="1"/>
          <w:cols w:space="708"/>
          <w:titlePg/>
          <w:docGrid w:linePitch="360"/>
        </w:sectPr>
      </w:pPr>
      <w:bookmarkStart w:id="0" w:name="_Hlk58694822"/>
      <w:bookmarkStart w:id="1" w:name="Titel"/>
      <w:bookmarkStart w:id="2" w:name="OLE_LINK18"/>
      <w:bookmarkStart w:id="3" w:name="OLE_LINK45"/>
      <w:bookmarkStart w:id="4" w:name="OLE_LINK46"/>
      <w:bookmarkStart w:id="5" w:name="_Toc445719453"/>
      <w:bookmarkEnd w:id="0"/>
      <w:r w:rsidRPr="00176725">
        <w:rPr>
          <w:noProof/>
        </w:rPr>
        <mc:AlternateContent>
          <mc:Choice Requires="wps">
            <w:drawing>
              <wp:anchor distT="215900" distB="2160270" distL="114300" distR="114300" simplePos="0" relativeHeight="251657216" behindDoc="1" locked="1" layoutInCell="1" allowOverlap="1" wp14:anchorId="7A96DD4A" wp14:editId="08B44B55">
                <wp:simplePos x="0" y="0"/>
                <wp:positionH relativeFrom="page">
                  <wp:posOffset>943429</wp:posOffset>
                </wp:positionH>
                <wp:positionV relativeFrom="page">
                  <wp:posOffset>1799771</wp:posOffset>
                </wp:positionV>
                <wp:extent cx="5715720" cy="5383440"/>
                <wp:effectExtent l="0" t="0" r="18415" b="7620"/>
                <wp:wrapTight wrapText="bothSides">
                  <wp:wrapPolygon edited="0">
                    <wp:start x="0" y="0"/>
                    <wp:lineTo x="0" y="21554"/>
                    <wp:lineTo x="21598" y="21554"/>
                    <wp:lineTo x="21598" y="0"/>
                    <wp:lineTo x="0" y="0"/>
                  </wp:wrapPolygon>
                </wp:wrapTight>
                <wp:docPr id="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720" cy="538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2B206" w14:textId="12F6B904" w:rsidR="00C55A3E" w:rsidRDefault="003459E3" w:rsidP="00255583">
                            <w:pPr>
                              <w:pStyle w:val="TitelTitelseite20ptTH"/>
                              <w:spacing w:after="480"/>
                            </w:pPr>
                            <w:bookmarkStart w:id="6" w:name="_Toc59113293"/>
                            <w:bookmarkStart w:id="7" w:name="_Toc63199295"/>
                            <w:bookmarkStart w:id="8" w:name="_Toc47447741"/>
                            <w:r>
                              <w:t>Master</w:t>
                            </w:r>
                            <w:r w:rsidR="00596372">
                              <w:t>arbeit</w:t>
                            </w:r>
                            <w:r>
                              <w:t xml:space="preserve">: </w:t>
                            </w:r>
                            <w:bookmarkEnd w:id="6"/>
                            <w:bookmarkEnd w:id="7"/>
                            <w:r w:rsidR="00CA7731">
                              <w:t>X_Y_Z</w:t>
                            </w:r>
                            <w:r w:rsidR="00CA724B">
                              <w:t xml:space="preserve"> - Conclusions</w:t>
                            </w:r>
                          </w:p>
                          <w:p w14:paraId="796441B4" w14:textId="36A2CF5F" w:rsidR="003459E3" w:rsidRDefault="00BC6FB7" w:rsidP="00255583">
                            <w:pPr>
                              <w:pStyle w:val="UntertitelTitelseiteTH"/>
                              <w:spacing w:afterLines="800" w:after="1920"/>
                            </w:pPr>
                            <w:r>
                              <w:t>Masterarbeit</w:t>
                            </w:r>
                            <w:r w:rsidR="003459E3">
                              <w:t xml:space="preserve"> </w:t>
                            </w:r>
                            <w:r w:rsidR="003459E3">
                              <w:br/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Master</w:t>
                            </w:r>
                            <w:r w:rsidR="003459E3">
                              <w:rPr>
                                <w:rStyle w:val="kursivTH"/>
                              </w:rPr>
                              <w:t xml:space="preserve"> </w:t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of Science</w:t>
                            </w:r>
                            <w:r w:rsidR="003459E3">
                              <w:t xml:space="preserve"> im Studiengang Maschinenbau/Produktentwicklung</w:t>
                            </w:r>
                            <w:r w:rsidR="003459E3">
                              <w:br/>
                              <w:t>an der Fakultät für Anlagen-, Energie- und Masch</w:t>
                            </w:r>
                            <w:r w:rsidR="00580D2D">
                              <w:t>ine</w:t>
                            </w:r>
                            <w:r w:rsidR="003459E3">
                              <w:t xml:space="preserve">nsysteme </w:t>
                            </w:r>
                            <w:r w:rsidR="003459E3">
                              <w:br/>
                              <w:t>der Technischen Hochschule Köln</w:t>
                            </w:r>
                          </w:p>
                          <w:p w14:paraId="16399912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t>Projektteilnehmer:</w:t>
                            </w:r>
                            <w:r>
                              <w:tab/>
                            </w:r>
                            <w:r>
                              <w:tab/>
                              <w:t>Vanya Aziz</w:t>
                            </w:r>
                            <w:r>
                              <w:rPr>
                                <w:rStyle w:val="fettTH"/>
                              </w:rPr>
                              <w:br/>
                            </w:r>
                            <w:r>
                              <w:t>Matrikel-Nr.:</w:t>
                            </w:r>
                            <w:r>
                              <w:tab/>
                              <w:t>11136876</w:t>
                            </w:r>
                            <w:r>
                              <w:br/>
                              <w:t>Adresse:</w:t>
                            </w:r>
                            <w:r>
                              <w:tab/>
                            </w:r>
                            <w:r>
                              <w:tab/>
                              <w:t>Deutz-Kalker-Str. 118</w:t>
                            </w:r>
                            <w:r>
                              <w:br/>
                            </w:r>
                            <w:r>
                              <w:tab/>
                              <w:t>50679 Köln</w:t>
                            </w:r>
                            <w:r>
                              <w:br/>
                            </w:r>
                            <w:r>
                              <w:tab/>
                              <w:t>vaziz@th-koeln.de</w:t>
                            </w:r>
                          </w:p>
                          <w:p w14:paraId="3AB1F2A0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br/>
                              <w:t>Professor:</w:t>
                            </w:r>
                            <w:r>
                              <w:tab/>
                            </w:r>
                            <w:r>
                              <w:tab/>
                              <w:t>Prof. Dr. Anja Richert</w:t>
                            </w:r>
                            <w:r>
                              <w:br/>
                              <w:t>Betreuer:</w:t>
                            </w:r>
                            <w:r>
                              <w:tab/>
                              <w:t>Dario Luipers, M.Sc. </w:t>
                            </w:r>
                          </w:p>
                          <w:p w14:paraId="57B5A89C" w14:textId="77777777" w:rsidR="003459E3" w:rsidRDefault="003459E3" w:rsidP="00255583">
                            <w:pPr>
                              <w:pStyle w:val="FlietextTH"/>
                            </w:pPr>
                          </w:p>
                          <w:p w14:paraId="6F124342" w14:textId="5F3F9F63" w:rsidR="003459E3" w:rsidRPr="007A45EE" w:rsidRDefault="003459E3" w:rsidP="00255583">
                            <w:pPr>
                              <w:pStyle w:val="FlietextTH"/>
                            </w:pPr>
                            <w:r>
                              <w:t xml:space="preserve">Köln, </w:t>
                            </w:r>
                            <w:r w:rsidR="00E211B0">
                              <w:t>01</w:t>
                            </w:r>
                            <w:r>
                              <w:t>.</w:t>
                            </w:r>
                            <w:r w:rsidR="00A12489">
                              <w:t>0</w:t>
                            </w:r>
                            <w:r w:rsidR="00E211B0">
                              <w:t>2</w:t>
                            </w:r>
                            <w:r>
                              <w:t>.202</w:t>
                            </w:r>
                            <w:r w:rsidR="00E211B0">
                              <w:t>1</w:t>
                            </w:r>
                          </w:p>
                          <w:p w14:paraId="2AAB2BF8" w14:textId="77777777" w:rsidR="003459E3" w:rsidRDefault="003459E3"/>
                          <w:p w14:paraId="03C29FA4" w14:textId="01A11114" w:rsidR="00423078" w:rsidRDefault="00423078">
                            <w:r>
                              <w:t>Letzte Änderung: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E211B0">
                              <w:t>02</w:t>
                            </w:r>
                            <w:r>
                              <w:t>.</w:t>
                            </w:r>
                            <w:r w:rsidR="00E211B0">
                              <w:t>02</w:t>
                            </w:r>
                            <w:r>
                              <w:t>.</w:t>
                            </w:r>
                            <w:r w:rsidR="007F1358">
                              <w:t>2021</w:t>
                            </w:r>
                          </w:p>
                          <w:p w14:paraId="5C73022F" w14:textId="77777777" w:rsidR="00F96C74" w:rsidRDefault="00F96C74"/>
                          <w:bookmarkEnd w:id="8"/>
                          <w:p w14:paraId="4327BA56" w14:textId="77777777" w:rsidR="003459E3" w:rsidRPr="007A45EE" w:rsidRDefault="003459E3" w:rsidP="00255583">
                            <w:pPr>
                              <w:pStyle w:val="Flietext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6DD4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74.3pt;margin-top:141.7pt;width:450.05pt;height:423.9pt;z-index:-251659264;visibility:visible;mso-wrap-style:square;mso-width-percent:0;mso-height-percent:0;mso-wrap-distance-left:9pt;mso-wrap-distance-top:17pt;mso-wrap-distance-right:9pt;mso-wrap-distance-bottom:170.1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" filled="f" stroked="f">
                <v:textbox style="mso-fit-shape-to-text:t" inset="0,0,0,0">
                  <w:txbxContent>
                    <w:p w14:paraId="03B2B206" w14:textId="12F6B904" w:rsidR="00C55A3E" w:rsidRDefault="003459E3" w:rsidP="00255583">
                      <w:pPr>
                        <w:pStyle w:val="TitelTitelseite20ptTH"/>
                        <w:spacing w:after="480"/>
                      </w:pPr>
                      <w:bookmarkStart w:id="9" w:name="_Toc59113293"/>
                      <w:bookmarkStart w:id="10" w:name="_Toc63199295"/>
                      <w:bookmarkStart w:id="11" w:name="_Toc47447741"/>
                      <w:r>
                        <w:t>Master</w:t>
                      </w:r>
                      <w:r w:rsidR="00596372">
                        <w:t>arbeit</w:t>
                      </w:r>
                      <w:r>
                        <w:t xml:space="preserve">: </w:t>
                      </w:r>
                      <w:bookmarkEnd w:id="9"/>
                      <w:bookmarkEnd w:id="10"/>
                      <w:r w:rsidR="00CA7731">
                        <w:t>X_Y_Z</w:t>
                      </w:r>
                      <w:r w:rsidR="00CA724B">
                        <w:t xml:space="preserve"> - Conclusions</w:t>
                      </w:r>
                    </w:p>
                    <w:p w14:paraId="796441B4" w14:textId="36A2CF5F" w:rsidR="003459E3" w:rsidRDefault="00BC6FB7" w:rsidP="00255583">
                      <w:pPr>
                        <w:pStyle w:val="UntertitelTitelseiteTH"/>
                        <w:spacing w:afterLines="800" w:after="1920"/>
                      </w:pPr>
                      <w:r>
                        <w:t>Masterarbeit</w:t>
                      </w:r>
                      <w:r w:rsidR="003459E3">
                        <w:t xml:space="preserve"> </w:t>
                      </w:r>
                      <w:r w:rsidR="003459E3">
                        <w:br/>
                      </w:r>
                      <w:r w:rsidR="003459E3" w:rsidRPr="00FB337A">
                        <w:rPr>
                          <w:rStyle w:val="kursivTH"/>
                        </w:rPr>
                        <w:t>Master</w:t>
                      </w:r>
                      <w:r w:rsidR="003459E3">
                        <w:rPr>
                          <w:rStyle w:val="kursivTH"/>
                        </w:rPr>
                        <w:t xml:space="preserve"> </w:t>
                      </w:r>
                      <w:r w:rsidR="003459E3" w:rsidRPr="00FB337A">
                        <w:rPr>
                          <w:rStyle w:val="kursivTH"/>
                        </w:rPr>
                        <w:t>of Science</w:t>
                      </w:r>
                      <w:r w:rsidR="003459E3">
                        <w:t xml:space="preserve"> im Studiengang Maschinenbau/Produktentwicklung</w:t>
                      </w:r>
                      <w:r w:rsidR="003459E3">
                        <w:br/>
                        <w:t>an der Fakultät für Anlagen-, Energie- und Masch</w:t>
                      </w:r>
                      <w:r w:rsidR="00580D2D">
                        <w:t>ine</w:t>
                      </w:r>
                      <w:r w:rsidR="003459E3">
                        <w:t xml:space="preserve">nsysteme </w:t>
                      </w:r>
                      <w:r w:rsidR="003459E3">
                        <w:br/>
                        <w:t>der Technischen Hochschule Köln</w:t>
                      </w:r>
                    </w:p>
                    <w:p w14:paraId="16399912" w14:textId="77777777" w:rsidR="003459E3" w:rsidRDefault="003459E3" w:rsidP="00255583">
                      <w:pPr>
                        <w:pStyle w:val="UntertitelTitelseiteTH"/>
                      </w:pPr>
                      <w:r>
                        <w:t>Projektteilnehmer:</w:t>
                      </w:r>
                      <w:r>
                        <w:tab/>
                      </w:r>
                      <w:r>
                        <w:tab/>
                        <w:t>Vanya Aziz</w:t>
                      </w:r>
                      <w:r>
                        <w:rPr>
                          <w:rStyle w:val="fettTH"/>
                        </w:rPr>
                        <w:br/>
                      </w:r>
                      <w:r>
                        <w:t>Matrikel-Nr.:</w:t>
                      </w:r>
                      <w:r>
                        <w:tab/>
                        <w:t>11136876</w:t>
                      </w:r>
                      <w:r>
                        <w:br/>
                        <w:t>Adresse:</w:t>
                      </w:r>
                      <w:r>
                        <w:tab/>
                      </w:r>
                      <w:r>
                        <w:tab/>
                        <w:t>Deutz-Kalker-Str. 118</w:t>
                      </w:r>
                      <w:r>
                        <w:br/>
                      </w:r>
                      <w:r>
                        <w:tab/>
                        <w:t>50679 Köln</w:t>
                      </w:r>
                      <w:r>
                        <w:br/>
                      </w:r>
                      <w:r>
                        <w:tab/>
                        <w:t>vaziz@th-koeln.de</w:t>
                      </w:r>
                    </w:p>
                    <w:p w14:paraId="3AB1F2A0" w14:textId="77777777" w:rsidR="003459E3" w:rsidRDefault="003459E3" w:rsidP="00255583">
                      <w:pPr>
                        <w:pStyle w:val="UntertitelTitelseiteTH"/>
                      </w:pPr>
                      <w:r>
                        <w:br/>
                        <w:t>Professor:</w:t>
                      </w:r>
                      <w:r>
                        <w:tab/>
                      </w:r>
                      <w:r>
                        <w:tab/>
                        <w:t>Prof. Dr. Anja Richert</w:t>
                      </w:r>
                      <w:r>
                        <w:br/>
                        <w:t>Betreuer:</w:t>
                      </w:r>
                      <w:r>
                        <w:tab/>
                        <w:t>Dario Luipers, M.Sc. </w:t>
                      </w:r>
                    </w:p>
                    <w:p w14:paraId="57B5A89C" w14:textId="77777777" w:rsidR="003459E3" w:rsidRDefault="003459E3" w:rsidP="00255583">
                      <w:pPr>
                        <w:pStyle w:val="FlietextTH"/>
                      </w:pPr>
                    </w:p>
                    <w:p w14:paraId="6F124342" w14:textId="5F3F9F63" w:rsidR="003459E3" w:rsidRPr="007A45EE" w:rsidRDefault="003459E3" w:rsidP="00255583">
                      <w:pPr>
                        <w:pStyle w:val="FlietextTH"/>
                      </w:pPr>
                      <w:r>
                        <w:t xml:space="preserve">Köln, </w:t>
                      </w:r>
                      <w:r w:rsidR="00E211B0">
                        <w:t>01</w:t>
                      </w:r>
                      <w:r>
                        <w:t>.</w:t>
                      </w:r>
                      <w:r w:rsidR="00A12489">
                        <w:t>0</w:t>
                      </w:r>
                      <w:r w:rsidR="00E211B0">
                        <w:t>2</w:t>
                      </w:r>
                      <w:r>
                        <w:t>.202</w:t>
                      </w:r>
                      <w:r w:rsidR="00E211B0">
                        <w:t>1</w:t>
                      </w:r>
                    </w:p>
                    <w:p w14:paraId="2AAB2BF8" w14:textId="77777777" w:rsidR="003459E3" w:rsidRDefault="003459E3"/>
                    <w:p w14:paraId="03C29FA4" w14:textId="01A11114" w:rsidR="00423078" w:rsidRDefault="00423078">
                      <w:r>
                        <w:t>Letzte Änderung:</w:t>
                      </w:r>
                      <w:r>
                        <w:tab/>
                      </w:r>
                      <w:r>
                        <w:tab/>
                      </w:r>
                      <w:r w:rsidR="00E211B0">
                        <w:t>02</w:t>
                      </w:r>
                      <w:r>
                        <w:t>.</w:t>
                      </w:r>
                      <w:r w:rsidR="00E211B0">
                        <w:t>02</w:t>
                      </w:r>
                      <w:r>
                        <w:t>.</w:t>
                      </w:r>
                      <w:r w:rsidR="007F1358">
                        <w:t>2021</w:t>
                      </w:r>
                    </w:p>
                    <w:p w14:paraId="5C73022F" w14:textId="77777777" w:rsidR="00F96C74" w:rsidRDefault="00F96C74"/>
                    <w:bookmarkEnd w:id="11"/>
                    <w:p w14:paraId="4327BA56" w14:textId="77777777" w:rsidR="003459E3" w:rsidRPr="007A45EE" w:rsidRDefault="003459E3" w:rsidP="00255583">
                      <w:pPr>
                        <w:pStyle w:val="FlietextTH"/>
                      </w:pPr>
                    </w:p>
                  </w:txbxContent>
                </v:textbox>
                <w10:wrap type="tight" anchorx="page" anchory="page"/>
                <w10:anchorlock/>
              </v:shape>
            </w:pict>
          </mc:Fallback>
        </mc:AlternateContent>
      </w:r>
      <w:bookmarkEnd w:id="1"/>
      <w:r w:rsidR="00C14AAB">
        <w:tab/>
      </w:r>
      <w:r w:rsidR="0067493A">
        <w:tab/>
      </w:r>
    </w:p>
    <w:bookmarkEnd w:id="2"/>
    <w:bookmarkEnd w:id="3"/>
    <w:bookmarkEnd w:id="4"/>
    <w:bookmarkEnd w:id="5"/>
    <w:p w14:paraId="333D1D72" w14:textId="77777777" w:rsidR="000D3E7D" w:rsidRDefault="00F96C74" w:rsidP="003523C9">
      <w:pPr>
        <w:pStyle w:val="berschrift1"/>
        <w:numPr>
          <w:ilvl w:val="0"/>
          <w:numId w:val="0"/>
        </w:numPr>
        <w:spacing w:after="240"/>
        <w:ind w:left="357" w:hanging="357"/>
        <w:rPr>
          <w:lang w:val="en-US"/>
        </w:rPr>
      </w:pPr>
      <w:r>
        <w:rPr>
          <w:lang w:val="en-US"/>
        </w:rPr>
        <w:br w:type="page"/>
      </w:r>
    </w:p>
    <w:bookmarkStart w:id="12" w:name="_Toc63199296" w:displacedByCustomXml="next"/>
    <w:sdt>
      <w:sdtPr>
        <w:rPr>
          <w:rFonts w:eastAsia="Times New Roman" w:cs="Times New Roman"/>
          <w:color w:val="auto"/>
          <w:kern w:val="0"/>
          <w:sz w:val="22"/>
          <w:szCs w:val="22"/>
        </w:rPr>
        <w:id w:val="-1332908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F8058" w14:textId="77777777" w:rsidR="00633512" w:rsidRDefault="00633512">
          <w:pPr>
            <w:pStyle w:val="Inhaltsverzeichnisberschrift"/>
            <w:spacing w:after="240"/>
          </w:pPr>
          <w:r>
            <w:t>Inhalt</w:t>
          </w:r>
          <w:bookmarkEnd w:id="12"/>
        </w:p>
        <w:p w14:paraId="39D3869C" w14:textId="467789CE" w:rsidR="003D4C14" w:rsidRDefault="00633512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3" w:anchor="_Toc63199295" w:history="1">
            <w:r w:rsidR="003D4C14" w:rsidRPr="008E11CD">
              <w:rPr>
                <w:rStyle w:val="Hyperlink"/>
              </w:rPr>
              <w:t>Masterarbeit: IK_RL MVP - Problemanalyse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_Toc63199295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I</w:t>
            </w:r>
            <w:r w:rsidR="003D4C14">
              <w:rPr>
                <w:webHidden/>
              </w:rPr>
              <w:fldChar w:fldCharType="end"/>
            </w:r>
          </w:hyperlink>
        </w:p>
        <w:p w14:paraId="02DFCFCA" w14:textId="0ED72B1A" w:rsidR="003D4C14" w:rsidRDefault="001E07E1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199296" w:history="1">
            <w:r w:rsidR="003D4C14" w:rsidRPr="008E11CD">
              <w:rPr>
                <w:rStyle w:val="Hyperlink"/>
              </w:rPr>
              <w:t>Inhalt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_Toc63199296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2</w:t>
            </w:r>
            <w:r w:rsidR="003D4C14">
              <w:rPr>
                <w:webHidden/>
              </w:rPr>
              <w:fldChar w:fldCharType="end"/>
            </w:r>
          </w:hyperlink>
        </w:p>
        <w:p w14:paraId="5F3325F0" w14:textId="65F40743" w:rsidR="003D4C14" w:rsidRDefault="001E07E1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199297" w:history="1">
            <w:r w:rsidR="003D4C14" w:rsidRPr="008E11CD">
              <w:rPr>
                <w:rStyle w:val="Hyperlink"/>
                <w:lang w:val="en-US"/>
              </w:rPr>
              <w:t>1.</w:t>
            </w:r>
            <w:r w:rsidR="003D4C1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3D4C14" w:rsidRPr="008E11CD">
              <w:rPr>
                <w:rStyle w:val="Hyperlink"/>
                <w:lang w:val="en-US"/>
              </w:rPr>
              <w:t>Action Space and Bound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_Toc63199297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3</w:t>
            </w:r>
            <w:r w:rsidR="003D4C14">
              <w:rPr>
                <w:webHidden/>
              </w:rPr>
              <w:fldChar w:fldCharType="end"/>
            </w:r>
          </w:hyperlink>
        </w:p>
        <w:p w14:paraId="484352D0" w14:textId="38B58649" w:rsidR="003D4C14" w:rsidRDefault="001E07E1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199298" w:history="1">
            <w:r w:rsidR="003D4C14" w:rsidRPr="008E11CD">
              <w:rPr>
                <w:rStyle w:val="Hyperlink"/>
                <w:lang w:val="en-US"/>
              </w:rPr>
              <w:t>2.</w:t>
            </w:r>
            <w:r w:rsidR="003D4C14"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="003D4C14" w:rsidRPr="008E11CD">
              <w:rPr>
                <w:rStyle w:val="Hyperlink"/>
                <w:lang w:val="en-US"/>
              </w:rPr>
              <w:t>Horizon and Minibatch Size</w:t>
            </w:r>
            <w:r w:rsidR="003D4C14">
              <w:rPr>
                <w:webHidden/>
              </w:rPr>
              <w:tab/>
            </w:r>
            <w:r w:rsidR="003D4C14">
              <w:rPr>
                <w:webHidden/>
              </w:rPr>
              <w:fldChar w:fldCharType="begin"/>
            </w:r>
            <w:r w:rsidR="003D4C14">
              <w:rPr>
                <w:webHidden/>
              </w:rPr>
              <w:instrText xml:space="preserve"> PAGEREF _Toc63199298 \h </w:instrText>
            </w:r>
            <w:r w:rsidR="003D4C14">
              <w:rPr>
                <w:webHidden/>
              </w:rPr>
            </w:r>
            <w:r w:rsidR="003D4C14">
              <w:rPr>
                <w:webHidden/>
              </w:rPr>
              <w:fldChar w:fldCharType="separate"/>
            </w:r>
            <w:r w:rsidR="003D4C14">
              <w:rPr>
                <w:webHidden/>
              </w:rPr>
              <w:t>3</w:t>
            </w:r>
            <w:r w:rsidR="003D4C14">
              <w:rPr>
                <w:webHidden/>
              </w:rPr>
              <w:fldChar w:fldCharType="end"/>
            </w:r>
          </w:hyperlink>
        </w:p>
        <w:p w14:paraId="42627E9E" w14:textId="59CCD23F" w:rsidR="00633512" w:rsidRDefault="00633512">
          <w:r>
            <w:rPr>
              <w:b/>
              <w:bCs/>
            </w:rPr>
            <w:fldChar w:fldCharType="end"/>
          </w:r>
        </w:p>
      </w:sdtContent>
    </w:sdt>
    <w:p w14:paraId="57A03F26" w14:textId="77777777" w:rsidR="003523C9" w:rsidRDefault="003523C9" w:rsidP="003523C9">
      <w:pPr>
        <w:pStyle w:val="FlietextTH"/>
        <w:rPr>
          <w:lang w:val="en-US"/>
        </w:rPr>
      </w:pPr>
    </w:p>
    <w:p w14:paraId="39A38725" w14:textId="77777777" w:rsidR="003523C9" w:rsidRDefault="003523C9" w:rsidP="003523C9">
      <w:pPr>
        <w:pStyle w:val="FlietextTH"/>
        <w:rPr>
          <w:lang w:val="en-US"/>
        </w:rPr>
      </w:pPr>
    </w:p>
    <w:p w14:paraId="51847753" w14:textId="77777777" w:rsidR="003523C9" w:rsidRDefault="003523C9" w:rsidP="003523C9">
      <w:pPr>
        <w:pStyle w:val="FlietextTH"/>
        <w:rPr>
          <w:lang w:val="en-US"/>
        </w:rPr>
      </w:pPr>
    </w:p>
    <w:p w14:paraId="61E27FAB" w14:textId="77777777" w:rsidR="003523C9" w:rsidRDefault="003523C9" w:rsidP="003523C9">
      <w:pPr>
        <w:pStyle w:val="FlietextTH"/>
        <w:rPr>
          <w:lang w:val="en-US"/>
        </w:rPr>
      </w:pPr>
    </w:p>
    <w:p w14:paraId="4948BF21" w14:textId="77777777" w:rsidR="003523C9" w:rsidRDefault="003523C9" w:rsidP="003523C9">
      <w:pPr>
        <w:pStyle w:val="FlietextTH"/>
        <w:rPr>
          <w:lang w:val="en-US"/>
        </w:rPr>
      </w:pPr>
    </w:p>
    <w:p w14:paraId="06D92012" w14:textId="77777777" w:rsidR="003523C9" w:rsidRDefault="003523C9" w:rsidP="003523C9">
      <w:pPr>
        <w:pStyle w:val="FlietextTH"/>
        <w:rPr>
          <w:lang w:val="en-US"/>
        </w:rPr>
      </w:pPr>
    </w:p>
    <w:p w14:paraId="52B0062A" w14:textId="77777777" w:rsidR="003523C9" w:rsidRDefault="003523C9" w:rsidP="003523C9">
      <w:pPr>
        <w:pStyle w:val="FlietextTH"/>
        <w:rPr>
          <w:lang w:val="en-US"/>
        </w:rPr>
      </w:pPr>
    </w:p>
    <w:p w14:paraId="45E958DE" w14:textId="77777777" w:rsidR="003523C9" w:rsidRDefault="003523C9" w:rsidP="003523C9">
      <w:pPr>
        <w:pStyle w:val="FlietextTH"/>
        <w:rPr>
          <w:lang w:val="en-US"/>
        </w:rPr>
      </w:pPr>
    </w:p>
    <w:p w14:paraId="24030DCC" w14:textId="77777777" w:rsidR="003523C9" w:rsidRDefault="003523C9" w:rsidP="003523C9">
      <w:pPr>
        <w:pStyle w:val="FlietextTH"/>
        <w:rPr>
          <w:lang w:val="en-US"/>
        </w:rPr>
      </w:pPr>
    </w:p>
    <w:p w14:paraId="24351A16" w14:textId="77777777" w:rsidR="003523C9" w:rsidRDefault="003523C9" w:rsidP="003523C9">
      <w:pPr>
        <w:pStyle w:val="FlietextTH"/>
        <w:rPr>
          <w:lang w:val="en-US"/>
        </w:rPr>
      </w:pPr>
    </w:p>
    <w:p w14:paraId="243682B4" w14:textId="77777777" w:rsidR="003523C9" w:rsidRDefault="003523C9" w:rsidP="003523C9">
      <w:pPr>
        <w:pStyle w:val="FlietextTH"/>
        <w:rPr>
          <w:lang w:val="en-US"/>
        </w:rPr>
      </w:pPr>
    </w:p>
    <w:p w14:paraId="5A40FC85" w14:textId="77777777" w:rsidR="003523C9" w:rsidRDefault="003523C9" w:rsidP="003523C9">
      <w:pPr>
        <w:pStyle w:val="FlietextTH"/>
        <w:rPr>
          <w:lang w:val="en-US"/>
        </w:rPr>
      </w:pPr>
    </w:p>
    <w:p w14:paraId="0A245EF3" w14:textId="77777777" w:rsidR="003523C9" w:rsidRDefault="003523C9" w:rsidP="003523C9">
      <w:pPr>
        <w:pStyle w:val="FlietextTH"/>
        <w:rPr>
          <w:lang w:val="en-US"/>
        </w:rPr>
      </w:pPr>
    </w:p>
    <w:p w14:paraId="305B4195" w14:textId="77777777" w:rsidR="003523C9" w:rsidRDefault="003523C9" w:rsidP="003523C9">
      <w:pPr>
        <w:pStyle w:val="FlietextTH"/>
        <w:rPr>
          <w:lang w:val="en-US"/>
        </w:rPr>
      </w:pPr>
    </w:p>
    <w:p w14:paraId="37EFB889" w14:textId="77777777" w:rsidR="003523C9" w:rsidRDefault="003523C9" w:rsidP="003523C9">
      <w:pPr>
        <w:pStyle w:val="FlietextTH"/>
        <w:rPr>
          <w:lang w:val="en-US"/>
        </w:rPr>
      </w:pPr>
    </w:p>
    <w:p w14:paraId="02873D95" w14:textId="77777777" w:rsidR="003523C9" w:rsidRDefault="003523C9" w:rsidP="003523C9">
      <w:pPr>
        <w:pStyle w:val="FlietextTH"/>
        <w:rPr>
          <w:lang w:val="en-US"/>
        </w:rPr>
      </w:pPr>
    </w:p>
    <w:p w14:paraId="1952407E" w14:textId="77777777" w:rsidR="003523C9" w:rsidRDefault="003523C9" w:rsidP="003523C9">
      <w:pPr>
        <w:pStyle w:val="FlietextTH"/>
        <w:rPr>
          <w:lang w:val="en-US"/>
        </w:rPr>
      </w:pPr>
    </w:p>
    <w:p w14:paraId="0380E092" w14:textId="77777777" w:rsidR="003523C9" w:rsidRDefault="003523C9" w:rsidP="003523C9">
      <w:pPr>
        <w:pStyle w:val="FlietextTH"/>
        <w:rPr>
          <w:lang w:val="en-US"/>
        </w:rPr>
      </w:pPr>
    </w:p>
    <w:p w14:paraId="0233ED67" w14:textId="77777777" w:rsidR="003523C9" w:rsidRDefault="003523C9" w:rsidP="003523C9">
      <w:pPr>
        <w:pStyle w:val="FlietextTH"/>
        <w:rPr>
          <w:lang w:val="en-US"/>
        </w:rPr>
      </w:pPr>
    </w:p>
    <w:p w14:paraId="1D2729EA" w14:textId="77777777" w:rsidR="003523C9" w:rsidRDefault="003523C9" w:rsidP="003523C9">
      <w:pPr>
        <w:pStyle w:val="FlietextTH"/>
        <w:rPr>
          <w:lang w:val="en-US"/>
        </w:rPr>
      </w:pPr>
    </w:p>
    <w:p w14:paraId="027FB0E8" w14:textId="77777777" w:rsidR="003523C9" w:rsidRDefault="003523C9" w:rsidP="003523C9">
      <w:pPr>
        <w:pStyle w:val="FlietextTH"/>
        <w:rPr>
          <w:lang w:val="en-US"/>
        </w:rPr>
      </w:pPr>
    </w:p>
    <w:p w14:paraId="77B275EA" w14:textId="77777777" w:rsidR="003523C9" w:rsidRDefault="003523C9" w:rsidP="003523C9">
      <w:pPr>
        <w:pStyle w:val="FlietextTH"/>
        <w:rPr>
          <w:lang w:val="en-US"/>
        </w:rPr>
      </w:pPr>
    </w:p>
    <w:p w14:paraId="146296B6" w14:textId="77777777" w:rsidR="003523C9" w:rsidRDefault="003523C9" w:rsidP="003523C9">
      <w:pPr>
        <w:pStyle w:val="FlietextTH"/>
        <w:rPr>
          <w:lang w:val="en-US"/>
        </w:rPr>
      </w:pPr>
    </w:p>
    <w:p w14:paraId="4D2A0F41" w14:textId="77777777" w:rsidR="003523C9" w:rsidRDefault="003523C9" w:rsidP="003523C9">
      <w:pPr>
        <w:pStyle w:val="FlietextTH"/>
        <w:rPr>
          <w:lang w:val="en-US"/>
        </w:rPr>
      </w:pPr>
    </w:p>
    <w:p w14:paraId="5B45D320" w14:textId="29C7F379" w:rsidR="00B907A7" w:rsidRPr="00B46796" w:rsidRDefault="00B907A7" w:rsidP="00B46796">
      <w:pPr>
        <w:pStyle w:val="berschrift1"/>
        <w:spacing w:after="240"/>
        <w:rPr>
          <w:noProof/>
          <w:lang w:val="en-US"/>
        </w:rPr>
      </w:pPr>
      <w:bookmarkStart w:id="13" w:name="_Toc63199297"/>
      <w:r>
        <w:rPr>
          <w:noProof/>
          <w:lang w:val="en-US"/>
        </w:rPr>
        <w:lastRenderedPageBreak/>
        <w:t>Action Space and Bound</w:t>
      </w:r>
      <w:bookmarkEnd w:id="13"/>
    </w:p>
    <w:p w14:paraId="35F239B9" w14:textId="1247C9F7" w:rsidR="00EE74E8" w:rsidRDefault="00CA7731" w:rsidP="00B907A7">
      <w:pPr>
        <w:pStyle w:val="FlietextTH"/>
        <w:rPr>
          <w:lang w:val="en-US"/>
        </w:rPr>
      </w:pPr>
      <w:r>
        <w:rPr>
          <w:lang w:val="en-US"/>
        </w:rPr>
        <w:t>The Ac</w:t>
      </w:r>
      <w:r w:rsidR="0035350C">
        <w:rPr>
          <w:lang w:val="en-US"/>
        </w:rPr>
        <w:t>tion space boundary must be as liberal as the activation of the last hidden layer allows.</w:t>
      </w:r>
    </w:p>
    <w:p w14:paraId="1FB3F777" w14:textId="56295CBB" w:rsidR="00B46796" w:rsidRDefault="00B46796" w:rsidP="00B907A7">
      <w:pPr>
        <w:pStyle w:val="FlietextTH"/>
        <w:rPr>
          <w:lang w:val="en-US"/>
        </w:rPr>
      </w:pPr>
    </w:p>
    <w:p w14:paraId="0BD75D3C" w14:textId="6180B28A" w:rsidR="00B46796" w:rsidRDefault="00B46796" w:rsidP="00B46796">
      <w:pPr>
        <w:pStyle w:val="berschrift1"/>
        <w:spacing w:after="240"/>
        <w:rPr>
          <w:lang w:val="en-US"/>
        </w:rPr>
      </w:pPr>
      <w:bookmarkStart w:id="14" w:name="_Toc63199298"/>
      <w:r>
        <w:rPr>
          <w:lang w:val="en-US"/>
        </w:rPr>
        <w:t>Horizon and Minibatch Size</w:t>
      </w:r>
      <w:bookmarkEnd w:id="14"/>
    </w:p>
    <w:p w14:paraId="0AF8C4E4" w14:textId="7B2A28CF" w:rsidR="00471058" w:rsidRDefault="0009194B" w:rsidP="0009194B">
      <w:pPr>
        <w:tabs>
          <w:tab w:val="left" w:pos="794"/>
        </w:tabs>
        <w:rPr>
          <w:lang w:val="en-US"/>
        </w:rPr>
      </w:pPr>
      <w:r>
        <w:rPr>
          <w:lang w:val="en-US"/>
        </w:rPr>
        <w:t xml:space="preserve">Based on data collected and summarized in "Hyperparameter_Tuning_Summary_02_02", </w:t>
      </w:r>
      <w:r w:rsidR="00471058">
        <w:rPr>
          <w:lang w:val="en-US"/>
        </w:rPr>
        <w:t xml:space="preserve">iterations </w:t>
      </w:r>
      <w:r>
        <w:rPr>
          <w:lang w:val="en-US"/>
        </w:rPr>
        <w:t>12, 11, 9, 7 and 6</w:t>
      </w:r>
      <w:r w:rsidR="00471058">
        <w:rPr>
          <w:lang w:val="en-US"/>
        </w:rPr>
        <w:t>, following statements can be made:</w:t>
      </w:r>
    </w:p>
    <w:p w14:paraId="1B6C8636" w14:textId="37D9A2F5" w:rsidR="00471058" w:rsidRDefault="00471058" w:rsidP="00471058">
      <w:pPr>
        <w:rPr>
          <w:lang w:val="en-US"/>
        </w:rPr>
      </w:pPr>
      <w:r>
        <w:rPr>
          <w:lang w:val="en-US"/>
        </w:rPr>
        <w:tab/>
        <w:t>i)</w:t>
      </w:r>
      <w:r>
        <w:rPr>
          <w:lang w:val="en-US"/>
        </w:rPr>
        <w:tab/>
      </w:r>
      <w:r w:rsidR="00216F68">
        <w:rPr>
          <w:lang w:val="en-US"/>
        </w:rPr>
        <w:t>With regards to optimal convergence speed, t</w:t>
      </w:r>
      <w:r w:rsidR="00D77858">
        <w:rPr>
          <w:lang w:val="en-US"/>
        </w:rPr>
        <w:t xml:space="preserve">he </w:t>
      </w:r>
      <w:r w:rsidR="00216F68">
        <w:rPr>
          <w:lang w:val="en-US"/>
        </w:rPr>
        <w:t>h</w:t>
      </w:r>
      <w:r w:rsidR="00D77858">
        <w:rPr>
          <w:lang w:val="en-US"/>
        </w:rPr>
        <w:t xml:space="preserve">orizon must contain as many </w:t>
      </w:r>
      <w:r w:rsidR="00216F68">
        <w:rPr>
          <w:lang w:val="en-US"/>
        </w:rPr>
        <w:br/>
        <w:t xml:space="preserve">  </w:t>
      </w:r>
      <w:r w:rsidR="00216F68">
        <w:rPr>
          <w:lang w:val="en-US"/>
        </w:rPr>
        <w:tab/>
      </w:r>
      <w:r w:rsidR="00216F68">
        <w:rPr>
          <w:lang w:val="en-US"/>
        </w:rPr>
        <w:tab/>
      </w:r>
      <w:r w:rsidR="00D77858">
        <w:rPr>
          <w:lang w:val="en-US"/>
        </w:rPr>
        <w:t>steps as there</w:t>
      </w:r>
      <w:r w:rsidR="00216F68">
        <w:rPr>
          <w:lang w:val="en-US"/>
        </w:rPr>
        <w:t xml:space="preserve"> are IK points for the approximation of the trajectory</w:t>
      </w:r>
    </w:p>
    <w:p w14:paraId="0C83DEB1" w14:textId="565796D2" w:rsidR="00216F68" w:rsidRPr="0009194B" w:rsidRDefault="00216F68" w:rsidP="00471058">
      <w:pPr>
        <w:rPr>
          <w:lang w:val="en-US"/>
        </w:rPr>
      </w:pPr>
      <w:r>
        <w:rPr>
          <w:lang w:val="en-US"/>
        </w:rPr>
        <w:tab/>
        <w:t>ii)</w:t>
      </w:r>
      <w:r>
        <w:rPr>
          <w:lang w:val="en-US"/>
        </w:rPr>
        <w:tab/>
        <w:t xml:space="preserve">With constraint i), the general loss function and the value loss function </w:t>
      </w:r>
      <w:r w:rsidR="00520268">
        <w:rPr>
          <w:lang w:val="en-US"/>
        </w:rPr>
        <w:t xml:space="preserve">are </w:t>
      </w:r>
      <w:r w:rsidR="00520268">
        <w:rPr>
          <w:lang w:val="en-US"/>
        </w:rPr>
        <w:br/>
        <w:t xml:space="preserve"> </w:t>
      </w:r>
      <w:r w:rsidR="00520268">
        <w:rPr>
          <w:lang w:val="en-US"/>
        </w:rPr>
        <w:tab/>
      </w:r>
      <w:r w:rsidR="00520268">
        <w:rPr>
          <w:lang w:val="en-US"/>
        </w:rPr>
        <w:tab/>
        <w:t>highly volatile, possibly causing unstable learning</w:t>
      </w:r>
      <w:r w:rsidR="00A53F89">
        <w:rPr>
          <w:lang w:val="en-US"/>
        </w:rPr>
        <w:t xml:space="preserve"> sessions</w:t>
      </w:r>
      <w:r w:rsidR="00520268">
        <w:rPr>
          <w:lang w:val="en-US"/>
        </w:rPr>
        <w:t xml:space="preserve">, whereas a high </w:t>
      </w:r>
      <w:r w:rsidR="00A53F89">
        <w:rPr>
          <w:lang w:val="en-US"/>
        </w:rPr>
        <w:br/>
        <w:t xml:space="preserve">   </w:t>
      </w:r>
      <w:r w:rsidR="00A53F89">
        <w:rPr>
          <w:lang w:val="en-US"/>
        </w:rPr>
        <w:tab/>
      </w:r>
      <w:r w:rsidR="00A53F89">
        <w:rPr>
          <w:lang w:val="en-US"/>
        </w:rPr>
        <w:tab/>
      </w:r>
      <w:r w:rsidR="00520268">
        <w:rPr>
          <w:lang w:val="en-US"/>
        </w:rPr>
        <w:t>horizon</w:t>
      </w:r>
      <w:r w:rsidR="00A53F89">
        <w:rPr>
          <w:lang w:val="en-US"/>
        </w:rPr>
        <w:t xml:space="preserve"> </w:t>
      </w:r>
      <w:r w:rsidR="00520268">
        <w:rPr>
          <w:lang w:val="en-US"/>
        </w:rPr>
        <w:t xml:space="preserve">limit significantly reduces the convergence speed must "smoothens" </w:t>
      </w:r>
      <w:r w:rsidR="00A53F89">
        <w:rPr>
          <w:lang w:val="en-US"/>
        </w:rPr>
        <w:br/>
        <w:t xml:space="preserve"> </w:t>
      </w:r>
      <w:r w:rsidR="00A53F89">
        <w:rPr>
          <w:lang w:val="en-US"/>
        </w:rPr>
        <w:tab/>
      </w:r>
      <w:r w:rsidR="00A53F89">
        <w:rPr>
          <w:lang w:val="en-US"/>
        </w:rPr>
        <w:tab/>
      </w:r>
      <w:r w:rsidR="00520268">
        <w:rPr>
          <w:lang w:val="en-US"/>
        </w:rPr>
        <w:t>the curve</w:t>
      </w:r>
      <w:r w:rsidR="00A53F89">
        <w:rPr>
          <w:lang w:val="en-US"/>
        </w:rPr>
        <w:t xml:space="preserve"> </w:t>
      </w:r>
      <w:r w:rsidR="00520268">
        <w:rPr>
          <w:lang w:val="en-US"/>
        </w:rPr>
        <w:t>of the aforementioned functions with respect to th</w:t>
      </w:r>
      <w:r w:rsidR="00A53F89">
        <w:rPr>
          <w:lang w:val="en-US"/>
        </w:rPr>
        <w:t xml:space="preserve">e </w:t>
      </w:r>
      <w:r w:rsidR="00665463">
        <w:rPr>
          <w:lang w:val="en-US"/>
        </w:rPr>
        <w:t>update number.</w:t>
      </w:r>
    </w:p>
    <w:sectPr w:rsidR="00216F68" w:rsidRPr="0009194B" w:rsidSect="00173693">
      <w:headerReference w:type="even" r:id="rId14"/>
      <w:headerReference w:type="first" r:id="rId15"/>
      <w:footerReference w:type="first" r:id="rId16"/>
      <w:type w:val="continuous"/>
      <w:pgSz w:w="11906" w:h="16838" w:code="9"/>
      <w:pgMar w:top="1418" w:right="1418" w:bottom="1134" w:left="1985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B373DD" w14:textId="77777777" w:rsidR="001E07E1" w:rsidRDefault="001E07E1">
      <w:r>
        <w:separator/>
      </w:r>
    </w:p>
    <w:p w14:paraId="0670B683" w14:textId="77777777" w:rsidR="001E07E1" w:rsidRDefault="001E07E1"/>
    <w:p w14:paraId="2D166F2C" w14:textId="77777777" w:rsidR="001E07E1" w:rsidRDefault="001E07E1"/>
    <w:p w14:paraId="50B3AB92" w14:textId="77777777" w:rsidR="001E07E1" w:rsidRDefault="001E07E1"/>
  </w:endnote>
  <w:endnote w:type="continuationSeparator" w:id="0">
    <w:p w14:paraId="39057864" w14:textId="77777777" w:rsidR="001E07E1" w:rsidRDefault="001E07E1">
      <w:r>
        <w:continuationSeparator/>
      </w:r>
    </w:p>
    <w:p w14:paraId="21E85764" w14:textId="77777777" w:rsidR="001E07E1" w:rsidRDefault="001E07E1"/>
    <w:p w14:paraId="696D609B" w14:textId="77777777" w:rsidR="001E07E1" w:rsidRDefault="001E07E1"/>
    <w:p w14:paraId="24200CE0" w14:textId="77777777" w:rsidR="001E07E1" w:rsidRDefault="001E07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6432368"/>
      <w:docPartObj>
        <w:docPartGallery w:val="Page Numbers (Bottom of Page)"/>
        <w:docPartUnique/>
      </w:docPartObj>
    </w:sdtPr>
    <w:sdtEndPr/>
    <w:sdtContent>
      <w:p w14:paraId="4B82651E" w14:textId="77777777" w:rsidR="003459E3" w:rsidRDefault="003459E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6E2010" w14:textId="77777777" w:rsidR="003459E3" w:rsidRDefault="003459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37F18" w14:textId="77777777" w:rsidR="003459E3" w:rsidRDefault="003459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A43CC6" w14:textId="77777777" w:rsidR="001E07E1" w:rsidRPr="00C14AAB" w:rsidRDefault="001E07E1" w:rsidP="00C14AAB">
      <w:pPr>
        <w:pStyle w:val="Fuzeile"/>
      </w:pPr>
    </w:p>
  </w:footnote>
  <w:footnote w:type="continuationSeparator" w:id="0">
    <w:p w14:paraId="78DE3EC0" w14:textId="77777777" w:rsidR="001E07E1" w:rsidRDefault="001E07E1">
      <w:r>
        <w:continuationSeparator/>
      </w:r>
    </w:p>
    <w:p w14:paraId="011A4F7A" w14:textId="77777777" w:rsidR="001E07E1" w:rsidRDefault="001E07E1"/>
  </w:footnote>
  <w:footnote w:type="continuationNotice" w:id="1">
    <w:p w14:paraId="4B8C840E" w14:textId="77777777" w:rsidR="001E07E1" w:rsidRDefault="001E07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6F598" w14:textId="77777777" w:rsidR="003459E3" w:rsidRDefault="003459E3">
    <w:pPr>
      <w:pStyle w:val="Kopfzeile"/>
    </w:pPr>
    <w:r w:rsidRPr="006B08E8">
      <w:rPr>
        <w:noProof/>
        <w:sz w:val="15"/>
        <w:szCs w:val="17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732983FC" wp14:editId="1AB96192">
              <wp:simplePos x="0" y="0"/>
              <wp:positionH relativeFrom="page">
                <wp:posOffset>0</wp:posOffset>
              </wp:positionH>
              <wp:positionV relativeFrom="page">
                <wp:posOffset>212725</wp:posOffset>
              </wp:positionV>
              <wp:extent cx="415440" cy="208440"/>
              <wp:effectExtent l="0" t="0" r="3810" b="1270"/>
              <wp:wrapNone/>
              <wp:docPr id="28" name="Textfeld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5440" cy="208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D062" w14:textId="77777777" w:rsidR="003459E3" w:rsidRPr="003E4E53" w:rsidRDefault="003459E3" w:rsidP="004E51F6">
                          <w:pPr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983FC" id="_x0000_t202" coordsize="21600,21600" o:spt="202" path="m,l,21600r21600,l21600,xe">
              <v:stroke joinstyle="miter"/>
              <v:path gradientshapeok="t" o:connecttype="rect"/>
            </v:shapetype>
            <v:shape id="Textfeld 28" o:spid="_x0000_s1027" type="#_x0000_t202" style="position:absolute;left:0;text-align:left;margin-left:0;margin-top:16.75pt;width:32.7pt;height:16.4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" stroked="f" strokeweight=".5pt">
              <v:textbox inset="0,0,0,0">
                <w:txbxContent>
                  <w:p w14:paraId="4412D062" w14:textId="77777777" w:rsidR="003459E3" w:rsidRPr="003E4E53" w:rsidRDefault="003459E3" w:rsidP="004E51F6">
                    <w:pPr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sz w:val="15"/>
        <w:szCs w:val="17"/>
      </w:rPr>
      <w:t>&lt;Titel der Arbeit&gt;</w:t>
    </w:r>
    <w:r w:rsidRPr="006B08E8">
      <w:rPr>
        <w:noProof/>
        <w:sz w:val="15"/>
        <w:szCs w:val="17"/>
      </w:rPr>
      <w:fldChar w:fldCharType="begin"/>
    </w:r>
    <w:r w:rsidRPr="006B08E8">
      <w:rPr>
        <w:noProof/>
        <w:sz w:val="15"/>
        <w:szCs w:val="17"/>
      </w:rPr>
      <w:instrText xml:space="preserve"> STYLEREF  "Überschrift 1"  \* MERGEFORMAT </w:instrText>
    </w:r>
    <w:r w:rsidRPr="006B08E8">
      <w:rPr>
        <w:noProof/>
        <w:sz w:val="15"/>
        <w:szCs w:val="17"/>
      </w:rPr>
      <w:fldChar w:fldCharType="separate"/>
    </w:r>
    <w:r>
      <w:rPr>
        <w:noProof/>
        <w:sz w:val="15"/>
        <w:szCs w:val="17"/>
      </w:rPr>
      <w:t>Formaler Aufbau</w:t>
    </w:r>
    <w:r w:rsidRPr="006B08E8">
      <w:rPr>
        <w:noProof/>
        <w:sz w:val="15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DDAA4" w14:textId="77777777" w:rsidR="003459E3" w:rsidRPr="00B91DAA" w:rsidRDefault="003459E3" w:rsidP="00507BAE">
    <w:pPr>
      <w:pStyle w:val="Kopfzeile"/>
      <w:ind w:left="-426"/>
      <w:rPr>
        <w:sz w:val="16"/>
        <w:szCs w:val="16"/>
      </w:rPr>
    </w:pPr>
    <w:r w:rsidRPr="006B08E8">
      <w:rPr>
        <w:noProof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54E0DDCD" wp14:editId="51A9F16A">
              <wp:simplePos x="0" y="0"/>
              <wp:positionH relativeFrom="page">
                <wp:posOffset>6661785</wp:posOffset>
              </wp:positionH>
              <wp:positionV relativeFrom="page">
                <wp:posOffset>10337800</wp:posOffset>
              </wp:positionV>
              <wp:extent cx="574675" cy="144780"/>
              <wp:effectExtent l="0" t="0" r="0" b="7620"/>
              <wp:wrapNone/>
              <wp:docPr id="30" name="Textfeld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574675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D9366" w14:textId="77777777" w:rsidR="003459E3" w:rsidRPr="003E4E53" w:rsidRDefault="003459E3" w:rsidP="00AB5C65">
                          <w:pPr>
                            <w:pStyle w:val="Kopf-FuzeileTH"/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0DDCD" id="_x0000_t202" coordsize="21600,21600" o:spt="202" path="m,l,21600r21600,l21600,xe">
              <v:stroke joinstyle="miter"/>
              <v:path gradientshapeok="t" o:connecttype="rect"/>
            </v:shapetype>
            <v:shape id="Textfeld 30" o:spid="_x0000_s1028" type="#_x0000_t202" style="position:absolute;left:0;text-align:left;margin-left:524.55pt;margin-top:814pt;width:45.25pt;height:11.4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" stroked="f" strokeweight=".5pt">
              <v:textbox inset="0,0,0,0">
                <w:txbxContent>
                  <w:p w14:paraId="10FD9366" w14:textId="77777777" w:rsidR="003459E3" w:rsidRPr="003E4E53" w:rsidRDefault="003459E3" w:rsidP="00AB5C65">
                    <w:pPr>
                      <w:pStyle w:val="Kopf-FuzeileTH"/>
                      <w:jc w:val="right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7F9F5794" wp14:editId="1EEFD46F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B56FFA" wp14:editId="5895B8DD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1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14" name="Rechteck 14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hteck 15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hteck 16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CCFEC" id="Gruppieren 13" o:spid="_x0000_s1026" style="position:absolute;margin-left:75.15pt;margin-top:52.45pt;width:443.95pt;height:3.9pt;z-index:25166131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Pok+ShfAwAA&#10;rg4AAA4AAAAAAAAAAAAAAAAALgIAAGRycy9lMm9Eb2MueG1sUEsBAi0AFAAGAAgAAAAhALlNfrPh&#10;AAAADAEAAA8AAAAAAAAAAAAAAAAAuQUAAGRycy9kb3ducmV2LnhtbFBLBQYAAAAABAAEAPMAAADH&#10;BgAAAAA=&#10;">
              <v:rect id="Rechteck 14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" fillcolor="#c60c0f" stroked="f" strokeweight="2pt"/>
              <v:rect id="Rechteck 15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" fillcolor="#ea5b0c" stroked="f" strokeweight="2pt"/>
              <v:rect id="Rechteck 16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  <w:p w14:paraId="32F9AF87" w14:textId="77777777" w:rsidR="003459E3" w:rsidRPr="006B08E8" w:rsidRDefault="003459E3" w:rsidP="00F94C9F">
    <w:pPr>
      <w:pStyle w:val="Kopf-Fuzeile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4FEB0" w14:textId="77777777" w:rsidR="003459E3" w:rsidRPr="00B91DAA" w:rsidRDefault="003459E3" w:rsidP="00B91DAA">
    <w:pPr>
      <w:pStyle w:val="Kopfzeile"/>
      <w:ind w:left="-426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2E1D79F" wp14:editId="2D19A05E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B29F311" wp14:editId="235EB782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4" name="Gruppieren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53072" id="Gruppieren 4" o:spid="_x0000_s1026" style="position:absolute;margin-left:75.15pt;margin-top:52.45pt;width:443.95pt;height:3.9pt;z-index:251658240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">
              <v:rect id="Rechteck 8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" fillcolor="#c60c0f" stroked="f" strokeweight="2pt"/>
              <v:rect id="Rechteck 9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" fillcolor="#ea5b0c" stroked="f" strokeweight="2pt"/>
              <v:rect id="Rechteck 10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2E0D4" w14:textId="77777777" w:rsidR="003459E3" w:rsidRDefault="003459E3" w:rsidP="00292D81">
    <w:pPr>
      <w:pStyle w:val="Kopf-FuzeileTH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2649AD" w14:textId="77777777" w:rsidR="003459E3" w:rsidRDefault="003459E3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64F"/>
    <w:multiLevelType w:val="hybridMultilevel"/>
    <w:tmpl w:val="4964FE8E"/>
    <w:lvl w:ilvl="0" w:tplc="24A89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58F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2C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2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F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C8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6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4F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432E0"/>
    <w:multiLevelType w:val="hybridMultilevel"/>
    <w:tmpl w:val="DA3E2A38"/>
    <w:lvl w:ilvl="0" w:tplc="03EE3F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F003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AA72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6A5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C8A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9815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8FD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03D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F45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FD4975"/>
    <w:multiLevelType w:val="hybridMultilevel"/>
    <w:tmpl w:val="B6068A48"/>
    <w:lvl w:ilvl="0" w:tplc="8D7098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88404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E51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250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BEE4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E250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0480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25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806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B0A5D"/>
    <w:multiLevelType w:val="hybridMultilevel"/>
    <w:tmpl w:val="650CFD58"/>
    <w:lvl w:ilvl="0" w:tplc="CDC479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E78F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4E0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12DC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C2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062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45B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EE3B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D63D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6" w15:restartNumberingAfterBreak="0">
    <w:nsid w:val="22524B5E"/>
    <w:multiLevelType w:val="hybridMultilevel"/>
    <w:tmpl w:val="142AF9A0"/>
    <w:lvl w:ilvl="0" w:tplc="FAECB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EF3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0A9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2C4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2D2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168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67E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B4B7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2DE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A5119B4"/>
    <w:multiLevelType w:val="multilevel"/>
    <w:tmpl w:val="DBE68868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8" w15:restartNumberingAfterBreak="0">
    <w:nsid w:val="303C2ABB"/>
    <w:multiLevelType w:val="multilevel"/>
    <w:tmpl w:val="B4DE38D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9" w15:restartNumberingAfterBreak="0">
    <w:nsid w:val="32D01F74"/>
    <w:multiLevelType w:val="multilevel"/>
    <w:tmpl w:val="5238A82E"/>
    <w:styleLink w:val="ListeTHKlnArial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0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1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0511A"/>
    <w:multiLevelType w:val="hybridMultilevel"/>
    <w:tmpl w:val="136451B8"/>
    <w:lvl w:ilvl="0" w:tplc="66C4D0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661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5A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499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EA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FC8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C467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E08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506E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8149CB"/>
    <w:multiLevelType w:val="hybridMultilevel"/>
    <w:tmpl w:val="58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85B1D"/>
    <w:multiLevelType w:val="hybridMultilevel"/>
    <w:tmpl w:val="5344C19E"/>
    <w:lvl w:ilvl="0" w:tplc="58926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FE6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F6EE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C5B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27D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0BF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EF1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6A4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0BC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768688A"/>
    <w:multiLevelType w:val="hybridMultilevel"/>
    <w:tmpl w:val="A5367E60"/>
    <w:lvl w:ilvl="0" w:tplc="C57CB42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6B63EE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CB6D41C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C4431F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052A99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DA5D9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D0A7934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65748E8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2E839B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0348C8"/>
    <w:multiLevelType w:val="hybridMultilevel"/>
    <w:tmpl w:val="DC22C2CE"/>
    <w:lvl w:ilvl="0" w:tplc="D3200B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C41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483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86A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4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5A1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A76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1424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0C86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BE402DC"/>
    <w:multiLevelType w:val="multilevel"/>
    <w:tmpl w:val="5238A82E"/>
    <w:numStyleLink w:val="ListeTHKlnArial2"/>
  </w:abstractNum>
  <w:abstractNum w:abstractNumId="18" w15:restartNumberingAfterBreak="0">
    <w:nsid w:val="5E43037E"/>
    <w:multiLevelType w:val="hybridMultilevel"/>
    <w:tmpl w:val="37C83D56"/>
    <w:lvl w:ilvl="0" w:tplc="5E80E1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6A72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D9B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235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221A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D0DF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A67F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BC4A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57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FBF645B"/>
    <w:multiLevelType w:val="hybridMultilevel"/>
    <w:tmpl w:val="70D2AECE"/>
    <w:lvl w:ilvl="0" w:tplc="AE44D3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DED37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B647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AE5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CA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1C99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709C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448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4AEA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0FE35E8"/>
    <w:multiLevelType w:val="hybridMultilevel"/>
    <w:tmpl w:val="63C4BC1C"/>
    <w:lvl w:ilvl="0" w:tplc="321E2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3C02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B1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0459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458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448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47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B42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4E9C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AA1EE3"/>
    <w:multiLevelType w:val="hybridMultilevel"/>
    <w:tmpl w:val="45AA029C"/>
    <w:lvl w:ilvl="0" w:tplc="83B4F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C8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802A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2D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180F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0A14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369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1C2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20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D06512C"/>
    <w:multiLevelType w:val="hybridMultilevel"/>
    <w:tmpl w:val="F1F4C0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F4987"/>
    <w:multiLevelType w:val="hybridMultilevel"/>
    <w:tmpl w:val="2110D3BE"/>
    <w:lvl w:ilvl="0" w:tplc="9CF86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46469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6837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8A6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65C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F4F2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40F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7C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BA52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49A0366"/>
    <w:multiLevelType w:val="hybridMultilevel"/>
    <w:tmpl w:val="43FEC7FA"/>
    <w:lvl w:ilvl="0" w:tplc="762009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BCF9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506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439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041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015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8C0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784D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45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8BF19E1"/>
    <w:multiLevelType w:val="hybridMultilevel"/>
    <w:tmpl w:val="EAD46BB4"/>
    <w:lvl w:ilvl="0" w:tplc="4FF62A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8B4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68F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5E5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3601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E6D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F4CE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94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06B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3708E1"/>
    <w:multiLevelType w:val="hybridMultilevel"/>
    <w:tmpl w:val="B0309DEE"/>
    <w:lvl w:ilvl="0" w:tplc="3EE8AE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673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EE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E6FB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C226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0A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FA82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C2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4F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0"/>
  </w:num>
  <w:num w:numId="3">
    <w:abstractNumId w:val="7"/>
    <w:lvlOverride w:ilvl="0">
      <w:lvl w:ilvl="0">
        <w:start w:val="1"/>
        <w:numFmt w:val="decimal"/>
        <w:pStyle w:val="Aufzhlung1-2-3TH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i w:val="0"/>
        </w:rPr>
      </w:lvl>
    </w:lvlOverride>
  </w:num>
  <w:num w:numId="4">
    <w:abstractNumId w:val="11"/>
  </w:num>
  <w:num w:numId="5">
    <w:abstractNumId w:val="8"/>
  </w:num>
  <w:num w:numId="6">
    <w:abstractNumId w:val="26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17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  <w:lvl w:ilvl="0">
        <w:start w:val="1"/>
        <w:numFmt w:val="decimal"/>
        <w:pStyle w:val="berschrift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berschrift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berschrift3"/>
        <w:lvlText w:val="%1.%2.%3"/>
        <w:lvlJc w:val="left"/>
        <w:pPr>
          <w:tabs>
            <w:tab w:val="num" w:pos="596"/>
          </w:tabs>
          <w:ind w:left="596" w:hanging="596"/>
        </w:pPr>
        <w:rPr>
          <w:rFonts w:hint="default"/>
          <w:b w:val="0"/>
        </w:rPr>
      </w:lvl>
    </w:lvlOverride>
    <w:lvlOverride w:ilvl="3">
      <w:startOverride w:val="1"/>
      <w:lvl w:ilvl="3">
        <w:start w:val="1"/>
        <w:numFmt w:val="decimal"/>
        <w:pStyle w:val="berschrift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5">
    <w:abstractNumId w:val="9"/>
  </w:num>
  <w:num w:numId="16">
    <w:abstractNumId w:val="22"/>
  </w:num>
  <w:num w:numId="17">
    <w:abstractNumId w:val="13"/>
  </w:num>
  <w:num w:numId="18">
    <w:abstractNumId w:val="9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1"/>
  </w:num>
  <w:num w:numId="22">
    <w:abstractNumId w:val="23"/>
  </w:num>
  <w:num w:numId="23">
    <w:abstractNumId w:val="1"/>
  </w:num>
  <w:num w:numId="24">
    <w:abstractNumId w:val="27"/>
  </w:num>
  <w:num w:numId="25">
    <w:abstractNumId w:val="25"/>
  </w:num>
  <w:num w:numId="26">
    <w:abstractNumId w:val="16"/>
  </w:num>
  <w:num w:numId="27">
    <w:abstractNumId w:val="6"/>
  </w:num>
  <w:num w:numId="28">
    <w:abstractNumId w:val="14"/>
  </w:num>
  <w:num w:numId="29">
    <w:abstractNumId w:val="2"/>
  </w:num>
  <w:num w:numId="30">
    <w:abstractNumId w:val="0"/>
  </w:num>
  <w:num w:numId="31">
    <w:abstractNumId w:val="20"/>
  </w:num>
  <w:num w:numId="32">
    <w:abstractNumId w:val="24"/>
  </w:num>
  <w:num w:numId="33">
    <w:abstractNumId w:val="15"/>
  </w:num>
  <w:num w:numId="34">
    <w:abstractNumId w:val="19"/>
  </w:num>
  <w:num w:numId="35">
    <w:abstractNumId w:val="18"/>
  </w:num>
  <w:num w:numId="36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attachedTemplate r:id="rId1"/>
  <w:linkStyles/>
  <w:stylePaneFormatFilter w:val="D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0" w:visibleStyles="1" w:alternateStyleNames="1"/>
  <w:documentProtection w:edit="forms" w:formatting="1" w:enforcement="0"/>
  <w:autoFormatOverride/>
  <w:styleLockQFSet/>
  <w:defaultTabStop w:val="454"/>
  <w:autoHyphenation/>
  <w:hyphenationZone w:val="425"/>
  <w:drawingGridHorizontalSpacing w:val="1486"/>
  <w:drawingGridVerticalSpacing w:val="2104"/>
  <w:displayHorizontalDrawingGridEvery w:val="8"/>
  <w:displayVerticalDrawingGridEvery w:val="8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4"/>
    <w:rsid w:val="000001C5"/>
    <w:rsid w:val="000008ED"/>
    <w:rsid w:val="000018B1"/>
    <w:rsid w:val="000018E9"/>
    <w:rsid w:val="00002089"/>
    <w:rsid w:val="000024BA"/>
    <w:rsid w:val="0000257D"/>
    <w:rsid w:val="000027AE"/>
    <w:rsid w:val="00002B53"/>
    <w:rsid w:val="00003275"/>
    <w:rsid w:val="00003487"/>
    <w:rsid w:val="0000367A"/>
    <w:rsid w:val="00003F49"/>
    <w:rsid w:val="00004459"/>
    <w:rsid w:val="00005289"/>
    <w:rsid w:val="000064BA"/>
    <w:rsid w:val="00006682"/>
    <w:rsid w:val="00006B00"/>
    <w:rsid w:val="00006EC0"/>
    <w:rsid w:val="00007355"/>
    <w:rsid w:val="00007C1A"/>
    <w:rsid w:val="0001048F"/>
    <w:rsid w:val="00010616"/>
    <w:rsid w:val="000108CB"/>
    <w:rsid w:val="0001130C"/>
    <w:rsid w:val="00011504"/>
    <w:rsid w:val="00012B88"/>
    <w:rsid w:val="000138DD"/>
    <w:rsid w:val="00013C7F"/>
    <w:rsid w:val="00013E71"/>
    <w:rsid w:val="000148DB"/>
    <w:rsid w:val="0001493B"/>
    <w:rsid w:val="00014B8B"/>
    <w:rsid w:val="00014CE4"/>
    <w:rsid w:val="00015417"/>
    <w:rsid w:val="0001625B"/>
    <w:rsid w:val="00016325"/>
    <w:rsid w:val="00016502"/>
    <w:rsid w:val="0001658C"/>
    <w:rsid w:val="00016A56"/>
    <w:rsid w:val="000171D8"/>
    <w:rsid w:val="00017371"/>
    <w:rsid w:val="00020884"/>
    <w:rsid w:val="00021B46"/>
    <w:rsid w:val="00021C93"/>
    <w:rsid w:val="00022407"/>
    <w:rsid w:val="00022CDC"/>
    <w:rsid w:val="00022F68"/>
    <w:rsid w:val="00023243"/>
    <w:rsid w:val="000236A2"/>
    <w:rsid w:val="0002393A"/>
    <w:rsid w:val="00023C3B"/>
    <w:rsid w:val="00024D5C"/>
    <w:rsid w:val="00025011"/>
    <w:rsid w:val="00027F46"/>
    <w:rsid w:val="000301D7"/>
    <w:rsid w:val="0003084B"/>
    <w:rsid w:val="00030E72"/>
    <w:rsid w:val="00031325"/>
    <w:rsid w:val="0003278A"/>
    <w:rsid w:val="000337D3"/>
    <w:rsid w:val="00033F5E"/>
    <w:rsid w:val="00033F61"/>
    <w:rsid w:val="00034519"/>
    <w:rsid w:val="00034896"/>
    <w:rsid w:val="00034F26"/>
    <w:rsid w:val="0003509E"/>
    <w:rsid w:val="00035121"/>
    <w:rsid w:val="000353FF"/>
    <w:rsid w:val="00037BEA"/>
    <w:rsid w:val="000401DA"/>
    <w:rsid w:val="00040646"/>
    <w:rsid w:val="00040743"/>
    <w:rsid w:val="000412A1"/>
    <w:rsid w:val="00041A95"/>
    <w:rsid w:val="00041BC7"/>
    <w:rsid w:val="00041E93"/>
    <w:rsid w:val="0004287A"/>
    <w:rsid w:val="00042C82"/>
    <w:rsid w:val="000439EE"/>
    <w:rsid w:val="00043B99"/>
    <w:rsid w:val="00043FE4"/>
    <w:rsid w:val="00044499"/>
    <w:rsid w:val="000451BE"/>
    <w:rsid w:val="000455C7"/>
    <w:rsid w:val="00045784"/>
    <w:rsid w:val="00045CB2"/>
    <w:rsid w:val="00046050"/>
    <w:rsid w:val="000461CF"/>
    <w:rsid w:val="0004622F"/>
    <w:rsid w:val="000467D2"/>
    <w:rsid w:val="000469FF"/>
    <w:rsid w:val="00046EC9"/>
    <w:rsid w:val="0004763B"/>
    <w:rsid w:val="00047732"/>
    <w:rsid w:val="00047FE7"/>
    <w:rsid w:val="000504CA"/>
    <w:rsid w:val="0005085B"/>
    <w:rsid w:val="00051CFB"/>
    <w:rsid w:val="00052181"/>
    <w:rsid w:val="00052B06"/>
    <w:rsid w:val="00053054"/>
    <w:rsid w:val="00053C4A"/>
    <w:rsid w:val="000545AA"/>
    <w:rsid w:val="00054B4B"/>
    <w:rsid w:val="0005570E"/>
    <w:rsid w:val="00055AE3"/>
    <w:rsid w:val="0005616A"/>
    <w:rsid w:val="000568AC"/>
    <w:rsid w:val="00057250"/>
    <w:rsid w:val="000603DA"/>
    <w:rsid w:val="0006060D"/>
    <w:rsid w:val="000608EF"/>
    <w:rsid w:val="00060F82"/>
    <w:rsid w:val="00060FD8"/>
    <w:rsid w:val="00061047"/>
    <w:rsid w:val="000611E5"/>
    <w:rsid w:val="000615A4"/>
    <w:rsid w:val="00061670"/>
    <w:rsid w:val="000618F5"/>
    <w:rsid w:val="0006219D"/>
    <w:rsid w:val="00062826"/>
    <w:rsid w:val="00063446"/>
    <w:rsid w:val="00063453"/>
    <w:rsid w:val="000640D8"/>
    <w:rsid w:val="0006413F"/>
    <w:rsid w:val="00064189"/>
    <w:rsid w:val="000641FC"/>
    <w:rsid w:val="00064A6F"/>
    <w:rsid w:val="00064BA8"/>
    <w:rsid w:val="00064C45"/>
    <w:rsid w:val="00065377"/>
    <w:rsid w:val="0006551E"/>
    <w:rsid w:val="00065564"/>
    <w:rsid w:val="00065864"/>
    <w:rsid w:val="00065C1B"/>
    <w:rsid w:val="00066867"/>
    <w:rsid w:val="00066F2F"/>
    <w:rsid w:val="00067046"/>
    <w:rsid w:val="00067509"/>
    <w:rsid w:val="00067A8C"/>
    <w:rsid w:val="0007056B"/>
    <w:rsid w:val="00070622"/>
    <w:rsid w:val="00070F0C"/>
    <w:rsid w:val="00071A93"/>
    <w:rsid w:val="0007225D"/>
    <w:rsid w:val="00072C9C"/>
    <w:rsid w:val="000734F1"/>
    <w:rsid w:val="0007370D"/>
    <w:rsid w:val="00074FF5"/>
    <w:rsid w:val="00074FF9"/>
    <w:rsid w:val="000755C7"/>
    <w:rsid w:val="00075DFF"/>
    <w:rsid w:val="00076157"/>
    <w:rsid w:val="000766F0"/>
    <w:rsid w:val="00076903"/>
    <w:rsid w:val="00076E6D"/>
    <w:rsid w:val="00077030"/>
    <w:rsid w:val="0007771C"/>
    <w:rsid w:val="000777D5"/>
    <w:rsid w:val="000779D4"/>
    <w:rsid w:val="000804BD"/>
    <w:rsid w:val="0008065B"/>
    <w:rsid w:val="00080CE4"/>
    <w:rsid w:val="00081127"/>
    <w:rsid w:val="000817DB"/>
    <w:rsid w:val="00082C4D"/>
    <w:rsid w:val="00083629"/>
    <w:rsid w:val="00084158"/>
    <w:rsid w:val="00084174"/>
    <w:rsid w:val="000848E8"/>
    <w:rsid w:val="00084B51"/>
    <w:rsid w:val="00084C1E"/>
    <w:rsid w:val="000852D3"/>
    <w:rsid w:val="00086EA6"/>
    <w:rsid w:val="000871F3"/>
    <w:rsid w:val="00087EF7"/>
    <w:rsid w:val="000902AE"/>
    <w:rsid w:val="00091172"/>
    <w:rsid w:val="0009154A"/>
    <w:rsid w:val="0009194B"/>
    <w:rsid w:val="00091C27"/>
    <w:rsid w:val="000925E0"/>
    <w:rsid w:val="000930E1"/>
    <w:rsid w:val="00093154"/>
    <w:rsid w:val="000936F4"/>
    <w:rsid w:val="00093742"/>
    <w:rsid w:val="000937D7"/>
    <w:rsid w:val="0009396C"/>
    <w:rsid w:val="000939BC"/>
    <w:rsid w:val="00093AE7"/>
    <w:rsid w:val="00093C8A"/>
    <w:rsid w:val="00093D30"/>
    <w:rsid w:val="00093EBF"/>
    <w:rsid w:val="000940E5"/>
    <w:rsid w:val="000943A4"/>
    <w:rsid w:val="0009492B"/>
    <w:rsid w:val="00094E40"/>
    <w:rsid w:val="00094F70"/>
    <w:rsid w:val="00095EE7"/>
    <w:rsid w:val="000960EC"/>
    <w:rsid w:val="00096817"/>
    <w:rsid w:val="00096848"/>
    <w:rsid w:val="00096CDB"/>
    <w:rsid w:val="00096E3B"/>
    <w:rsid w:val="0009776B"/>
    <w:rsid w:val="000A05BA"/>
    <w:rsid w:val="000A06D2"/>
    <w:rsid w:val="000A0EEA"/>
    <w:rsid w:val="000A1BDA"/>
    <w:rsid w:val="000A1DC2"/>
    <w:rsid w:val="000A1F73"/>
    <w:rsid w:val="000A206E"/>
    <w:rsid w:val="000A23C5"/>
    <w:rsid w:val="000A2918"/>
    <w:rsid w:val="000A2B6A"/>
    <w:rsid w:val="000A32C4"/>
    <w:rsid w:val="000A33DC"/>
    <w:rsid w:val="000A3C91"/>
    <w:rsid w:val="000A3F06"/>
    <w:rsid w:val="000A447C"/>
    <w:rsid w:val="000A4B14"/>
    <w:rsid w:val="000A4BCE"/>
    <w:rsid w:val="000A50CF"/>
    <w:rsid w:val="000A5866"/>
    <w:rsid w:val="000A5D57"/>
    <w:rsid w:val="000A5DBD"/>
    <w:rsid w:val="000A61AA"/>
    <w:rsid w:val="000A6D5E"/>
    <w:rsid w:val="000A6E88"/>
    <w:rsid w:val="000B001F"/>
    <w:rsid w:val="000B008F"/>
    <w:rsid w:val="000B01E9"/>
    <w:rsid w:val="000B0221"/>
    <w:rsid w:val="000B141B"/>
    <w:rsid w:val="000B1B17"/>
    <w:rsid w:val="000B26DD"/>
    <w:rsid w:val="000B2940"/>
    <w:rsid w:val="000B2BFC"/>
    <w:rsid w:val="000B34D5"/>
    <w:rsid w:val="000B39D1"/>
    <w:rsid w:val="000B3C40"/>
    <w:rsid w:val="000B4450"/>
    <w:rsid w:val="000B4A81"/>
    <w:rsid w:val="000B5028"/>
    <w:rsid w:val="000B5DAE"/>
    <w:rsid w:val="000B5E26"/>
    <w:rsid w:val="000B5F23"/>
    <w:rsid w:val="000B63BD"/>
    <w:rsid w:val="000B659A"/>
    <w:rsid w:val="000B6750"/>
    <w:rsid w:val="000B6F86"/>
    <w:rsid w:val="000B7116"/>
    <w:rsid w:val="000B7B98"/>
    <w:rsid w:val="000C011A"/>
    <w:rsid w:val="000C0A2B"/>
    <w:rsid w:val="000C0BF5"/>
    <w:rsid w:val="000C1DF1"/>
    <w:rsid w:val="000C1EEC"/>
    <w:rsid w:val="000C1F0A"/>
    <w:rsid w:val="000C24E1"/>
    <w:rsid w:val="000C274D"/>
    <w:rsid w:val="000C2E86"/>
    <w:rsid w:val="000C3330"/>
    <w:rsid w:val="000C34AA"/>
    <w:rsid w:val="000C3E1F"/>
    <w:rsid w:val="000C3FD6"/>
    <w:rsid w:val="000C450F"/>
    <w:rsid w:val="000C4CDA"/>
    <w:rsid w:val="000C54DC"/>
    <w:rsid w:val="000C5529"/>
    <w:rsid w:val="000C5B11"/>
    <w:rsid w:val="000C5F30"/>
    <w:rsid w:val="000C6736"/>
    <w:rsid w:val="000C6B8F"/>
    <w:rsid w:val="000C6CE6"/>
    <w:rsid w:val="000C6F38"/>
    <w:rsid w:val="000C75AB"/>
    <w:rsid w:val="000C75DC"/>
    <w:rsid w:val="000C7793"/>
    <w:rsid w:val="000C7FD9"/>
    <w:rsid w:val="000D0AC4"/>
    <w:rsid w:val="000D0CAD"/>
    <w:rsid w:val="000D0DFC"/>
    <w:rsid w:val="000D1EB4"/>
    <w:rsid w:val="000D276A"/>
    <w:rsid w:val="000D27CC"/>
    <w:rsid w:val="000D2AF2"/>
    <w:rsid w:val="000D3380"/>
    <w:rsid w:val="000D3388"/>
    <w:rsid w:val="000D33DC"/>
    <w:rsid w:val="000D39D0"/>
    <w:rsid w:val="000D3A63"/>
    <w:rsid w:val="000D3BD2"/>
    <w:rsid w:val="000D3E7D"/>
    <w:rsid w:val="000D404D"/>
    <w:rsid w:val="000D40BE"/>
    <w:rsid w:val="000D4FD0"/>
    <w:rsid w:val="000D50E8"/>
    <w:rsid w:val="000D55C0"/>
    <w:rsid w:val="000D5AAC"/>
    <w:rsid w:val="000D67E6"/>
    <w:rsid w:val="000D7109"/>
    <w:rsid w:val="000D7362"/>
    <w:rsid w:val="000D7531"/>
    <w:rsid w:val="000D7E58"/>
    <w:rsid w:val="000D7E5D"/>
    <w:rsid w:val="000E01D7"/>
    <w:rsid w:val="000E0475"/>
    <w:rsid w:val="000E0AC4"/>
    <w:rsid w:val="000E1714"/>
    <w:rsid w:val="000E1C8D"/>
    <w:rsid w:val="000E1D91"/>
    <w:rsid w:val="000E2501"/>
    <w:rsid w:val="000E2966"/>
    <w:rsid w:val="000E2C9D"/>
    <w:rsid w:val="000E3DC6"/>
    <w:rsid w:val="000E3E83"/>
    <w:rsid w:val="000E4D39"/>
    <w:rsid w:val="000E4F88"/>
    <w:rsid w:val="000E51B4"/>
    <w:rsid w:val="000E5DD9"/>
    <w:rsid w:val="000E5FFB"/>
    <w:rsid w:val="000E6E57"/>
    <w:rsid w:val="000E6ED7"/>
    <w:rsid w:val="000E71DF"/>
    <w:rsid w:val="000E7239"/>
    <w:rsid w:val="000E7292"/>
    <w:rsid w:val="000E748C"/>
    <w:rsid w:val="000E7A93"/>
    <w:rsid w:val="000F08D7"/>
    <w:rsid w:val="000F0AD3"/>
    <w:rsid w:val="000F0D05"/>
    <w:rsid w:val="000F0D20"/>
    <w:rsid w:val="000F0F3F"/>
    <w:rsid w:val="000F15BF"/>
    <w:rsid w:val="000F2AC2"/>
    <w:rsid w:val="000F2B55"/>
    <w:rsid w:val="000F2E17"/>
    <w:rsid w:val="000F3124"/>
    <w:rsid w:val="000F3769"/>
    <w:rsid w:val="000F4468"/>
    <w:rsid w:val="000F634B"/>
    <w:rsid w:val="000F65AD"/>
    <w:rsid w:val="000F6E2E"/>
    <w:rsid w:val="000F78DF"/>
    <w:rsid w:val="0010026D"/>
    <w:rsid w:val="001003FD"/>
    <w:rsid w:val="001007B0"/>
    <w:rsid w:val="001012F6"/>
    <w:rsid w:val="00101672"/>
    <w:rsid w:val="001016EC"/>
    <w:rsid w:val="001018CD"/>
    <w:rsid w:val="00101EB4"/>
    <w:rsid w:val="00102B96"/>
    <w:rsid w:val="001031C4"/>
    <w:rsid w:val="0010366A"/>
    <w:rsid w:val="00104A4E"/>
    <w:rsid w:val="0010535B"/>
    <w:rsid w:val="001054BD"/>
    <w:rsid w:val="00105C67"/>
    <w:rsid w:val="00106A86"/>
    <w:rsid w:val="00106F75"/>
    <w:rsid w:val="00107074"/>
    <w:rsid w:val="001075C5"/>
    <w:rsid w:val="001101C7"/>
    <w:rsid w:val="00110358"/>
    <w:rsid w:val="00110ADE"/>
    <w:rsid w:val="001112DA"/>
    <w:rsid w:val="00111629"/>
    <w:rsid w:val="00111D2E"/>
    <w:rsid w:val="0011201F"/>
    <w:rsid w:val="0011220E"/>
    <w:rsid w:val="00112619"/>
    <w:rsid w:val="00113489"/>
    <w:rsid w:val="00113B11"/>
    <w:rsid w:val="00113FA2"/>
    <w:rsid w:val="001140C0"/>
    <w:rsid w:val="0011423F"/>
    <w:rsid w:val="0011488D"/>
    <w:rsid w:val="001158EE"/>
    <w:rsid w:val="00115E11"/>
    <w:rsid w:val="001161C6"/>
    <w:rsid w:val="00116B1B"/>
    <w:rsid w:val="00116C2C"/>
    <w:rsid w:val="001170C3"/>
    <w:rsid w:val="001171EE"/>
    <w:rsid w:val="0011761B"/>
    <w:rsid w:val="00117DBC"/>
    <w:rsid w:val="00120161"/>
    <w:rsid w:val="0012019C"/>
    <w:rsid w:val="00120F5F"/>
    <w:rsid w:val="001214A1"/>
    <w:rsid w:val="00121AC6"/>
    <w:rsid w:val="00121B21"/>
    <w:rsid w:val="001222D1"/>
    <w:rsid w:val="00122EFD"/>
    <w:rsid w:val="00123580"/>
    <w:rsid w:val="001235B4"/>
    <w:rsid w:val="00123B7C"/>
    <w:rsid w:val="00124046"/>
    <w:rsid w:val="00124441"/>
    <w:rsid w:val="00124C65"/>
    <w:rsid w:val="00124D9C"/>
    <w:rsid w:val="00124F47"/>
    <w:rsid w:val="00125A9C"/>
    <w:rsid w:val="0012641C"/>
    <w:rsid w:val="00126756"/>
    <w:rsid w:val="001268C9"/>
    <w:rsid w:val="00126D89"/>
    <w:rsid w:val="00127227"/>
    <w:rsid w:val="001274F3"/>
    <w:rsid w:val="00127E92"/>
    <w:rsid w:val="001306FD"/>
    <w:rsid w:val="001309ED"/>
    <w:rsid w:val="00130B17"/>
    <w:rsid w:val="001323ED"/>
    <w:rsid w:val="001332A9"/>
    <w:rsid w:val="00133B0F"/>
    <w:rsid w:val="00134919"/>
    <w:rsid w:val="001362BF"/>
    <w:rsid w:val="00136A7A"/>
    <w:rsid w:val="00136F3A"/>
    <w:rsid w:val="00137C54"/>
    <w:rsid w:val="00137D99"/>
    <w:rsid w:val="00140A1C"/>
    <w:rsid w:val="00140CD9"/>
    <w:rsid w:val="00140D01"/>
    <w:rsid w:val="00140E96"/>
    <w:rsid w:val="00140F76"/>
    <w:rsid w:val="00140FE1"/>
    <w:rsid w:val="001410FB"/>
    <w:rsid w:val="0014138E"/>
    <w:rsid w:val="001414AB"/>
    <w:rsid w:val="00141A52"/>
    <w:rsid w:val="00141DEC"/>
    <w:rsid w:val="0014266D"/>
    <w:rsid w:val="00142784"/>
    <w:rsid w:val="0014511B"/>
    <w:rsid w:val="001452B0"/>
    <w:rsid w:val="0014543A"/>
    <w:rsid w:val="0014581C"/>
    <w:rsid w:val="00146025"/>
    <w:rsid w:val="001462AB"/>
    <w:rsid w:val="00146625"/>
    <w:rsid w:val="0014682F"/>
    <w:rsid w:val="00146919"/>
    <w:rsid w:val="00146AD1"/>
    <w:rsid w:val="00146E03"/>
    <w:rsid w:val="00147611"/>
    <w:rsid w:val="00150529"/>
    <w:rsid w:val="001517B7"/>
    <w:rsid w:val="00151A8A"/>
    <w:rsid w:val="00151C3F"/>
    <w:rsid w:val="00151D2B"/>
    <w:rsid w:val="00152339"/>
    <w:rsid w:val="001524B5"/>
    <w:rsid w:val="0015257A"/>
    <w:rsid w:val="001528E0"/>
    <w:rsid w:val="00152D63"/>
    <w:rsid w:val="001532D5"/>
    <w:rsid w:val="00153487"/>
    <w:rsid w:val="00153BFE"/>
    <w:rsid w:val="00153D0C"/>
    <w:rsid w:val="00153DD1"/>
    <w:rsid w:val="00153E28"/>
    <w:rsid w:val="001543F0"/>
    <w:rsid w:val="00154442"/>
    <w:rsid w:val="0015444B"/>
    <w:rsid w:val="00155511"/>
    <w:rsid w:val="001557C2"/>
    <w:rsid w:val="00156C16"/>
    <w:rsid w:val="001570E4"/>
    <w:rsid w:val="0015779A"/>
    <w:rsid w:val="00157A59"/>
    <w:rsid w:val="001602A0"/>
    <w:rsid w:val="001608B6"/>
    <w:rsid w:val="00160920"/>
    <w:rsid w:val="00160ED4"/>
    <w:rsid w:val="00160FFD"/>
    <w:rsid w:val="001615E4"/>
    <w:rsid w:val="00161EA6"/>
    <w:rsid w:val="001624A3"/>
    <w:rsid w:val="00162A49"/>
    <w:rsid w:val="00162BC7"/>
    <w:rsid w:val="00162BDF"/>
    <w:rsid w:val="00163FFB"/>
    <w:rsid w:val="00164041"/>
    <w:rsid w:val="001644F5"/>
    <w:rsid w:val="001654DF"/>
    <w:rsid w:val="001663B3"/>
    <w:rsid w:val="0016667C"/>
    <w:rsid w:val="001667A9"/>
    <w:rsid w:val="001669E7"/>
    <w:rsid w:val="00166C1D"/>
    <w:rsid w:val="00167B24"/>
    <w:rsid w:val="00167C72"/>
    <w:rsid w:val="00167D0C"/>
    <w:rsid w:val="00170035"/>
    <w:rsid w:val="00170B29"/>
    <w:rsid w:val="00172084"/>
    <w:rsid w:val="001722A7"/>
    <w:rsid w:val="001731BF"/>
    <w:rsid w:val="00173693"/>
    <w:rsid w:val="00173743"/>
    <w:rsid w:val="00173C2B"/>
    <w:rsid w:val="001741F9"/>
    <w:rsid w:val="001748F8"/>
    <w:rsid w:val="00175134"/>
    <w:rsid w:val="0017553A"/>
    <w:rsid w:val="00175BA0"/>
    <w:rsid w:val="00176725"/>
    <w:rsid w:val="001774C3"/>
    <w:rsid w:val="001776DD"/>
    <w:rsid w:val="00180D94"/>
    <w:rsid w:val="0018209E"/>
    <w:rsid w:val="001824B3"/>
    <w:rsid w:val="001828D0"/>
    <w:rsid w:val="00182E23"/>
    <w:rsid w:val="00182E3B"/>
    <w:rsid w:val="00183217"/>
    <w:rsid w:val="00184AF3"/>
    <w:rsid w:val="00185391"/>
    <w:rsid w:val="001859E4"/>
    <w:rsid w:val="00185A59"/>
    <w:rsid w:val="00185F1E"/>
    <w:rsid w:val="001865A5"/>
    <w:rsid w:val="00186982"/>
    <w:rsid w:val="00186E94"/>
    <w:rsid w:val="00187D6E"/>
    <w:rsid w:val="00187F95"/>
    <w:rsid w:val="00190302"/>
    <w:rsid w:val="001904D9"/>
    <w:rsid w:val="00190890"/>
    <w:rsid w:val="001908AF"/>
    <w:rsid w:val="001911F2"/>
    <w:rsid w:val="00191628"/>
    <w:rsid w:val="00191D88"/>
    <w:rsid w:val="00192080"/>
    <w:rsid w:val="00192111"/>
    <w:rsid w:val="001926ED"/>
    <w:rsid w:val="001928DF"/>
    <w:rsid w:val="00192FE5"/>
    <w:rsid w:val="00193A22"/>
    <w:rsid w:val="00194423"/>
    <w:rsid w:val="001947A0"/>
    <w:rsid w:val="00194A9B"/>
    <w:rsid w:val="00194CCD"/>
    <w:rsid w:val="00194DB1"/>
    <w:rsid w:val="00194E6C"/>
    <w:rsid w:val="00195B19"/>
    <w:rsid w:val="001964B1"/>
    <w:rsid w:val="00196627"/>
    <w:rsid w:val="00196643"/>
    <w:rsid w:val="0019664D"/>
    <w:rsid w:val="00196FCD"/>
    <w:rsid w:val="00197326"/>
    <w:rsid w:val="00197B9B"/>
    <w:rsid w:val="001A0103"/>
    <w:rsid w:val="001A0183"/>
    <w:rsid w:val="001A0F74"/>
    <w:rsid w:val="001A2351"/>
    <w:rsid w:val="001A3207"/>
    <w:rsid w:val="001A52ED"/>
    <w:rsid w:val="001A58B3"/>
    <w:rsid w:val="001A69B5"/>
    <w:rsid w:val="001A71A6"/>
    <w:rsid w:val="001A7DBF"/>
    <w:rsid w:val="001B0671"/>
    <w:rsid w:val="001B084B"/>
    <w:rsid w:val="001B0AF7"/>
    <w:rsid w:val="001B213A"/>
    <w:rsid w:val="001B255D"/>
    <w:rsid w:val="001B2F7A"/>
    <w:rsid w:val="001B357F"/>
    <w:rsid w:val="001B3A06"/>
    <w:rsid w:val="001B457C"/>
    <w:rsid w:val="001B5670"/>
    <w:rsid w:val="001B64BE"/>
    <w:rsid w:val="001B6A14"/>
    <w:rsid w:val="001B707B"/>
    <w:rsid w:val="001B771F"/>
    <w:rsid w:val="001B7730"/>
    <w:rsid w:val="001C00EA"/>
    <w:rsid w:val="001C0119"/>
    <w:rsid w:val="001C0261"/>
    <w:rsid w:val="001C1761"/>
    <w:rsid w:val="001C1995"/>
    <w:rsid w:val="001C1DF2"/>
    <w:rsid w:val="001C2A35"/>
    <w:rsid w:val="001C2B16"/>
    <w:rsid w:val="001C3016"/>
    <w:rsid w:val="001C3342"/>
    <w:rsid w:val="001C42C6"/>
    <w:rsid w:val="001C4996"/>
    <w:rsid w:val="001C4B79"/>
    <w:rsid w:val="001C551D"/>
    <w:rsid w:val="001C55F1"/>
    <w:rsid w:val="001C5910"/>
    <w:rsid w:val="001C6A32"/>
    <w:rsid w:val="001C756E"/>
    <w:rsid w:val="001C75A4"/>
    <w:rsid w:val="001D0449"/>
    <w:rsid w:val="001D07F5"/>
    <w:rsid w:val="001D0906"/>
    <w:rsid w:val="001D0989"/>
    <w:rsid w:val="001D0AC1"/>
    <w:rsid w:val="001D0C7D"/>
    <w:rsid w:val="001D0E34"/>
    <w:rsid w:val="001D137F"/>
    <w:rsid w:val="001D2B40"/>
    <w:rsid w:val="001D2EF5"/>
    <w:rsid w:val="001D3117"/>
    <w:rsid w:val="001D3B6E"/>
    <w:rsid w:val="001D40C0"/>
    <w:rsid w:val="001D4C75"/>
    <w:rsid w:val="001D52FE"/>
    <w:rsid w:val="001D5B91"/>
    <w:rsid w:val="001D5DB1"/>
    <w:rsid w:val="001D61F1"/>
    <w:rsid w:val="001D62CA"/>
    <w:rsid w:val="001D6C6F"/>
    <w:rsid w:val="001D6D09"/>
    <w:rsid w:val="001D6D48"/>
    <w:rsid w:val="001D760E"/>
    <w:rsid w:val="001D7698"/>
    <w:rsid w:val="001D7B81"/>
    <w:rsid w:val="001E0253"/>
    <w:rsid w:val="001E0563"/>
    <w:rsid w:val="001E0564"/>
    <w:rsid w:val="001E07E1"/>
    <w:rsid w:val="001E0B31"/>
    <w:rsid w:val="001E0BB6"/>
    <w:rsid w:val="001E0DE8"/>
    <w:rsid w:val="001E1EC0"/>
    <w:rsid w:val="001E245A"/>
    <w:rsid w:val="001E2504"/>
    <w:rsid w:val="001E2ACF"/>
    <w:rsid w:val="001E2DFA"/>
    <w:rsid w:val="001E3073"/>
    <w:rsid w:val="001E3396"/>
    <w:rsid w:val="001E3A15"/>
    <w:rsid w:val="001E4B58"/>
    <w:rsid w:val="001E5586"/>
    <w:rsid w:val="001E5C87"/>
    <w:rsid w:val="001E64D5"/>
    <w:rsid w:val="001E6B09"/>
    <w:rsid w:val="001E78B3"/>
    <w:rsid w:val="001E7A00"/>
    <w:rsid w:val="001E7BCB"/>
    <w:rsid w:val="001F01BF"/>
    <w:rsid w:val="001F0DF0"/>
    <w:rsid w:val="001F1B1A"/>
    <w:rsid w:val="001F2B99"/>
    <w:rsid w:val="001F2BC1"/>
    <w:rsid w:val="001F360B"/>
    <w:rsid w:val="001F40DD"/>
    <w:rsid w:val="001F53A4"/>
    <w:rsid w:val="001F6585"/>
    <w:rsid w:val="001F687A"/>
    <w:rsid w:val="001F6929"/>
    <w:rsid w:val="001F6AAB"/>
    <w:rsid w:val="001F6CBC"/>
    <w:rsid w:val="001F7449"/>
    <w:rsid w:val="001F753B"/>
    <w:rsid w:val="0020013F"/>
    <w:rsid w:val="002002DE"/>
    <w:rsid w:val="00200715"/>
    <w:rsid w:val="0020090D"/>
    <w:rsid w:val="00200A39"/>
    <w:rsid w:val="00200F5E"/>
    <w:rsid w:val="00201C77"/>
    <w:rsid w:val="00201CCF"/>
    <w:rsid w:val="00201D59"/>
    <w:rsid w:val="00202123"/>
    <w:rsid w:val="00202362"/>
    <w:rsid w:val="00202EC4"/>
    <w:rsid w:val="00203294"/>
    <w:rsid w:val="002038C4"/>
    <w:rsid w:val="00204068"/>
    <w:rsid w:val="0020413A"/>
    <w:rsid w:val="002044BF"/>
    <w:rsid w:val="002044CA"/>
    <w:rsid w:val="0020471B"/>
    <w:rsid w:val="00204C9E"/>
    <w:rsid w:val="00204CD4"/>
    <w:rsid w:val="00206579"/>
    <w:rsid w:val="00206B5A"/>
    <w:rsid w:val="002071A3"/>
    <w:rsid w:val="00210638"/>
    <w:rsid w:val="002106E7"/>
    <w:rsid w:val="00210EE5"/>
    <w:rsid w:val="0021210C"/>
    <w:rsid w:val="00213001"/>
    <w:rsid w:val="00213F61"/>
    <w:rsid w:val="00214700"/>
    <w:rsid w:val="00214B86"/>
    <w:rsid w:val="00214DD4"/>
    <w:rsid w:val="002150F1"/>
    <w:rsid w:val="00215141"/>
    <w:rsid w:val="002152CE"/>
    <w:rsid w:val="002159BA"/>
    <w:rsid w:val="00215E57"/>
    <w:rsid w:val="00215F03"/>
    <w:rsid w:val="00215F6A"/>
    <w:rsid w:val="00215FF1"/>
    <w:rsid w:val="00216118"/>
    <w:rsid w:val="00216F12"/>
    <w:rsid w:val="00216F68"/>
    <w:rsid w:val="002174E1"/>
    <w:rsid w:val="002177F2"/>
    <w:rsid w:val="0021790A"/>
    <w:rsid w:val="002203CF"/>
    <w:rsid w:val="002207FF"/>
    <w:rsid w:val="0022182C"/>
    <w:rsid w:val="002219FF"/>
    <w:rsid w:val="00221FAC"/>
    <w:rsid w:val="0022208A"/>
    <w:rsid w:val="0022292C"/>
    <w:rsid w:val="00222A24"/>
    <w:rsid w:val="002230AC"/>
    <w:rsid w:val="00223CF4"/>
    <w:rsid w:val="00224515"/>
    <w:rsid w:val="00224651"/>
    <w:rsid w:val="00225E0F"/>
    <w:rsid w:val="00226DBD"/>
    <w:rsid w:val="002273E0"/>
    <w:rsid w:val="00230BD3"/>
    <w:rsid w:val="00230D56"/>
    <w:rsid w:val="00230FF6"/>
    <w:rsid w:val="00231EDF"/>
    <w:rsid w:val="002323BA"/>
    <w:rsid w:val="00232E4E"/>
    <w:rsid w:val="002339EC"/>
    <w:rsid w:val="00233A25"/>
    <w:rsid w:val="00233FE2"/>
    <w:rsid w:val="00234D6F"/>
    <w:rsid w:val="00235606"/>
    <w:rsid w:val="002357C7"/>
    <w:rsid w:val="00235FEF"/>
    <w:rsid w:val="00236472"/>
    <w:rsid w:val="00236A23"/>
    <w:rsid w:val="00236D27"/>
    <w:rsid w:val="002372F7"/>
    <w:rsid w:val="00237548"/>
    <w:rsid w:val="002400D1"/>
    <w:rsid w:val="00241376"/>
    <w:rsid w:val="002414BB"/>
    <w:rsid w:val="00241687"/>
    <w:rsid w:val="00241E94"/>
    <w:rsid w:val="00242BCF"/>
    <w:rsid w:val="0024336D"/>
    <w:rsid w:val="00243A29"/>
    <w:rsid w:val="00243DD1"/>
    <w:rsid w:val="00244523"/>
    <w:rsid w:val="00244C65"/>
    <w:rsid w:val="002457F4"/>
    <w:rsid w:val="0024595D"/>
    <w:rsid w:val="00245D1F"/>
    <w:rsid w:val="00245D68"/>
    <w:rsid w:val="002465B8"/>
    <w:rsid w:val="002467CB"/>
    <w:rsid w:val="00246D53"/>
    <w:rsid w:val="002478CA"/>
    <w:rsid w:val="00247AC8"/>
    <w:rsid w:val="00247D13"/>
    <w:rsid w:val="00247D57"/>
    <w:rsid w:val="00247F80"/>
    <w:rsid w:val="00250A00"/>
    <w:rsid w:val="00250E89"/>
    <w:rsid w:val="002511EB"/>
    <w:rsid w:val="00251AD7"/>
    <w:rsid w:val="00251BAB"/>
    <w:rsid w:val="00251E93"/>
    <w:rsid w:val="002529A4"/>
    <w:rsid w:val="00252CF6"/>
    <w:rsid w:val="00253974"/>
    <w:rsid w:val="00253FF7"/>
    <w:rsid w:val="002544BD"/>
    <w:rsid w:val="00254880"/>
    <w:rsid w:val="002549D1"/>
    <w:rsid w:val="00254A13"/>
    <w:rsid w:val="002550B3"/>
    <w:rsid w:val="0025527D"/>
    <w:rsid w:val="002552EC"/>
    <w:rsid w:val="00255583"/>
    <w:rsid w:val="00255955"/>
    <w:rsid w:val="00255D1D"/>
    <w:rsid w:val="0025646A"/>
    <w:rsid w:val="00256D39"/>
    <w:rsid w:val="00257315"/>
    <w:rsid w:val="0025733E"/>
    <w:rsid w:val="0026032A"/>
    <w:rsid w:val="00261507"/>
    <w:rsid w:val="00261C02"/>
    <w:rsid w:val="00261C29"/>
    <w:rsid w:val="00261DE0"/>
    <w:rsid w:val="00261F8A"/>
    <w:rsid w:val="002621AB"/>
    <w:rsid w:val="002623F6"/>
    <w:rsid w:val="00262537"/>
    <w:rsid w:val="002628CB"/>
    <w:rsid w:val="002628CF"/>
    <w:rsid w:val="002639C3"/>
    <w:rsid w:val="00263C24"/>
    <w:rsid w:val="00263E32"/>
    <w:rsid w:val="00264FA6"/>
    <w:rsid w:val="00265E60"/>
    <w:rsid w:val="00267207"/>
    <w:rsid w:val="002703BB"/>
    <w:rsid w:val="00270586"/>
    <w:rsid w:val="00270D37"/>
    <w:rsid w:val="00270EAC"/>
    <w:rsid w:val="00271DB1"/>
    <w:rsid w:val="00272511"/>
    <w:rsid w:val="00272C40"/>
    <w:rsid w:val="0027301D"/>
    <w:rsid w:val="00274368"/>
    <w:rsid w:val="00274870"/>
    <w:rsid w:val="00274BC1"/>
    <w:rsid w:val="0027531B"/>
    <w:rsid w:val="00275974"/>
    <w:rsid w:val="002759E7"/>
    <w:rsid w:val="00275DC3"/>
    <w:rsid w:val="002762A8"/>
    <w:rsid w:val="002768AD"/>
    <w:rsid w:val="002769E3"/>
    <w:rsid w:val="00276CB3"/>
    <w:rsid w:val="002777CA"/>
    <w:rsid w:val="00280051"/>
    <w:rsid w:val="00280FB3"/>
    <w:rsid w:val="00281829"/>
    <w:rsid w:val="00282C92"/>
    <w:rsid w:val="00282CDB"/>
    <w:rsid w:val="00282E28"/>
    <w:rsid w:val="00283475"/>
    <w:rsid w:val="00283C4A"/>
    <w:rsid w:val="0028495F"/>
    <w:rsid w:val="00284ED0"/>
    <w:rsid w:val="00285017"/>
    <w:rsid w:val="002852AB"/>
    <w:rsid w:val="00285629"/>
    <w:rsid w:val="00285919"/>
    <w:rsid w:val="0028644D"/>
    <w:rsid w:val="00286458"/>
    <w:rsid w:val="0028650B"/>
    <w:rsid w:val="00287ABC"/>
    <w:rsid w:val="00287F38"/>
    <w:rsid w:val="0029089E"/>
    <w:rsid w:val="002908DE"/>
    <w:rsid w:val="002910EC"/>
    <w:rsid w:val="002919CE"/>
    <w:rsid w:val="002920D4"/>
    <w:rsid w:val="00292D81"/>
    <w:rsid w:val="002930AB"/>
    <w:rsid w:val="002930F6"/>
    <w:rsid w:val="00293244"/>
    <w:rsid w:val="00293658"/>
    <w:rsid w:val="0029426B"/>
    <w:rsid w:val="002943D8"/>
    <w:rsid w:val="002948B3"/>
    <w:rsid w:val="00295B4F"/>
    <w:rsid w:val="002963EB"/>
    <w:rsid w:val="002965BE"/>
    <w:rsid w:val="002971E5"/>
    <w:rsid w:val="00297318"/>
    <w:rsid w:val="0029799A"/>
    <w:rsid w:val="00297E23"/>
    <w:rsid w:val="002A0214"/>
    <w:rsid w:val="002A1B45"/>
    <w:rsid w:val="002A2445"/>
    <w:rsid w:val="002A24BC"/>
    <w:rsid w:val="002A2EDC"/>
    <w:rsid w:val="002A383F"/>
    <w:rsid w:val="002A4C5B"/>
    <w:rsid w:val="002A584E"/>
    <w:rsid w:val="002A5A64"/>
    <w:rsid w:val="002A7EE3"/>
    <w:rsid w:val="002B0008"/>
    <w:rsid w:val="002B0A62"/>
    <w:rsid w:val="002B0CBB"/>
    <w:rsid w:val="002B0EDF"/>
    <w:rsid w:val="002B115A"/>
    <w:rsid w:val="002B1E0A"/>
    <w:rsid w:val="002B24FC"/>
    <w:rsid w:val="002B26A4"/>
    <w:rsid w:val="002B27DB"/>
    <w:rsid w:val="002B2A87"/>
    <w:rsid w:val="002B2FF4"/>
    <w:rsid w:val="002B3674"/>
    <w:rsid w:val="002B3E15"/>
    <w:rsid w:val="002B41C5"/>
    <w:rsid w:val="002B56AE"/>
    <w:rsid w:val="002B5D3E"/>
    <w:rsid w:val="002B6B24"/>
    <w:rsid w:val="002B6E12"/>
    <w:rsid w:val="002B7955"/>
    <w:rsid w:val="002C006B"/>
    <w:rsid w:val="002C0F32"/>
    <w:rsid w:val="002C1572"/>
    <w:rsid w:val="002C26CF"/>
    <w:rsid w:val="002C2E5E"/>
    <w:rsid w:val="002C2EBD"/>
    <w:rsid w:val="002C2FA5"/>
    <w:rsid w:val="002C2FD4"/>
    <w:rsid w:val="002C3532"/>
    <w:rsid w:val="002C3689"/>
    <w:rsid w:val="002C37F3"/>
    <w:rsid w:val="002C4117"/>
    <w:rsid w:val="002C41DE"/>
    <w:rsid w:val="002C4788"/>
    <w:rsid w:val="002C5194"/>
    <w:rsid w:val="002C5DC0"/>
    <w:rsid w:val="002C60F6"/>
    <w:rsid w:val="002C69BB"/>
    <w:rsid w:val="002C6CA8"/>
    <w:rsid w:val="002D0CC6"/>
    <w:rsid w:val="002D0D3F"/>
    <w:rsid w:val="002D1620"/>
    <w:rsid w:val="002D26B5"/>
    <w:rsid w:val="002D29D7"/>
    <w:rsid w:val="002D33C7"/>
    <w:rsid w:val="002D3768"/>
    <w:rsid w:val="002D39D3"/>
    <w:rsid w:val="002D4BE0"/>
    <w:rsid w:val="002D52F7"/>
    <w:rsid w:val="002D5749"/>
    <w:rsid w:val="002D588F"/>
    <w:rsid w:val="002D58BA"/>
    <w:rsid w:val="002D5929"/>
    <w:rsid w:val="002D5ACB"/>
    <w:rsid w:val="002D5E09"/>
    <w:rsid w:val="002D65FD"/>
    <w:rsid w:val="002D690A"/>
    <w:rsid w:val="002D698B"/>
    <w:rsid w:val="002D750A"/>
    <w:rsid w:val="002D7975"/>
    <w:rsid w:val="002D79F5"/>
    <w:rsid w:val="002D7CF5"/>
    <w:rsid w:val="002E00C6"/>
    <w:rsid w:val="002E0358"/>
    <w:rsid w:val="002E0673"/>
    <w:rsid w:val="002E071B"/>
    <w:rsid w:val="002E0B1B"/>
    <w:rsid w:val="002E1C2F"/>
    <w:rsid w:val="002E1DEE"/>
    <w:rsid w:val="002E2462"/>
    <w:rsid w:val="002E308B"/>
    <w:rsid w:val="002E3456"/>
    <w:rsid w:val="002E3469"/>
    <w:rsid w:val="002E3818"/>
    <w:rsid w:val="002E41A4"/>
    <w:rsid w:val="002E4371"/>
    <w:rsid w:val="002E4AB1"/>
    <w:rsid w:val="002E4C7A"/>
    <w:rsid w:val="002E56C8"/>
    <w:rsid w:val="002E6019"/>
    <w:rsid w:val="002E62C8"/>
    <w:rsid w:val="002E6354"/>
    <w:rsid w:val="002E6498"/>
    <w:rsid w:val="002E6D97"/>
    <w:rsid w:val="002E7C3D"/>
    <w:rsid w:val="002F0570"/>
    <w:rsid w:val="002F05E9"/>
    <w:rsid w:val="002F15E1"/>
    <w:rsid w:val="002F1627"/>
    <w:rsid w:val="002F1661"/>
    <w:rsid w:val="002F1DEC"/>
    <w:rsid w:val="002F2F9B"/>
    <w:rsid w:val="002F375E"/>
    <w:rsid w:val="002F3898"/>
    <w:rsid w:val="002F3CD0"/>
    <w:rsid w:val="002F469D"/>
    <w:rsid w:val="002F49C8"/>
    <w:rsid w:val="002F4CF0"/>
    <w:rsid w:val="002F4FF1"/>
    <w:rsid w:val="002F5201"/>
    <w:rsid w:val="002F5644"/>
    <w:rsid w:val="002F59CC"/>
    <w:rsid w:val="002F59FE"/>
    <w:rsid w:val="002F5AD5"/>
    <w:rsid w:val="002F6597"/>
    <w:rsid w:val="002F6A69"/>
    <w:rsid w:val="002F7119"/>
    <w:rsid w:val="002F76A6"/>
    <w:rsid w:val="002F7894"/>
    <w:rsid w:val="002F7D79"/>
    <w:rsid w:val="00301B10"/>
    <w:rsid w:val="00301E6B"/>
    <w:rsid w:val="00302577"/>
    <w:rsid w:val="00302E64"/>
    <w:rsid w:val="00302EC9"/>
    <w:rsid w:val="00303E89"/>
    <w:rsid w:val="00303EEF"/>
    <w:rsid w:val="00304543"/>
    <w:rsid w:val="003046F9"/>
    <w:rsid w:val="00304FF7"/>
    <w:rsid w:val="0030594B"/>
    <w:rsid w:val="00305C84"/>
    <w:rsid w:val="00305E1C"/>
    <w:rsid w:val="003063F3"/>
    <w:rsid w:val="00306592"/>
    <w:rsid w:val="003069DD"/>
    <w:rsid w:val="003079F9"/>
    <w:rsid w:val="00307A55"/>
    <w:rsid w:val="00307F35"/>
    <w:rsid w:val="00310249"/>
    <w:rsid w:val="003104A9"/>
    <w:rsid w:val="00310AAD"/>
    <w:rsid w:val="003111C7"/>
    <w:rsid w:val="003112BB"/>
    <w:rsid w:val="00311710"/>
    <w:rsid w:val="00311DCA"/>
    <w:rsid w:val="00311FD1"/>
    <w:rsid w:val="00312575"/>
    <w:rsid w:val="0031264F"/>
    <w:rsid w:val="003128B2"/>
    <w:rsid w:val="00312A76"/>
    <w:rsid w:val="00312BC7"/>
    <w:rsid w:val="0031331E"/>
    <w:rsid w:val="0031392A"/>
    <w:rsid w:val="003142A6"/>
    <w:rsid w:val="003142F5"/>
    <w:rsid w:val="00314392"/>
    <w:rsid w:val="00314A7C"/>
    <w:rsid w:val="003155F4"/>
    <w:rsid w:val="00315B9D"/>
    <w:rsid w:val="00316310"/>
    <w:rsid w:val="003167D1"/>
    <w:rsid w:val="003175E1"/>
    <w:rsid w:val="00320421"/>
    <w:rsid w:val="0032070B"/>
    <w:rsid w:val="00320B78"/>
    <w:rsid w:val="00320E2F"/>
    <w:rsid w:val="00321519"/>
    <w:rsid w:val="00321823"/>
    <w:rsid w:val="0032199C"/>
    <w:rsid w:val="003220D2"/>
    <w:rsid w:val="00322282"/>
    <w:rsid w:val="00322297"/>
    <w:rsid w:val="00322563"/>
    <w:rsid w:val="0032350F"/>
    <w:rsid w:val="003237D1"/>
    <w:rsid w:val="00323A6F"/>
    <w:rsid w:val="003241BD"/>
    <w:rsid w:val="00324CD2"/>
    <w:rsid w:val="003258C2"/>
    <w:rsid w:val="003267D2"/>
    <w:rsid w:val="00326985"/>
    <w:rsid w:val="00326A18"/>
    <w:rsid w:val="00327333"/>
    <w:rsid w:val="0033045C"/>
    <w:rsid w:val="00330886"/>
    <w:rsid w:val="00330BE5"/>
    <w:rsid w:val="003310F4"/>
    <w:rsid w:val="003318A6"/>
    <w:rsid w:val="00331C46"/>
    <w:rsid w:val="00331E9E"/>
    <w:rsid w:val="00331F08"/>
    <w:rsid w:val="00332837"/>
    <w:rsid w:val="00332D54"/>
    <w:rsid w:val="00332FB6"/>
    <w:rsid w:val="0033337E"/>
    <w:rsid w:val="00334303"/>
    <w:rsid w:val="003350FD"/>
    <w:rsid w:val="00335C07"/>
    <w:rsid w:val="00336046"/>
    <w:rsid w:val="0033703B"/>
    <w:rsid w:val="0033707A"/>
    <w:rsid w:val="00337179"/>
    <w:rsid w:val="0033751D"/>
    <w:rsid w:val="00337D56"/>
    <w:rsid w:val="00337F62"/>
    <w:rsid w:val="0034006B"/>
    <w:rsid w:val="003400B5"/>
    <w:rsid w:val="003401F0"/>
    <w:rsid w:val="00340475"/>
    <w:rsid w:val="00340939"/>
    <w:rsid w:val="00340FFF"/>
    <w:rsid w:val="00341691"/>
    <w:rsid w:val="00341821"/>
    <w:rsid w:val="003418BA"/>
    <w:rsid w:val="00341DC3"/>
    <w:rsid w:val="00341EF6"/>
    <w:rsid w:val="00342234"/>
    <w:rsid w:val="0034337E"/>
    <w:rsid w:val="003436D9"/>
    <w:rsid w:val="003442C7"/>
    <w:rsid w:val="00344591"/>
    <w:rsid w:val="0034466A"/>
    <w:rsid w:val="00344686"/>
    <w:rsid w:val="00344788"/>
    <w:rsid w:val="003459E3"/>
    <w:rsid w:val="00345FD3"/>
    <w:rsid w:val="003466EC"/>
    <w:rsid w:val="00347691"/>
    <w:rsid w:val="00347C88"/>
    <w:rsid w:val="00347E4F"/>
    <w:rsid w:val="00350251"/>
    <w:rsid w:val="0035052C"/>
    <w:rsid w:val="0035100F"/>
    <w:rsid w:val="00351673"/>
    <w:rsid w:val="003516A2"/>
    <w:rsid w:val="003523C9"/>
    <w:rsid w:val="0035256B"/>
    <w:rsid w:val="0035278E"/>
    <w:rsid w:val="003529CE"/>
    <w:rsid w:val="00352D8C"/>
    <w:rsid w:val="0035350C"/>
    <w:rsid w:val="00353999"/>
    <w:rsid w:val="00353B2B"/>
    <w:rsid w:val="003548F3"/>
    <w:rsid w:val="0035493C"/>
    <w:rsid w:val="00354B3F"/>
    <w:rsid w:val="00354E8A"/>
    <w:rsid w:val="003553C8"/>
    <w:rsid w:val="0035609F"/>
    <w:rsid w:val="0035718E"/>
    <w:rsid w:val="003575AE"/>
    <w:rsid w:val="00357977"/>
    <w:rsid w:val="003600BC"/>
    <w:rsid w:val="00360482"/>
    <w:rsid w:val="0036101B"/>
    <w:rsid w:val="003610B8"/>
    <w:rsid w:val="0036235E"/>
    <w:rsid w:val="00362692"/>
    <w:rsid w:val="0036289E"/>
    <w:rsid w:val="00363333"/>
    <w:rsid w:val="0036366F"/>
    <w:rsid w:val="003639B6"/>
    <w:rsid w:val="00363A9D"/>
    <w:rsid w:val="00363DB9"/>
    <w:rsid w:val="00364AE0"/>
    <w:rsid w:val="00365145"/>
    <w:rsid w:val="003651A9"/>
    <w:rsid w:val="00365499"/>
    <w:rsid w:val="00365862"/>
    <w:rsid w:val="00365C26"/>
    <w:rsid w:val="00367DB6"/>
    <w:rsid w:val="00372990"/>
    <w:rsid w:val="0037299E"/>
    <w:rsid w:val="00372B16"/>
    <w:rsid w:val="00372CAB"/>
    <w:rsid w:val="00372D37"/>
    <w:rsid w:val="00373E54"/>
    <w:rsid w:val="00375DDE"/>
    <w:rsid w:val="003763F8"/>
    <w:rsid w:val="00376813"/>
    <w:rsid w:val="00376A44"/>
    <w:rsid w:val="0037773C"/>
    <w:rsid w:val="00377938"/>
    <w:rsid w:val="00377E49"/>
    <w:rsid w:val="00377F9A"/>
    <w:rsid w:val="00380160"/>
    <w:rsid w:val="003801D3"/>
    <w:rsid w:val="003804D7"/>
    <w:rsid w:val="00380C96"/>
    <w:rsid w:val="00380C97"/>
    <w:rsid w:val="00380ED0"/>
    <w:rsid w:val="003811A9"/>
    <w:rsid w:val="00381834"/>
    <w:rsid w:val="00381B9F"/>
    <w:rsid w:val="00381F10"/>
    <w:rsid w:val="00382736"/>
    <w:rsid w:val="0038317D"/>
    <w:rsid w:val="003837D2"/>
    <w:rsid w:val="00383C2D"/>
    <w:rsid w:val="003840F8"/>
    <w:rsid w:val="00384406"/>
    <w:rsid w:val="00384609"/>
    <w:rsid w:val="00385CFD"/>
    <w:rsid w:val="003865DE"/>
    <w:rsid w:val="0038671F"/>
    <w:rsid w:val="0038679B"/>
    <w:rsid w:val="00386CB9"/>
    <w:rsid w:val="00386CE0"/>
    <w:rsid w:val="0038785C"/>
    <w:rsid w:val="00387CBC"/>
    <w:rsid w:val="0039048F"/>
    <w:rsid w:val="003911E7"/>
    <w:rsid w:val="00391759"/>
    <w:rsid w:val="0039195C"/>
    <w:rsid w:val="00391B5D"/>
    <w:rsid w:val="003939D7"/>
    <w:rsid w:val="00393BF1"/>
    <w:rsid w:val="00394D22"/>
    <w:rsid w:val="003956C0"/>
    <w:rsid w:val="00395878"/>
    <w:rsid w:val="00395C75"/>
    <w:rsid w:val="00395D48"/>
    <w:rsid w:val="00395DCC"/>
    <w:rsid w:val="003961BF"/>
    <w:rsid w:val="0039622F"/>
    <w:rsid w:val="003969CD"/>
    <w:rsid w:val="00397555"/>
    <w:rsid w:val="00397577"/>
    <w:rsid w:val="0039766A"/>
    <w:rsid w:val="003A0685"/>
    <w:rsid w:val="003A0D0E"/>
    <w:rsid w:val="003A11CF"/>
    <w:rsid w:val="003A1A27"/>
    <w:rsid w:val="003A32CC"/>
    <w:rsid w:val="003A3D86"/>
    <w:rsid w:val="003A3F48"/>
    <w:rsid w:val="003A4424"/>
    <w:rsid w:val="003A47F9"/>
    <w:rsid w:val="003A4EB2"/>
    <w:rsid w:val="003A55EB"/>
    <w:rsid w:val="003A56A3"/>
    <w:rsid w:val="003A57C9"/>
    <w:rsid w:val="003A60F8"/>
    <w:rsid w:val="003A6170"/>
    <w:rsid w:val="003A62C0"/>
    <w:rsid w:val="003A6FE6"/>
    <w:rsid w:val="003A72A0"/>
    <w:rsid w:val="003A76A7"/>
    <w:rsid w:val="003A784F"/>
    <w:rsid w:val="003B0077"/>
    <w:rsid w:val="003B0781"/>
    <w:rsid w:val="003B13F0"/>
    <w:rsid w:val="003B23F1"/>
    <w:rsid w:val="003B34A5"/>
    <w:rsid w:val="003B35CE"/>
    <w:rsid w:val="003B387A"/>
    <w:rsid w:val="003B3CB1"/>
    <w:rsid w:val="003B3F46"/>
    <w:rsid w:val="003B4791"/>
    <w:rsid w:val="003B48D1"/>
    <w:rsid w:val="003B48EB"/>
    <w:rsid w:val="003B59B2"/>
    <w:rsid w:val="003B5B9F"/>
    <w:rsid w:val="003B5FBF"/>
    <w:rsid w:val="003B63FE"/>
    <w:rsid w:val="003B6FFC"/>
    <w:rsid w:val="003B7CC9"/>
    <w:rsid w:val="003C001D"/>
    <w:rsid w:val="003C02AA"/>
    <w:rsid w:val="003C18F4"/>
    <w:rsid w:val="003C1FE0"/>
    <w:rsid w:val="003C2143"/>
    <w:rsid w:val="003C2688"/>
    <w:rsid w:val="003C2C3C"/>
    <w:rsid w:val="003C319F"/>
    <w:rsid w:val="003C352E"/>
    <w:rsid w:val="003C3A29"/>
    <w:rsid w:val="003C3A7C"/>
    <w:rsid w:val="003C451F"/>
    <w:rsid w:val="003C4A23"/>
    <w:rsid w:val="003C4D98"/>
    <w:rsid w:val="003C53E5"/>
    <w:rsid w:val="003C5AF9"/>
    <w:rsid w:val="003C5C83"/>
    <w:rsid w:val="003C5CD9"/>
    <w:rsid w:val="003C5EA6"/>
    <w:rsid w:val="003C6008"/>
    <w:rsid w:val="003C6145"/>
    <w:rsid w:val="003C61BC"/>
    <w:rsid w:val="003C624B"/>
    <w:rsid w:val="003C66F6"/>
    <w:rsid w:val="003C6900"/>
    <w:rsid w:val="003C6F5D"/>
    <w:rsid w:val="003C753F"/>
    <w:rsid w:val="003C77AD"/>
    <w:rsid w:val="003C7F2F"/>
    <w:rsid w:val="003D051E"/>
    <w:rsid w:val="003D0B14"/>
    <w:rsid w:val="003D10B0"/>
    <w:rsid w:val="003D184B"/>
    <w:rsid w:val="003D1E73"/>
    <w:rsid w:val="003D29B3"/>
    <w:rsid w:val="003D2CA2"/>
    <w:rsid w:val="003D2FF9"/>
    <w:rsid w:val="003D3865"/>
    <w:rsid w:val="003D387D"/>
    <w:rsid w:val="003D387F"/>
    <w:rsid w:val="003D3B90"/>
    <w:rsid w:val="003D4201"/>
    <w:rsid w:val="003D4463"/>
    <w:rsid w:val="003D4C14"/>
    <w:rsid w:val="003D51A3"/>
    <w:rsid w:val="003D56E4"/>
    <w:rsid w:val="003D6B97"/>
    <w:rsid w:val="003D6F20"/>
    <w:rsid w:val="003D73C9"/>
    <w:rsid w:val="003D7808"/>
    <w:rsid w:val="003D7A70"/>
    <w:rsid w:val="003D7D86"/>
    <w:rsid w:val="003E1453"/>
    <w:rsid w:val="003E1505"/>
    <w:rsid w:val="003E27A5"/>
    <w:rsid w:val="003E2816"/>
    <w:rsid w:val="003E290E"/>
    <w:rsid w:val="003E2CC0"/>
    <w:rsid w:val="003E2EB6"/>
    <w:rsid w:val="003E2F82"/>
    <w:rsid w:val="003E2FA0"/>
    <w:rsid w:val="003E3BB9"/>
    <w:rsid w:val="003E3DCD"/>
    <w:rsid w:val="003E4092"/>
    <w:rsid w:val="003E4305"/>
    <w:rsid w:val="003E45F3"/>
    <w:rsid w:val="003E4BFE"/>
    <w:rsid w:val="003E4D5B"/>
    <w:rsid w:val="003E4E0B"/>
    <w:rsid w:val="003E4E53"/>
    <w:rsid w:val="003E4EC5"/>
    <w:rsid w:val="003E57B7"/>
    <w:rsid w:val="003E5B7B"/>
    <w:rsid w:val="003E5CCF"/>
    <w:rsid w:val="003E719E"/>
    <w:rsid w:val="003E77C3"/>
    <w:rsid w:val="003E78F1"/>
    <w:rsid w:val="003E7FDB"/>
    <w:rsid w:val="003F04A7"/>
    <w:rsid w:val="003F0689"/>
    <w:rsid w:val="003F0CAB"/>
    <w:rsid w:val="003F1804"/>
    <w:rsid w:val="003F1AB3"/>
    <w:rsid w:val="003F32BB"/>
    <w:rsid w:val="003F3307"/>
    <w:rsid w:val="003F33F9"/>
    <w:rsid w:val="003F34B2"/>
    <w:rsid w:val="003F35DA"/>
    <w:rsid w:val="003F360A"/>
    <w:rsid w:val="003F3B27"/>
    <w:rsid w:val="003F42FD"/>
    <w:rsid w:val="003F4509"/>
    <w:rsid w:val="003F4D39"/>
    <w:rsid w:val="003F5561"/>
    <w:rsid w:val="003F614A"/>
    <w:rsid w:val="003F675F"/>
    <w:rsid w:val="003F6A28"/>
    <w:rsid w:val="003F6F00"/>
    <w:rsid w:val="003F77C4"/>
    <w:rsid w:val="003F7C70"/>
    <w:rsid w:val="003F7F3B"/>
    <w:rsid w:val="00400016"/>
    <w:rsid w:val="004017C5"/>
    <w:rsid w:val="0040198E"/>
    <w:rsid w:val="00401CCA"/>
    <w:rsid w:val="00402C2E"/>
    <w:rsid w:val="0040339A"/>
    <w:rsid w:val="00404B48"/>
    <w:rsid w:val="00406703"/>
    <w:rsid w:val="0040676B"/>
    <w:rsid w:val="00407B00"/>
    <w:rsid w:val="00407CE6"/>
    <w:rsid w:val="004104A3"/>
    <w:rsid w:val="00411836"/>
    <w:rsid w:val="004128E0"/>
    <w:rsid w:val="00412A3B"/>
    <w:rsid w:val="00412ACA"/>
    <w:rsid w:val="004131E6"/>
    <w:rsid w:val="00413A5E"/>
    <w:rsid w:val="00414213"/>
    <w:rsid w:val="004142DE"/>
    <w:rsid w:val="00414300"/>
    <w:rsid w:val="0041434A"/>
    <w:rsid w:val="00414379"/>
    <w:rsid w:val="0041491F"/>
    <w:rsid w:val="00414AD7"/>
    <w:rsid w:val="004150DD"/>
    <w:rsid w:val="00415537"/>
    <w:rsid w:val="00415899"/>
    <w:rsid w:val="00415DA1"/>
    <w:rsid w:val="0041634D"/>
    <w:rsid w:val="00416D1C"/>
    <w:rsid w:val="00416DA3"/>
    <w:rsid w:val="004176BC"/>
    <w:rsid w:val="0041782B"/>
    <w:rsid w:val="004178EC"/>
    <w:rsid w:val="00417AB7"/>
    <w:rsid w:val="00417E55"/>
    <w:rsid w:val="00420922"/>
    <w:rsid w:val="004210A6"/>
    <w:rsid w:val="00421954"/>
    <w:rsid w:val="00421CF8"/>
    <w:rsid w:val="004224A9"/>
    <w:rsid w:val="00422693"/>
    <w:rsid w:val="00422764"/>
    <w:rsid w:val="00423078"/>
    <w:rsid w:val="00423208"/>
    <w:rsid w:val="00423CCA"/>
    <w:rsid w:val="004243FE"/>
    <w:rsid w:val="0042449E"/>
    <w:rsid w:val="00424668"/>
    <w:rsid w:val="004252DF"/>
    <w:rsid w:val="00425949"/>
    <w:rsid w:val="004262F9"/>
    <w:rsid w:val="00426335"/>
    <w:rsid w:val="0042699B"/>
    <w:rsid w:val="004269C4"/>
    <w:rsid w:val="00427007"/>
    <w:rsid w:val="0042786F"/>
    <w:rsid w:val="00427DF1"/>
    <w:rsid w:val="00430025"/>
    <w:rsid w:val="004307C8"/>
    <w:rsid w:val="0043104C"/>
    <w:rsid w:val="00431072"/>
    <w:rsid w:val="00431105"/>
    <w:rsid w:val="00431515"/>
    <w:rsid w:val="004320F4"/>
    <w:rsid w:val="0043230D"/>
    <w:rsid w:val="004324F2"/>
    <w:rsid w:val="004355B4"/>
    <w:rsid w:val="0043579C"/>
    <w:rsid w:val="00435F9B"/>
    <w:rsid w:val="0043700E"/>
    <w:rsid w:val="00437752"/>
    <w:rsid w:val="004402D7"/>
    <w:rsid w:val="00440997"/>
    <w:rsid w:val="00441FA5"/>
    <w:rsid w:val="004428F3"/>
    <w:rsid w:val="004429FB"/>
    <w:rsid w:val="00442FC5"/>
    <w:rsid w:val="00444416"/>
    <w:rsid w:val="0044489F"/>
    <w:rsid w:val="004449A4"/>
    <w:rsid w:val="004458F8"/>
    <w:rsid w:val="00446171"/>
    <w:rsid w:val="004467D1"/>
    <w:rsid w:val="004470C5"/>
    <w:rsid w:val="00450098"/>
    <w:rsid w:val="004500F5"/>
    <w:rsid w:val="00450432"/>
    <w:rsid w:val="00450483"/>
    <w:rsid w:val="0045084E"/>
    <w:rsid w:val="00450B46"/>
    <w:rsid w:val="00451026"/>
    <w:rsid w:val="0045151E"/>
    <w:rsid w:val="00452633"/>
    <w:rsid w:val="00452CFC"/>
    <w:rsid w:val="0045380E"/>
    <w:rsid w:val="004538C8"/>
    <w:rsid w:val="00453BC3"/>
    <w:rsid w:val="00454A67"/>
    <w:rsid w:val="00454AAC"/>
    <w:rsid w:val="00454D4A"/>
    <w:rsid w:val="0045529D"/>
    <w:rsid w:val="00456065"/>
    <w:rsid w:val="004567B0"/>
    <w:rsid w:val="004567F9"/>
    <w:rsid w:val="0045690E"/>
    <w:rsid w:val="00456A01"/>
    <w:rsid w:val="00457609"/>
    <w:rsid w:val="0045761E"/>
    <w:rsid w:val="00461133"/>
    <w:rsid w:val="004613BC"/>
    <w:rsid w:val="0046142C"/>
    <w:rsid w:val="00462295"/>
    <w:rsid w:val="00462FA4"/>
    <w:rsid w:val="0046380B"/>
    <w:rsid w:val="00463BB8"/>
    <w:rsid w:val="00464340"/>
    <w:rsid w:val="004649FA"/>
    <w:rsid w:val="00464A3E"/>
    <w:rsid w:val="00464BEB"/>
    <w:rsid w:val="004664D5"/>
    <w:rsid w:val="00466A3A"/>
    <w:rsid w:val="00466B95"/>
    <w:rsid w:val="00467141"/>
    <w:rsid w:val="004672A6"/>
    <w:rsid w:val="0047048B"/>
    <w:rsid w:val="00470B7C"/>
    <w:rsid w:val="00470E1D"/>
    <w:rsid w:val="00471058"/>
    <w:rsid w:val="00471A30"/>
    <w:rsid w:val="00471A3D"/>
    <w:rsid w:val="00471CA1"/>
    <w:rsid w:val="004722E9"/>
    <w:rsid w:val="0047245E"/>
    <w:rsid w:val="0047270C"/>
    <w:rsid w:val="00473689"/>
    <w:rsid w:val="00474412"/>
    <w:rsid w:val="00475306"/>
    <w:rsid w:val="004758D4"/>
    <w:rsid w:val="00475919"/>
    <w:rsid w:val="00476929"/>
    <w:rsid w:val="00476E3F"/>
    <w:rsid w:val="00476EEA"/>
    <w:rsid w:val="00477256"/>
    <w:rsid w:val="00477A1C"/>
    <w:rsid w:val="00480039"/>
    <w:rsid w:val="00480130"/>
    <w:rsid w:val="00480C89"/>
    <w:rsid w:val="00481668"/>
    <w:rsid w:val="00481986"/>
    <w:rsid w:val="0048253D"/>
    <w:rsid w:val="004826E2"/>
    <w:rsid w:val="004847FB"/>
    <w:rsid w:val="00485976"/>
    <w:rsid w:val="00485AF1"/>
    <w:rsid w:val="00485C93"/>
    <w:rsid w:val="00485EA0"/>
    <w:rsid w:val="0048630A"/>
    <w:rsid w:val="0048663F"/>
    <w:rsid w:val="00486A17"/>
    <w:rsid w:val="00486BB8"/>
    <w:rsid w:val="00486C26"/>
    <w:rsid w:val="00486EDD"/>
    <w:rsid w:val="0048710E"/>
    <w:rsid w:val="00490B80"/>
    <w:rsid w:val="00490E4E"/>
    <w:rsid w:val="004911C7"/>
    <w:rsid w:val="004912B7"/>
    <w:rsid w:val="004915AF"/>
    <w:rsid w:val="004917D6"/>
    <w:rsid w:val="004929C1"/>
    <w:rsid w:val="00492CE6"/>
    <w:rsid w:val="00492E4B"/>
    <w:rsid w:val="004937BC"/>
    <w:rsid w:val="00494093"/>
    <w:rsid w:val="0049540C"/>
    <w:rsid w:val="004956AB"/>
    <w:rsid w:val="00495A46"/>
    <w:rsid w:val="00495A4B"/>
    <w:rsid w:val="00495A98"/>
    <w:rsid w:val="00496100"/>
    <w:rsid w:val="00496708"/>
    <w:rsid w:val="00496A92"/>
    <w:rsid w:val="00496D8B"/>
    <w:rsid w:val="004976CC"/>
    <w:rsid w:val="00497762"/>
    <w:rsid w:val="00497A62"/>
    <w:rsid w:val="004A0573"/>
    <w:rsid w:val="004A0DED"/>
    <w:rsid w:val="004A0F45"/>
    <w:rsid w:val="004A1829"/>
    <w:rsid w:val="004A2B03"/>
    <w:rsid w:val="004A3694"/>
    <w:rsid w:val="004A3F47"/>
    <w:rsid w:val="004A3F4A"/>
    <w:rsid w:val="004A4580"/>
    <w:rsid w:val="004A4C9C"/>
    <w:rsid w:val="004A4EC1"/>
    <w:rsid w:val="004A54EE"/>
    <w:rsid w:val="004A5965"/>
    <w:rsid w:val="004A64C8"/>
    <w:rsid w:val="004A6634"/>
    <w:rsid w:val="004A6D04"/>
    <w:rsid w:val="004A7DB1"/>
    <w:rsid w:val="004B0C6A"/>
    <w:rsid w:val="004B1666"/>
    <w:rsid w:val="004B1785"/>
    <w:rsid w:val="004B1AA4"/>
    <w:rsid w:val="004B1B79"/>
    <w:rsid w:val="004B1BE2"/>
    <w:rsid w:val="004B2497"/>
    <w:rsid w:val="004B2B61"/>
    <w:rsid w:val="004B32BC"/>
    <w:rsid w:val="004B3B18"/>
    <w:rsid w:val="004B408E"/>
    <w:rsid w:val="004B41B1"/>
    <w:rsid w:val="004B4539"/>
    <w:rsid w:val="004B5EDA"/>
    <w:rsid w:val="004B5F0D"/>
    <w:rsid w:val="004B7888"/>
    <w:rsid w:val="004B7989"/>
    <w:rsid w:val="004C0DED"/>
    <w:rsid w:val="004C108A"/>
    <w:rsid w:val="004C1C04"/>
    <w:rsid w:val="004C25B5"/>
    <w:rsid w:val="004C2818"/>
    <w:rsid w:val="004C2AAC"/>
    <w:rsid w:val="004C2F93"/>
    <w:rsid w:val="004C3DF1"/>
    <w:rsid w:val="004C425C"/>
    <w:rsid w:val="004C4264"/>
    <w:rsid w:val="004C5404"/>
    <w:rsid w:val="004C5B6B"/>
    <w:rsid w:val="004C5D52"/>
    <w:rsid w:val="004C61BD"/>
    <w:rsid w:val="004C6209"/>
    <w:rsid w:val="004C7138"/>
    <w:rsid w:val="004C732A"/>
    <w:rsid w:val="004C7336"/>
    <w:rsid w:val="004C7545"/>
    <w:rsid w:val="004C7FD2"/>
    <w:rsid w:val="004C7FDA"/>
    <w:rsid w:val="004D02BE"/>
    <w:rsid w:val="004D0555"/>
    <w:rsid w:val="004D078D"/>
    <w:rsid w:val="004D091E"/>
    <w:rsid w:val="004D097B"/>
    <w:rsid w:val="004D0E9C"/>
    <w:rsid w:val="004D18CA"/>
    <w:rsid w:val="004D1EE7"/>
    <w:rsid w:val="004D1F6B"/>
    <w:rsid w:val="004D3845"/>
    <w:rsid w:val="004D4357"/>
    <w:rsid w:val="004D4850"/>
    <w:rsid w:val="004D4B94"/>
    <w:rsid w:val="004D4BFB"/>
    <w:rsid w:val="004D5405"/>
    <w:rsid w:val="004D553C"/>
    <w:rsid w:val="004D67EE"/>
    <w:rsid w:val="004D701D"/>
    <w:rsid w:val="004D72BC"/>
    <w:rsid w:val="004D752D"/>
    <w:rsid w:val="004D7638"/>
    <w:rsid w:val="004D7A2F"/>
    <w:rsid w:val="004D7AF0"/>
    <w:rsid w:val="004D7EA7"/>
    <w:rsid w:val="004E003B"/>
    <w:rsid w:val="004E003D"/>
    <w:rsid w:val="004E107F"/>
    <w:rsid w:val="004E1809"/>
    <w:rsid w:val="004E2437"/>
    <w:rsid w:val="004E257C"/>
    <w:rsid w:val="004E2B2B"/>
    <w:rsid w:val="004E33B6"/>
    <w:rsid w:val="004E3E99"/>
    <w:rsid w:val="004E4545"/>
    <w:rsid w:val="004E4871"/>
    <w:rsid w:val="004E503B"/>
    <w:rsid w:val="004E51F6"/>
    <w:rsid w:val="004E5924"/>
    <w:rsid w:val="004E594E"/>
    <w:rsid w:val="004E5B8B"/>
    <w:rsid w:val="004E5D0E"/>
    <w:rsid w:val="004E6F5C"/>
    <w:rsid w:val="004E71A3"/>
    <w:rsid w:val="004E7C3E"/>
    <w:rsid w:val="004F0CD7"/>
    <w:rsid w:val="004F11AC"/>
    <w:rsid w:val="004F15E3"/>
    <w:rsid w:val="004F2C0E"/>
    <w:rsid w:val="004F32E3"/>
    <w:rsid w:val="004F45CE"/>
    <w:rsid w:val="004F50D2"/>
    <w:rsid w:val="004F6129"/>
    <w:rsid w:val="004F6184"/>
    <w:rsid w:val="004F68A2"/>
    <w:rsid w:val="004F6CE6"/>
    <w:rsid w:val="004F6D2D"/>
    <w:rsid w:val="004F6DC2"/>
    <w:rsid w:val="004F703F"/>
    <w:rsid w:val="004F7184"/>
    <w:rsid w:val="004F724B"/>
    <w:rsid w:val="004F74BB"/>
    <w:rsid w:val="004F7851"/>
    <w:rsid w:val="004F7D4C"/>
    <w:rsid w:val="0050127A"/>
    <w:rsid w:val="0050136A"/>
    <w:rsid w:val="0050160F"/>
    <w:rsid w:val="00502699"/>
    <w:rsid w:val="0050376E"/>
    <w:rsid w:val="0050516A"/>
    <w:rsid w:val="005056C8"/>
    <w:rsid w:val="00505C20"/>
    <w:rsid w:val="00505DFA"/>
    <w:rsid w:val="0050660C"/>
    <w:rsid w:val="00506B8B"/>
    <w:rsid w:val="00506DD3"/>
    <w:rsid w:val="005071E1"/>
    <w:rsid w:val="0050758C"/>
    <w:rsid w:val="00507BAE"/>
    <w:rsid w:val="00510561"/>
    <w:rsid w:val="00510754"/>
    <w:rsid w:val="0051092B"/>
    <w:rsid w:val="005110EB"/>
    <w:rsid w:val="0051120B"/>
    <w:rsid w:val="005117A1"/>
    <w:rsid w:val="00511A2B"/>
    <w:rsid w:val="00511AC4"/>
    <w:rsid w:val="00511B4C"/>
    <w:rsid w:val="00512319"/>
    <w:rsid w:val="005128D7"/>
    <w:rsid w:val="005131CA"/>
    <w:rsid w:val="0051344F"/>
    <w:rsid w:val="005137F6"/>
    <w:rsid w:val="005139FA"/>
    <w:rsid w:val="005142A0"/>
    <w:rsid w:val="00515565"/>
    <w:rsid w:val="00515CE1"/>
    <w:rsid w:val="00515E1C"/>
    <w:rsid w:val="005160ED"/>
    <w:rsid w:val="00516244"/>
    <w:rsid w:val="00516302"/>
    <w:rsid w:val="0051681E"/>
    <w:rsid w:val="00516913"/>
    <w:rsid w:val="005176AD"/>
    <w:rsid w:val="00517A03"/>
    <w:rsid w:val="00520000"/>
    <w:rsid w:val="00520026"/>
    <w:rsid w:val="00520268"/>
    <w:rsid w:val="00520368"/>
    <w:rsid w:val="005204F5"/>
    <w:rsid w:val="00520CD8"/>
    <w:rsid w:val="00520DF4"/>
    <w:rsid w:val="005216C2"/>
    <w:rsid w:val="005219EF"/>
    <w:rsid w:val="00521B2A"/>
    <w:rsid w:val="005222DD"/>
    <w:rsid w:val="00522669"/>
    <w:rsid w:val="0052278B"/>
    <w:rsid w:val="00522CC8"/>
    <w:rsid w:val="0052344F"/>
    <w:rsid w:val="00523CC5"/>
    <w:rsid w:val="0052445A"/>
    <w:rsid w:val="0052508B"/>
    <w:rsid w:val="00525296"/>
    <w:rsid w:val="00525C86"/>
    <w:rsid w:val="0052704C"/>
    <w:rsid w:val="005275E3"/>
    <w:rsid w:val="0052797B"/>
    <w:rsid w:val="00527D6E"/>
    <w:rsid w:val="00530C33"/>
    <w:rsid w:val="005316B2"/>
    <w:rsid w:val="00532D1D"/>
    <w:rsid w:val="00532F37"/>
    <w:rsid w:val="0053316B"/>
    <w:rsid w:val="00533352"/>
    <w:rsid w:val="005335B5"/>
    <w:rsid w:val="00533C77"/>
    <w:rsid w:val="005348A9"/>
    <w:rsid w:val="00534C11"/>
    <w:rsid w:val="005352A0"/>
    <w:rsid w:val="00535954"/>
    <w:rsid w:val="00535EC2"/>
    <w:rsid w:val="0053631A"/>
    <w:rsid w:val="00536556"/>
    <w:rsid w:val="00536723"/>
    <w:rsid w:val="0053784A"/>
    <w:rsid w:val="005379C4"/>
    <w:rsid w:val="00537E4F"/>
    <w:rsid w:val="005406D0"/>
    <w:rsid w:val="00540AE1"/>
    <w:rsid w:val="005418B9"/>
    <w:rsid w:val="005420C1"/>
    <w:rsid w:val="0054275D"/>
    <w:rsid w:val="0054296A"/>
    <w:rsid w:val="00542A4D"/>
    <w:rsid w:val="0054300B"/>
    <w:rsid w:val="00544039"/>
    <w:rsid w:val="00544537"/>
    <w:rsid w:val="00544667"/>
    <w:rsid w:val="0054524C"/>
    <w:rsid w:val="0054535E"/>
    <w:rsid w:val="0054589F"/>
    <w:rsid w:val="005459F9"/>
    <w:rsid w:val="00545A11"/>
    <w:rsid w:val="00546138"/>
    <w:rsid w:val="00547623"/>
    <w:rsid w:val="00547868"/>
    <w:rsid w:val="00547D7A"/>
    <w:rsid w:val="00551174"/>
    <w:rsid w:val="00551375"/>
    <w:rsid w:val="00551688"/>
    <w:rsid w:val="005527BF"/>
    <w:rsid w:val="00552A33"/>
    <w:rsid w:val="00553785"/>
    <w:rsid w:val="005537BE"/>
    <w:rsid w:val="00553C2F"/>
    <w:rsid w:val="0055414A"/>
    <w:rsid w:val="005541B3"/>
    <w:rsid w:val="00554D9B"/>
    <w:rsid w:val="005554D4"/>
    <w:rsid w:val="005559A8"/>
    <w:rsid w:val="00555EAC"/>
    <w:rsid w:val="00555F49"/>
    <w:rsid w:val="00556FF0"/>
    <w:rsid w:val="005574C7"/>
    <w:rsid w:val="00557D48"/>
    <w:rsid w:val="00560094"/>
    <w:rsid w:val="00560345"/>
    <w:rsid w:val="005607F2"/>
    <w:rsid w:val="00560A61"/>
    <w:rsid w:val="0056254F"/>
    <w:rsid w:val="00562E4B"/>
    <w:rsid w:val="00563406"/>
    <w:rsid w:val="0056375F"/>
    <w:rsid w:val="00563ED8"/>
    <w:rsid w:val="005642B8"/>
    <w:rsid w:val="00564600"/>
    <w:rsid w:val="0056491B"/>
    <w:rsid w:val="00564E3A"/>
    <w:rsid w:val="00564F38"/>
    <w:rsid w:val="00564F52"/>
    <w:rsid w:val="005651BC"/>
    <w:rsid w:val="005652BE"/>
    <w:rsid w:val="00565DDF"/>
    <w:rsid w:val="00566467"/>
    <w:rsid w:val="00566C82"/>
    <w:rsid w:val="005671AE"/>
    <w:rsid w:val="005672FD"/>
    <w:rsid w:val="00567FE9"/>
    <w:rsid w:val="005703B0"/>
    <w:rsid w:val="005704E4"/>
    <w:rsid w:val="00571BFF"/>
    <w:rsid w:val="00572023"/>
    <w:rsid w:val="0057210F"/>
    <w:rsid w:val="0057222F"/>
    <w:rsid w:val="00573DD5"/>
    <w:rsid w:val="00573E40"/>
    <w:rsid w:val="00574471"/>
    <w:rsid w:val="005745F0"/>
    <w:rsid w:val="005749B5"/>
    <w:rsid w:val="00574C5C"/>
    <w:rsid w:val="00574E5F"/>
    <w:rsid w:val="005752A0"/>
    <w:rsid w:val="00575632"/>
    <w:rsid w:val="00575994"/>
    <w:rsid w:val="00576087"/>
    <w:rsid w:val="005761A3"/>
    <w:rsid w:val="0057636A"/>
    <w:rsid w:val="00576584"/>
    <w:rsid w:val="005766CC"/>
    <w:rsid w:val="005768AF"/>
    <w:rsid w:val="00577098"/>
    <w:rsid w:val="005770C3"/>
    <w:rsid w:val="00580721"/>
    <w:rsid w:val="005807EB"/>
    <w:rsid w:val="00580D2D"/>
    <w:rsid w:val="00581AAB"/>
    <w:rsid w:val="00581BEB"/>
    <w:rsid w:val="00581DE0"/>
    <w:rsid w:val="0058205A"/>
    <w:rsid w:val="005820A9"/>
    <w:rsid w:val="00582119"/>
    <w:rsid w:val="005823AA"/>
    <w:rsid w:val="0058258A"/>
    <w:rsid w:val="005831B8"/>
    <w:rsid w:val="005831EF"/>
    <w:rsid w:val="005841BE"/>
    <w:rsid w:val="0058455A"/>
    <w:rsid w:val="00584B29"/>
    <w:rsid w:val="00585B5A"/>
    <w:rsid w:val="0058651A"/>
    <w:rsid w:val="00586CA2"/>
    <w:rsid w:val="00586D5D"/>
    <w:rsid w:val="00586EAB"/>
    <w:rsid w:val="0058716F"/>
    <w:rsid w:val="005875D2"/>
    <w:rsid w:val="005906E0"/>
    <w:rsid w:val="00590DFC"/>
    <w:rsid w:val="0059111D"/>
    <w:rsid w:val="0059194A"/>
    <w:rsid w:val="00591979"/>
    <w:rsid w:val="00591A23"/>
    <w:rsid w:val="00591F2A"/>
    <w:rsid w:val="00592648"/>
    <w:rsid w:val="00593297"/>
    <w:rsid w:val="00593468"/>
    <w:rsid w:val="00593BD8"/>
    <w:rsid w:val="00593C2D"/>
    <w:rsid w:val="0059486F"/>
    <w:rsid w:val="00594B4C"/>
    <w:rsid w:val="00594C0F"/>
    <w:rsid w:val="00595309"/>
    <w:rsid w:val="00595389"/>
    <w:rsid w:val="00595D1A"/>
    <w:rsid w:val="00595FA9"/>
    <w:rsid w:val="00596098"/>
    <w:rsid w:val="00596372"/>
    <w:rsid w:val="00596746"/>
    <w:rsid w:val="00597552"/>
    <w:rsid w:val="00597E39"/>
    <w:rsid w:val="005A0E3C"/>
    <w:rsid w:val="005A16E1"/>
    <w:rsid w:val="005A1A4F"/>
    <w:rsid w:val="005A1E63"/>
    <w:rsid w:val="005A24FF"/>
    <w:rsid w:val="005A2955"/>
    <w:rsid w:val="005A2A00"/>
    <w:rsid w:val="005A378A"/>
    <w:rsid w:val="005A3861"/>
    <w:rsid w:val="005A4957"/>
    <w:rsid w:val="005A5E3F"/>
    <w:rsid w:val="005A5EAF"/>
    <w:rsid w:val="005A7A5D"/>
    <w:rsid w:val="005B0355"/>
    <w:rsid w:val="005B058C"/>
    <w:rsid w:val="005B0C9A"/>
    <w:rsid w:val="005B0D42"/>
    <w:rsid w:val="005B1597"/>
    <w:rsid w:val="005B1CB2"/>
    <w:rsid w:val="005B203E"/>
    <w:rsid w:val="005B2292"/>
    <w:rsid w:val="005B34AC"/>
    <w:rsid w:val="005B3794"/>
    <w:rsid w:val="005B381A"/>
    <w:rsid w:val="005B3F01"/>
    <w:rsid w:val="005B4143"/>
    <w:rsid w:val="005B52DB"/>
    <w:rsid w:val="005B54E6"/>
    <w:rsid w:val="005B63FB"/>
    <w:rsid w:val="005B64D8"/>
    <w:rsid w:val="005B6533"/>
    <w:rsid w:val="005B6B3C"/>
    <w:rsid w:val="005B7696"/>
    <w:rsid w:val="005C043E"/>
    <w:rsid w:val="005C0969"/>
    <w:rsid w:val="005C0A85"/>
    <w:rsid w:val="005C0EAF"/>
    <w:rsid w:val="005C1142"/>
    <w:rsid w:val="005C1B82"/>
    <w:rsid w:val="005C1DFF"/>
    <w:rsid w:val="005C1FFF"/>
    <w:rsid w:val="005C2F62"/>
    <w:rsid w:val="005C4164"/>
    <w:rsid w:val="005C42B3"/>
    <w:rsid w:val="005C57D5"/>
    <w:rsid w:val="005C6526"/>
    <w:rsid w:val="005C6834"/>
    <w:rsid w:val="005C6F20"/>
    <w:rsid w:val="005C7E7D"/>
    <w:rsid w:val="005D02B1"/>
    <w:rsid w:val="005D0506"/>
    <w:rsid w:val="005D0C0D"/>
    <w:rsid w:val="005D1469"/>
    <w:rsid w:val="005D2316"/>
    <w:rsid w:val="005D2F5F"/>
    <w:rsid w:val="005D36D4"/>
    <w:rsid w:val="005D3700"/>
    <w:rsid w:val="005D38D9"/>
    <w:rsid w:val="005D3DA4"/>
    <w:rsid w:val="005D50DB"/>
    <w:rsid w:val="005D520C"/>
    <w:rsid w:val="005D5E05"/>
    <w:rsid w:val="005D696C"/>
    <w:rsid w:val="005D6A89"/>
    <w:rsid w:val="005D7438"/>
    <w:rsid w:val="005D74E5"/>
    <w:rsid w:val="005D78F5"/>
    <w:rsid w:val="005D7F0D"/>
    <w:rsid w:val="005E01EC"/>
    <w:rsid w:val="005E0243"/>
    <w:rsid w:val="005E0351"/>
    <w:rsid w:val="005E03D4"/>
    <w:rsid w:val="005E0863"/>
    <w:rsid w:val="005E14AF"/>
    <w:rsid w:val="005E37E0"/>
    <w:rsid w:val="005E3CF9"/>
    <w:rsid w:val="005E3FBC"/>
    <w:rsid w:val="005E4998"/>
    <w:rsid w:val="005E4C95"/>
    <w:rsid w:val="005E4D7B"/>
    <w:rsid w:val="005E57E2"/>
    <w:rsid w:val="005E59A9"/>
    <w:rsid w:val="005E5BAF"/>
    <w:rsid w:val="005E5CCD"/>
    <w:rsid w:val="005E66B7"/>
    <w:rsid w:val="005F060F"/>
    <w:rsid w:val="005F0DF2"/>
    <w:rsid w:val="005F11BB"/>
    <w:rsid w:val="005F1235"/>
    <w:rsid w:val="005F1B7B"/>
    <w:rsid w:val="005F1BD7"/>
    <w:rsid w:val="005F1D3A"/>
    <w:rsid w:val="005F2578"/>
    <w:rsid w:val="005F2822"/>
    <w:rsid w:val="005F2C85"/>
    <w:rsid w:val="005F2EAD"/>
    <w:rsid w:val="005F3363"/>
    <w:rsid w:val="005F348F"/>
    <w:rsid w:val="005F357C"/>
    <w:rsid w:val="005F3A30"/>
    <w:rsid w:val="005F3CC4"/>
    <w:rsid w:val="005F4203"/>
    <w:rsid w:val="005F4373"/>
    <w:rsid w:val="005F48A9"/>
    <w:rsid w:val="005F5AEE"/>
    <w:rsid w:val="005F644B"/>
    <w:rsid w:val="005F656B"/>
    <w:rsid w:val="005F716B"/>
    <w:rsid w:val="005F7E25"/>
    <w:rsid w:val="005F7F7A"/>
    <w:rsid w:val="00600106"/>
    <w:rsid w:val="006005DE"/>
    <w:rsid w:val="006008F0"/>
    <w:rsid w:val="00600A70"/>
    <w:rsid w:val="006017DC"/>
    <w:rsid w:val="0060188C"/>
    <w:rsid w:val="00601E29"/>
    <w:rsid w:val="00602766"/>
    <w:rsid w:val="0060282B"/>
    <w:rsid w:val="00602A41"/>
    <w:rsid w:val="00602B1F"/>
    <w:rsid w:val="0060313C"/>
    <w:rsid w:val="0060422B"/>
    <w:rsid w:val="00604EC6"/>
    <w:rsid w:val="00605758"/>
    <w:rsid w:val="00605768"/>
    <w:rsid w:val="00606A17"/>
    <w:rsid w:val="006076E8"/>
    <w:rsid w:val="00607E52"/>
    <w:rsid w:val="0061144F"/>
    <w:rsid w:val="006115FA"/>
    <w:rsid w:val="006118FD"/>
    <w:rsid w:val="00611C07"/>
    <w:rsid w:val="00613DD5"/>
    <w:rsid w:val="00614084"/>
    <w:rsid w:val="0061432D"/>
    <w:rsid w:val="00614F6B"/>
    <w:rsid w:val="0061572F"/>
    <w:rsid w:val="00615A6C"/>
    <w:rsid w:val="00615B5B"/>
    <w:rsid w:val="0061636A"/>
    <w:rsid w:val="00617100"/>
    <w:rsid w:val="006172C6"/>
    <w:rsid w:val="006173F1"/>
    <w:rsid w:val="0061753D"/>
    <w:rsid w:val="00620A93"/>
    <w:rsid w:val="00620D2A"/>
    <w:rsid w:val="006210A4"/>
    <w:rsid w:val="00621F11"/>
    <w:rsid w:val="00622103"/>
    <w:rsid w:val="00622CAC"/>
    <w:rsid w:val="00623407"/>
    <w:rsid w:val="00623A68"/>
    <w:rsid w:val="00623C31"/>
    <w:rsid w:val="0062440C"/>
    <w:rsid w:val="006244CD"/>
    <w:rsid w:val="006249E5"/>
    <w:rsid w:val="00624AE9"/>
    <w:rsid w:val="00625271"/>
    <w:rsid w:val="00625BD4"/>
    <w:rsid w:val="0062710E"/>
    <w:rsid w:val="00627A3C"/>
    <w:rsid w:val="00627DA8"/>
    <w:rsid w:val="006309DB"/>
    <w:rsid w:val="00630EF2"/>
    <w:rsid w:val="00631B46"/>
    <w:rsid w:val="0063237B"/>
    <w:rsid w:val="0063251C"/>
    <w:rsid w:val="00632970"/>
    <w:rsid w:val="00632DB3"/>
    <w:rsid w:val="00633512"/>
    <w:rsid w:val="00633585"/>
    <w:rsid w:val="006338C4"/>
    <w:rsid w:val="00634179"/>
    <w:rsid w:val="00634309"/>
    <w:rsid w:val="006348DC"/>
    <w:rsid w:val="00634BD6"/>
    <w:rsid w:val="0063503E"/>
    <w:rsid w:val="00635A5F"/>
    <w:rsid w:val="00635ED6"/>
    <w:rsid w:val="006361D0"/>
    <w:rsid w:val="00636E08"/>
    <w:rsid w:val="006377DA"/>
    <w:rsid w:val="00637C18"/>
    <w:rsid w:val="006401E9"/>
    <w:rsid w:val="006403D9"/>
    <w:rsid w:val="006407A3"/>
    <w:rsid w:val="006416E2"/>
    <w:rsid w:val="00641CF0"/>
    <w:rsid w:val="00641F4F"/>
    <w:rsid w:val="00642205"/>
    <w:rsid w:val="00642937"/>
    <w:rsid w:val="00642A88"/>
    <w:rsid w:val="00642ED9"/>
    <w:rsid w:val="00643336"/>
    <w:rsid w:val="006439FB"/>
    <w:rsid w:val="0064412A"/>
    <w:rsid w:val="00644B2D"/>
    <w:rsid w:val="00644F87"/>
    <w:rsid w:val="00645107"/>
    <w:rsid w:val="006452D5"/>
    <w:rsid w:val="00645940"/>
    <w:rsid w:val="006459C6"/>
    <w:rsid w:val="00645FE4"/>
    <w:rsid w:val="006464F7"/>
    <w:rsid w:val="00646AA6"/>
    <w:rsid w:val="00646EC3"/>
    <w:rsid w:val="006473B4"/>
    <w:rsid w:val="0064766E"/>
    <w:rsid w:val="0064788A"/>
    <w:rsid w:val="006478BB"/>
    <w:rsid w:val="0064797C"/>
    <w:rsid w:val="00647A92"/>
    <w:rsid w:val="00647B86"/>
    <w:rsid w:val="00647F0B"/>
    <w:rsid w:val="00650501"/>
    <w:rsid w:val="00650575"/>
    <w:rsid w:val="0065057B"/>
    <w:rsid w:val="00650BA7"/>
    <w:rsid w:val="00651775"/>
    <w:rsid w:val="00651FA0"/>
    <w:rsid w:val="0065255F"/>
    <w:rsid w:val="00652C2C"/>
    <w:rsid w:val="00653633"/>
    <w:rsid w:val="0065403E"/>
    <w:rsid w:val="006548CF"/>
    <w:rsid w:val="00654C5C"/>
    <w:rsid w:val="00654E04"/>
    <w:rsid w:val="006553BC"/>
    <w:rsid w:val="006555B0"/>
    <w:rsid w:val="00655C73"/>
    <w:rsid w:val="00656506"/>
    <w:rsid w:val="006565BE"/>
    <w:rsid w:val="00656ACE"/>
    <w:rsid w:val="00656F09"/>
    <w:rsid w:val="00657C06"/>
    <w:rsid w:val="00657DD3"/>
    <w:rsid w:val="00661138"/>
    <w:rsid w:val="006614A4"/>
    <w:rsid w:val="00661C9F"/>
    <w:rsid w:val="00661F74"/>
    <w:rsid w:val="00661FE6"/>
    <w:rsid w:val="00662710"/>
    <w:rsid w:val="0066363F"/>
    <w:rsid w:val="006639F5"/>
    <w:rsid w:val="00663C0D"/>
    <w:rsid w:val="00664F59"/>
    <w:rsid w:val="00664F7A"/>
    <w:rsid w:val="00664FBD"/>
    <w:rsid w:val="00665463"/>
    <w:rsid w:val="00665AB8"/>
    <w:rsid w:val="00665E2D"/>
    <w:rsid w:val="0066617D"/>
    <w:rsid w:val="00666246"/>
    <w:rsid w:val="0066655D"/>
    <w:rsid w:val="00666BFB"/>
    <w:rsid w:val="006675DD"/>
    <w:rsid w:val="006676C4"/>
    <w:rsid w:val="006677F4"/>
    <w:rsid w:val="006701B7"/>
    <w:rsid w:val="0067114C"/>
    <w:rsid w:val="00671233"/>
    <w:rsid w:val="006712E6"/>
    <w:rsid w:val="00671950"/>
    <w:rsid w:val="0067226F"/>
    <w:rsid w:val="00672957"/>
    <w:rsid w:val="006729B7"/>
    <w:rsid w:val="00672C49"/>
    <w:rsid w:val="00672C83"/>
    <w:rsid w:val="0067365B"/>
    <w:rsid w:val="0067455B"/>
    <w:rsid w:val="00674661"/>
    <w:rsid w:val="0067469D"/>
    <w:rsid w:val="0067493A"/>
    <w:rsid w:val="0067519A"/>
    <w:rsid w:val="00675C68"/>
    <w:rsid w:val="0067606E"/>
    <w:rsid w:val="006761F6"/>
    <w:rsid w:val="0067630D"/>
    <w:rsid w:val="00676CFB"/>
    <w:rsid w:val="0067727E"/>
    <w:rsid w:val="0067746A"/>
    <w:rsid w:val="0068017D"/>
    <w:rsid w:val="00680334"/>
    <w:rsid w:val="0068227D"/>
    <w:rsid w:val="00682437"/>
    <w:rsid w:val="006824E1"/>
    <w:rsid w:val="006828E4"/>
    <w:rsid w:val="00684A50"/>
    <w:rsid w:val="006851BF"/>
    <w:rsid w:val="00685D56"/>
    <w:rsid w:val="00685F2B"/>
    <w:rsid w:val="00686112"/>
    <w:rsid w:val="006869F9"/>
    <w:rsid w:val="00686D6D"/>
    <w:rsid w:val="00687AC8"/>
    <w:rsid w:val="00690171"/>
    <w:rsid w:val="00690D42"/>
    <w:rsid w:val="006912AC"/>
    <w:rsid w:val="00691429"/>
    <w:rsid w:val="00691567"/>
    <w:rsid w:val="00692610"/>
    <w:rsid w:val="00692A3D"/>
    <w:rsid w:val="00692F6D"/>
    <w:rsid w:val="006933C0"/>
    <w:rsid w:val="00693A08"/>
    <w:rsid w:val="00693F66"/>
    <w:rsid w:val="006945A0"/>
    <w:rsid w:val="006948EB"/>
    <w:rsid w:val="00694A1E"/>
    <w:rsid w:val="00694CC4"/>
    <w:rsid w:val="006950F5"/>
    <w:rsid w:val="00695237"/>
    <w:rsid w:val="006964E4"/>
    <w:rsid w:val="00696DFB"/>
    <w:rsid w:val="0069719C"/>
    <w:rsid w:val="00697AAF"/>
    <w:rsid w:val="006A01DF"/>
    <w:rsid w:val="006A062D"/>
    <w:rsid w:val="006A075D"/>
    <w:rsid w:val="006A0836"/>
    <w:rsid w:val="006A0E25"/>
    <w:rsid w:val="006A0E84"/>
    <w:rsid w:val="006A0F7F"/>
    <w:rsid w:val="006A1D21"/>
    <w:rsid w:val="006A1FA8"/>
    <w:rsid w:val="006A2450"/>
    <w:rsid w:val="006A3120"/>
    <w:rsid w:val="006A3617"/>
    <w:rsid w:val="006A4F04"/>
    <w:rsid w:val="006A5C22"/>
    <w:rsid w:val="006A6407"/>
    <w:rsid w:val="006A666F"/>
    <w:rsid w:val="006A7155"/>
    <w:rsid w:val="006A7506"/>
    <w:rsid w:val="006B07A1"/>
    <w:rsid w:val="006B08E8"/>
    <w:rsid w:val="006B13CB"/>
    <w:rsid w:val="006B1ACA"/>
    <w:rsid w:val="006B21C8"/>
    <w:rsid w:val="006B2BD2"/>
    <w:rsid w:val="006B36FA"/>
    <w:rsid w:val="006B391E"/>
    <w:rsid w:val="006B3E81"/>
    <w:rsid w:val="006B3EED"/>
    <w:rsid w:val="006B43F0"/>
    <w:rsid w:val="006B4859"/>
    <w:rsid w:val="006B548D"/>
    <w:rsid w:val="006B5A96"/>
    <w:rsid w:val="006B6272"/>
    <w:rsid w:val="006B677F"/>
    <w:rsid w:val="006B6D48"/>
    <w:rsid w:val="006B7D84"/>
    <w:rsid w:val="006C02D3"/>
    <w:rsid w:val="006C0AF8"/>
    <w:rsid w:val="006C1313"/>
    <w:rsid w:val="006C169D"/>
    <w:rsid w:val="006C1A5E"/>
    <w:rsid w:val="006C1CA6"/>
    <w:rsid w:val="006C2EC0"/>
    <w:rsid w:val="006C307E"/>
    <w:rsid w:val="006C3225"/>
    <w:rsid w:val="006C35FE"/>
    <w:rsid w:val="006C3867"/>
    <w:rsid w:val="006C3A55"/>
    <w:rsid w:val="006C4781"/>
    <w:rsid w:val="006C4F86"/>
    <w:rsid w:val="006C54D5"/>
    <w:rsid w:val="006C56E9"/>
    <w:rsid w:val="006C5B4B"/>
    <w:rsid w:val="006C5DB7"/>
    <w:rsid w:val="006C6A4F"/>
    <w:rsid w:val="006C6CD2"/>
    <w:rsid w:val="006C758D"/>
    <w:rsid w:val="006C7C11"/>
    <w:rsid w:val="006D0BD3"/>
    <w:rsid w:val="006D107E"/>
    <w:rsid w:val="006D1B66"/>
    <w:rsid w:val="006D2016"/>
    <w:rsid w:val="006D238E"/>
    <w:rsid w:val="006D26F7"/>
    <w:rsid w:val="006D2814"/>
    <w:rsid w:val="006D3802"/>
    <w:rsid w:val="006D3AF7"/>
    <w:rsid w:val="006D3E87"/>
    <w:rsid w:val="006D520D"/>
    <w:rsid w:val="006D5234"/>
    <w:rsid w:val="006D5CB1"/>
    <w:rsid w:val="006D5D69"/>
    <w:rsid w:val="006D5E99"/>
    <w:rsid w:val="006D6014"/>
    <w:rsid w:val="006D645D"/>
    <w:rsid w:val="006D75BD"/>
    <w:rsid w:val="006D7D15"/>
    <w:rsid w:val="006E0456"/>
    <w:rsid w:val="006E1385"/>
    <w:rsid w:val="006E15F9"/>
    <w:rsid w:val="006E1879"/>
    <w:rsid w:val="006E196B"/>
    <w:rsid w:val="006E2964"/>
    <w:rsid w:val="006E2C68"/>
    <w:rsid w:val="006E3028"/>
    <w:rsid w:val="006E3FE9"/>
    <w:rsid w:val="006E46C4"/>
    <w:rsid w:val="006E4791"/>
    <w:rsid w:val="006E50EF"/>
    <w:rsid w:val="006E54FF"/>
    <w:rsid w:val="006E5BF3"/>
    <w:rsid w:val="006E61CA"/>
    <w:rsid w:val="006E6638"/>
    <w:rsid w:val="006E71A0"/>
    <w:rsid w:val="006E75B1"/>
    <w:rsid w:val="006E7641"/>
    <w:rsid w:val="006E7997"/>
    <w:rsid w:val="006E7A57"/>
    <w:rsid w:val="006E7ED3"/>
    <w:rsid w:val="006E7FA1"/>
    <w:rsid w:val="006F00FD"/>
    <w:rsid w:val="006F1924"/>
    <w:rsid w:val="006F1CBD"/>
    <w:rsid w:val="006F1EC7"/>
    <w:rsid w:val="006F2399"/>
    <w:rsid w:val="006F27EC"/>
    <w:rsid w:val="006F2925"/>
    <w:rsid w:val="006F2C34"/>
    <w:rsid w:val="006F376B"/>
    <w:rsid w:val="006F3C85"/>
    <w:rsid w:val="006F4101"/>
    <w:rsid w:val="006F4669"/>
    <w:rsid w:val="006F4CAD"/>
    <w:rsid w:val="006F4F31"/>
    <w:rsid w:val="006F4FD5"/>
    <w:rsid w:val="006F584C"/>
    <w:rsid w:val="006F62A7"/>
    <w:rsid w:val="006F630A"/>
    <w:rsid w:val="006F6458"/>
    <w:rsid w:val="006F6508"/>
    <w:rsid w:val="006F6DE7"/>
    <w:rsid w:val="006F7F23"/>
    <w:rsid w:val="00700127"/>
    <w:rsid w:val="007003F5"/>
    <w:rsid w:val="00700692"/>
    <w:rsid w:val="00700C33"/>
    <w:rsid w:val="00701ABE"/>
    <w:rsid w:val="00701F5C"/>
    <w:rsid w:val="00702122"/>
    <w:rsid w:val="00702483"/>
    <w:rsid w:val="007033B6"/>
    <w:rsid w:val="00703C00"/>
    <w:rsid w:val="007040C5"/>
    <w:rsid w:val="0070418D"/>
    <w:rsid w:val="007041D8"/>
    <w:rsid w:val="007042C2"/>
    <w:rsid w:val="00704840"/>
    <w:rsid w:val="00704AE6"/>
    <w:rsid w:val="00704B26"/>
    <w:rsid w:val="007054FA"/>
    <w:rsid w:val="007055E0"/>
    <w:rsid w:val="00706479"/>
    <w:rsid w:val="00706A2C"/>
    <w:rsid w:val="00706A9F"/>
    <w:rsid w:val="00707D90"/>
    <w:rsid w:val="0071000C"/>
    <w:rsid w:val="007107F2"/>
    <w:rsid w:val="00710A9C"/>
    <w:rsid w:val="007119D5"/>
    <w:rsid w:val="007123A3"/>
    <w:rsid w:val="0071343B"/>
    <w:rsid w:val="00713A5E"/>
    <w:rsid w:val="00713DEE"/>
    <w:rsid w:val="00713F6E"/>
    <w:rsid w:val="00714E87"/>
    <w:rsid w:val="0071520B"/>
    <w:rsid w:val="00715A09"/>
    <w:rsid w:val="00716142"/>
    <w:rsid w:val="00716E8E"/>
    <w:rsid w:val="00716FC0"/>
    <w:rsid w:val="00717439"/>
    <w:rsid w:val="00717C63"/>
    <w:rsid w:val="00720375"/>
    <w:rsid w:val="007207E2"/>
    <w:rsid w:val="007208DF"/>
    <w:rsid w:val="00721C3C"/>
    <w:rsid w:val="00721FB3"/>
    <w:rsid w:val="00722915"/>
    <w:rsid w:val="0072298D"/>
    <w:rsid w:val="0072331D"/>
    <w:rsid w:val="0072404E"/>
    <w:rsid w:val="007244CC"/>
    <w:rsid w:val="00724B10"/>
    <w:rsid w:val="00724E50"/>
    <w:rsid w:val="00726379"/>
    <w:rsid w:val="00726748"/>
    <w:rsid w:val="00727102"/>
    <w:rsid w:val="0072778F"/>
    <w:rsid w:val="00730188"/>
    <w:rsid w:val="007301ED"/>
    <w:rsid w:val="00730F52"/>
    <w:rsid w:val="00731534"/>
    <w:rsid w:val="00731696"/>
    <w:rsid w:val="00731A04"/>
    <w:rsid w:val="00732F6D"/>
    <w:rsid w:val="0073320B"/>
    <w:rsid w:val="00733500"/>
    <w:rsid w:val="007336C1"/>
    <w:rsid w:val="007339D4"/>
    <w:rsid w:val="00733B50"/>
    <w:rsid w:val="00734856"/>
    <w:rsid w:val="00735A79"/>
    <w:rsid w:val="00736496"/>
    <w:rsid w:val="007364E1"/>
    <w:rsid w:val="00736833"/>
    <w:rsid w:val="00736B57"/>
    <w:rsid w:val="0073703B"/>
    <w:rsid w:val="007372B1"/>
    <w:rsid w:val="0073739F"/>
    <w:rsid w:val="00737457"/>
    <w:rsid w:val="00740E23"/>
    <w:rsid w:val="007411CC"/>
    <w:rsid w:val="0074161C"/>
    <w:rsid w:val="007418F3"/>
    <w:rsid w:val="00741D8B"/>
    <w:rsid w:val="00742787"/>
    <w:rsid w:val="00742F43"/>
    <w:rsid w:val="00743BA4"/>
    <w:rsid w:val="00744FCD"/>
    <w:rsid w:val="0074641A"/>
    <w:rsid w:val="00746BA0"/>
    <w:rsid w:val="00747143"/>
    <w:rsid w:val="00747407"/>
    <w:rsid w:val="00747C34"/>
    <w:rsid w:val="00750259"/>
    <w:rsid w:val="00750676"/>
    <w:rsid w:val="0075181F"/>
    <w:rsid w:val="0075228D"/>
    <w:rsid w:val="007525A5"/>
    <w:rsid w:val="00752F20"/>
    <w:rsid w:val="007535A9"/>
    <w:rsid w:val="007536C9"/>
    <w:rsid w:val="00754509"/>
    <w:rsid w:val="007547F2"/>
    <w:rsid w:val="00754EDA"/>
    <w:rsid w:val="007553C5"/>
    <w:rsid w:val="007554A1"/>
    <w:rsid w:val="00755535"/>
    <w:rsid w:val="00755764"/>
    <w:rsid w:val="00755CE1"/>
    <w:rsid w:val="00755E1D"/>
    <w:rsid w:val="007561AB"/>
    <w:rsid w:val="00756443"/>
    <w:rsid w:val="00756DDF"/>
    <w:rsid w:val="00756E27"/>
    <w:rsid w:val="00757C65"/>
    <w:rsid w:val="007602BE"/>
    <w:rsid w:val="0076124B"/>
    <w:rsid w:val="0076127C"/>
    <w:rsid w:val="00761A73"/>
    <w:rsid w:val="00761DFC"/>
    <w:rsid w:val="00761E99"/>
    <w:rsid w:val="00762330"/>
    <w:rsid w:val="007628AD"/>
    <w:rsid w:val="00762B5B"/>
    <w:rsid w:val="00762D93"/>
    <w:rsid w:val="00762FEB"/>
    <w:rsid w:val="00763609"/>
    <w:rsid w:val="00763AFA"/>
    <w:rsid w:val="007640FC"/>
    <w:rsid w:val="00764913"/>
    <w:rsid w:val="007651E5"/>
    <w:rsid w:val="00765739"/>
    <w:rsid w:val="0076573B"/>
    <w:rsid w:val="00766FD2"/>
    <w:rsid w:val="00767320"/>
    <w:rsid w:val="00770484"/>
    <w:rsid w:val="00770ABD"/>
    <w:rsid w:val="00770C34"/>
    <w:rsid w:val="00771608"/>
    <w:rsid w:val="00771D5F"/>
    <w:rsid w:val="00772A40"/>
    <w:rsid w:val="00772BFE"/>
    <w:rsid w:val="00772FBF"/>
    <w:rsid w:val="0077394C"/>
    <w:rsid w:val="0077457C"/>
    <w:rsid w:val="00774A26"/>
    <w:rsid w:val="00774A9B"/>
    <w:rsid w:val="0077507A"/>
    <w:rsid w:val="007764D1"/>
    <w:rsid w:val="00776511"/>
    <w:rsid w:val="007765FD"/>
    <w:rsid w:val="00776A69"/>
    <w:rsid w:val="00777501"/>
    <w:rsid w:val="0077764B"/>
    <w:rsid w:val="00777F26"/>
    <w:rsid w:val="007802BE"/>
    <w:rsid w:val="007802D9"/>
    <w:rsid w:val="007808FF"/>
    <w:rsid w:val="00780D56"/>
    <w:rsid w:val="0078151D"/>
    <w:rsid w:val="007819AC"/>
    <w:rsid w:val="00781B24"/>
    <w:rsid w:val="00782CBB"/>
    <w:rsid w:val="00783725"/>
    <w:rsid w:val="00784B25"/>
    <w:rsid w:val="00784BAD"/>
    <w:rsid w:val="00786343"/>
    <w:rsid w:val="00786B26"/>
    <w:rsid w:val="00787750"/>
    <w:rsid w:val="007878E8"/>
    <w:rsid w:val="00791183"/>
    <w:rsid w:val="007911DB"/>
    <w:rsid w:val="00791985"/>
    <w:rsid w:val="007927AF"/>
    <w:rsid w:val="00793154"/>
    <w:rsid w:val="00793479"/>
    <w:rsid w:val="00793488"/>
    <w:rsid w:val="007934BE"/>
    <w:rsid w:val="007942EB"/>
    <w:rsid w:val="0079452D"/>
    <w:rsid w:val="007949B2"/>
    <w:rsid w:val="00794E43"/>
    <w:rsid w:val="00795771"/>
    <w:rsid w:val="007958BE"/>
    <w:rsid w:val="00795CF5"/>
    <w:rsid w:val="0079640A"/>
    <w:rsid w:val="0079678A"/>
    <w:rsid w:val="0079757A"/>
    <w:rsid w:val="00797B20"/>
    <w:rsid w:val="007A05F2"/>
    <w:rsid w:val="007A0852"/>
    <w:rsid w:val="007A1533"/>
    <w:rsid w:val="007A219C"/>
    <w:rsid w:val="007A2DF4"/>
    <w:rsid w:val="007A3439"/>
    <w:rsid w:val="007A36DE"/>
    <w:rsid w:val="007A39BB"/>
    <w:rsid w:val="007A3AEA"/>
    <w:rsid w:val="007A45EE"/>
    <w:rsid w:val="007A4646"/>
    <w:rsid w:val="007A4CD5"/>
    <w:rsid w:val="007A4E62"/>
    <w:rsid w:val="007A4E92"/>
    <w:rsid w:val="007A567B"/>
    <w:rsid w:val="007A597C"/>
    <w:rsid w:val="007A65C5"/>
    <w:rsid w:val="007A68B4"/>
    <w:rsid w:val="007A6F1A"/>
    <w:rsid w:val="007A6FC7"/>
    <w:rsid w:val="007B0988"/>
    <w:rsid w:val="007B15C7"/>
    <w:rsid w:val="007B160C"/>
    <w:rsid w:val="007B1AE8"/>
    <w:rsid w:val="007B214A"/>
    <w:rsid w:val="007B25D9"/>
    <w:rsid w:val="007B4392"/>
    <w:rsid w:val="007B45D3"/>
    <w:rsid w:val="007B4993"/>
    <w:rsid w:val="007B4D52"/>
    <w:rsid w:val="007B595A"/>
    <w:rsid w:val="007B5B44"/>
    <w:rsid w:val="007B65CC"/>
    <w:rsid w:val="007B6B0F"/>
    <w:rsid w:val="007B7383"/>
    <w:rsid w:val="007B7991"/>
    <w:rsid w:val="007B7E05"/>
    <w:rsid w:val="007C0001"/>
    <w:rsid w:val="007C0455"/>
    <w:rsid w:val="007C0644"/>
    <w:rsid w:val="007C06CB"/>
    <w:rsid w:val="007C09F0"/>
    <w:rsid w:val="007C1509"/>
    <w:rsid w:val="007C2129"/>
    <w:rsid w:val="007C2211"/>
    <w:rsid w:val="007C2D16"/>
    <w:rsid w:val="007C3605"/>
    <w:rsid w:val="007C3D67"/>
    <w:rsid w:val="007C3F6F"/>
    <w:rsid w:val="007C41DE"/>
    <w:rsid w:val="007C4BE4"/>
    <w:rsid w:val="007C5010"/>
    <w:rsid w:val="007C5919"/>
    <w:rsid w:val="007C6296"/>
    <w:rsid w:val="007C66A5"/>
    <w:rsid w:val="007C66AC"/>
    <w:rsid w:val="007C6A04"/>
    <w:rsid w:val="007C6EB7"/>
    <w:rsid w:val="007C7128"/>
    <w:rsid w:val="007C7141"/>
    <w:rsid w:val="007C740F"/>
    <w:rsid w:val="007C7C26"/>
    <w:rsid w:val="007D03AE"/>
    <w:rsid w:val="007D04CE"/>
    <w:rsid w:val="007D06D9"/>
    <w:rsid w:val="007D0C3D"/>
    <w:rsid w:val="007D1426"/>
    <w:rsid w:val="007D164B"/>
    <w:rsid w:val="007D1670"/>
    <w:rsid w:val="007D1F40"/>
    <w:rsid w:val="007D22C8"/>
    <w:rsid w:val="007D2425"/>
    <w:rsid w:val="007D33D3"/>
    <w:rsid w:val="007D3866"/>
    <w:rsid w:val="007D416D"/>
    <w:rsid w:val="007D54A4"/>
    <w:rsid w:val="007D54C7"/>
    <w:rsid w:val="007D57E6"/>
    <w:rsid w:val="007D5BBE"/>
    <w:rsid w:val="007D5E1B"/>
    <w:rsid w:val="007D665D"/>
    <w:rsid w:val="007D6C40"/>
    <w:rsid w:val="007D6E05"/>
    <w:rsid w:val="007D73C8"/>
    <w:rsid w:val="007D773D"/>
    <w:rsid w:val="007E08D4"/>
    <w:rsid w:val="007E1268"/>
    <w:rsid w:val="007E1794"/>
    <w:rsid w:val="007E20C8"/>
    <w:rsid w:val="007E294C"/>
    <w:rsid w:val="007E3145"/>
    <w:rsid w:val="007E331B"/>
    <w:rsid w:val="007E350E"/>
    <w:rsid w:val="007E369A"/>
    <w:rsid w:val="007E3AF3"/>
    <w:rsid w:val="007E411F"/>
    <w:rsid w:val="007E475A"/>
    <w:rsid w:val="007E494D"/>
    <w:rsid w:val="007E49D4"/>
    <w:rsid w:val="007E4B96"/>
    <w:rsid w:val="007E57C9"/>
    <w:rsid w:val="007E61F8"/>
    <w:rsid w:val="007E76AE"/>
    <w:rsid w:val="007E7949"/>
    <w:rsid w:val="007E7CEE"/>
    <w:rsid w:val="007E7D2E"/>
    <w:rsid w:val="007F0280"/>
    <w:rsid w:val="007F0504"/>
    <w:rsid w:val="007F0629"/>
    <w:rsid w:val="007F1316"/>
    <w:rsid w:val="007F1358"/>
    <w:rsid w:val="007F172E"/>
    <w:rsid w:val="007F2218"/>
    <w:rsid w:val="007F2427"/>
    <w:rsid w:val="007F3281"/>
    <w:rsid w:val="007F3DA7"/>
    <w:rsid w:val="007F45D5"/>
    <w:rsid w:val="007F4DDF"/>
    <w:rsid w:val="007F4FDD"/>
    <w:rsid w:val="007F594F"/>
    <w:rsid w:val="007F5959"/>
    <w:rsid w:val="007F5D0A"/>
    <w:rsid w:val="007F60B6"/>
    <w:rsid w:val="007F6101"/>
    <w:rsid w:val="007F691E"/>
    <w:rsid w:val="007F69C1"/>
    <w:rsid w:val="007F6F9E"/>
    <w:rsid w:val="007F709F"/>
    <w:rsid w:val="007F7323"/>
    <w:rsid w:val="007F7893"/>
    <w:rsid w:val="00800209"/>
    <w:rsid w:val="00800290"/>
    <w:rsid w:val="0080069B"/>
    <w:rsid w:val="00801051"/>
    <w:rsid w:val="00801357"/>
    <w:rsid w:val="008016CE"/>
    <w:rsid w:val="00801C16"/>
    <w:rsid w:val="00801D19"/>
    <w:rsid w:val="00802125"/>
    <w:rsid w:val="008022C4"/>
    <w:rsid w:val="00803C26"/>
    <w:rsid w:val="00803CCE"/>
    <w:rsid w:val="00803F9C"/>
    <w:rsid w:val="00804CEC"/>
    <w:rsid w:val="00805AD0"/>
    <w:rsid w:val="00805B99"/>
    <w:rsid w:val="00805DFD"/>
    <w:rsid w:val="0080608E"/>
    <w:rsid w:val="008069B6"/>
    <w:rsid w:val="00807222"/>
    <w:rsid w:val="00807417"/>
    <w:rsid w:val="00807F04"/>
    <w:rsid w:val="00810522"/>
    <w:rsid w:val="0081057E"/>
    <w:rsid w:val="00810D08"/>
    <w:rsid w:val="0081136C"/>
    <w:rsid w:val="008113EB"/>
    <w:rsid w:val="00811C6E"/>
    <w:rsid w:val="00811F1B"/>
    <w:rsid w:val="008121A3"/>
    <w:rsid w:val="00812C4B"/>
    <w:rsid w:val="008133B9"/>
    <w:rsid w:val="00813D1F"/>
    <w:rsid w:val="00814243"/>
    <w:rsid w:val="00814497"/>
    <w:rsid w:val="008154BF"/>
    <w:rsid w:val="0081599A"/>
    <w:rsid w:val="008162FD"/>
    <w:rsid w:val="00817113"/>
    <w:rsid w:val="008179F3"/>
    <w:rsid w:val="00817EE2"/>
    <w:rsid w:val="00817F82"/>
    <w:rsid w:val="00820FF9"/>
    <w:rsid w:val="00821313"/>
    <w:rsid w:val="00821B88"/>
    <w:rsid w:val="00821D50"/>
    <w:rsid w:val="0082204B"/>
    <w:rsid w:val="00822077"/>
    <w:rsid w:val="00822B92"/>
    <w:rsid w:val="00822C17"/>
    <w:rsid w:val="00823478"/>
    <w:rsid w:val="00823D8B"/>
    <w:rsid w:val="00825666"/>
    <w:rsid w:val="00825B8C"/>
    <w:rsid w:val="008264D8"/>
    <w:rsid w:val="00826CFA"/>
    <w:rsid w:val="00827918"/>
    <w:rsid w:val="008279AD"/>
    <w:rsid w:val="00830417"/>
    <w:rsid w:val="008304CA"/>
    <w:rsid w:val="0083074F"/>
    <w:rsid w:val="00830DB3"/>
    <w:rsid w:val="008312A3"/>
    <w:rsid w:val="008312E4"/>
    <w:rsid w:val="008313CB"/>
    <w:rsid w:val="00831604"/>
    <w:rsid w:val="008316AE"/>
    <w:rsid w:val="00831BC8"/>
    <w:rsid w:val="0083347C"/>
    <w:rsid w:val="008335F1"/>
    <w:rsid w:val="008337AF"/>
    <w:rsid w:val="008339F0"/>
    <w:rsid w:val="00833A76"/>
    <w:rsid w:val="00833A7C"/>
    <w:rsid w:val="0083518D"/>
    <w:rsid w:val="00835753"/>
    <w:rsid w:val="008360F3"/>
    <w:rsid w:val="008365CC"/>
    <w:rsid w:val="00837194"/>
    <w:rsid w:val="008372A3"/>
    <w:rsid w:val="008372EA"/>
    <w:rsid w:val="00837BD3"/>
    <w:rsid w:val="00840458"/>
    <w:rsid w:val="00840466"/>
    <w:rsid w:val="00840F64"/>
    <w:rsid w:val="0084111D"/>
    <w:rsid w:val="00841DB5"/>
    <w:rsid w:val="008422BD"/>
    <w:rsid w:val="00842DE8"/>
    <w:rsid w:val="00843598"/>
    <w:rsid w:val="00844316"/>
    <w:rsid w:val="0084627B"/>
    <w:rsid w:val="008463AA"/>
    <w:rsid w:val="00846443"/>
    <w:rsid w:val="00846482"/>
    <w:rsid w:val="00846D6B"/>
    <w:rsid w:val="00847215"/>
    <w:rsid w:val="008472DE"/>
    <w:rsid w:val="008478A4"/>
    <w:rsid w:val="008502EB"/>
    <w:rsid w:val="00850511"/>
    <w:rsid w:val="00850A07"/>
    <w:rsid w:val="00850A57"/>
    <w:rsid w:val="00852949"/>
    <w:rsid w:val="00852BCA"/>
    <w:rsid w:val="00854253"/>
    <w:rsid w:val="00854820"/>
    <w:rsid w:val="00855F88"/>
    <w:rsid w:val="0085610E"/>
    <w:rsid w:val="00856800"/>
    <w:rsid w:val="00856A95"/>
    <w:rsid w:val="00856CB1"/>
    <w:rsid w:val="00857285"/>
    <w:rsid w:val="00860AC1"/>
    <w:rsid w:val="00860BB5"/>
    <w:rsid w:val="00862154"/>
    <w:rsid w:val="0086242D"/>
    <w:rsid w:val="00863246"/>
    <w:rsid w:val="008632FA"/>
    <w:rsid w:val="00863816"/>
    <w:rsid w:val="00863DC4"/>
    <w:rsid w:val="0086405C"/>
    <w:rsid w:val="00864354"/>
    <w:rsid w:val="00864656"/>
    <w:rsid w:val="00864C97"/>
    <w:rsid w:val="00865827"/>
    <w:rsid w:val="00866733"/>
    <w:rsid w:val="00866CA3"/>
    <w:rsid w:val="00866E32"/>
    <w:rsid w:val="00867B2D"/>
    <w:rsid w:val="0087051F"/>
    <w:rsid w:val="00870CC5"/>
    <w:rsid w:val="00871546"/>
    <w:rsid w:val="00871CE6"/>
    <w:rsid w:val="00872F17"/>
    <w:rsid w:val="008736B0"/>
    <w:rsid w:val="00874340"/>
    <w:rsid w:val="0087488E"/>
    <w:rsid w:val="008751A5"/>
    <w:rsid w:val="0087599F"/>
    <w:rsid w:val="00875C59"/>
    <w:rsid w:val="00876534"/>
    <w:rsid w:val="008772A3"/>
    <w:rsid w:val="00877786"/>
    <w:rsid w:val="00877EB4"/>
    <w:rsid w:val="00877F54"/>
    <w:rsid w:val="00880B1F"/>
    <w:rsid w:val="00880EB8"/>
    <w:rsid w:val="0088108A"/>
    <w:rsid w:val="0088128F"/>
    <w:rsid w:val="00881834"/>
    <w:rsid w:val="00882563"/>
    <w:rsid w:val="00882668"/>
    <w:rsid w:val="00882832"/>
    <w:rsid w:val="00883094"/>
    <w:rsid w:val="008839EA"/>
    <w:rsid w:val="00883D31"/>
    <w:rsid w:val="00883F94"/>
    <w:rsid w:val="00885561"/>
    <w:rsid w:val="0088654F"/>
    <w:rsid w:val="00886DCA"/>
    <w:rsid w:val="008879C1"/>
    <w:rsid w:val="00887AF8"/>
    <w:rsid w:val="00887C8D"/>
    <w:rsid w:val="00887E61"/>
    <w:rsid w:val="008904F3"/>
    <w:rsid w:val="00890679"/>
    <w:rsid w:val="00892281"/>
    <w:rsid w:val="00892D1C"/>
    <w:rsid w:val="00892DFB"/>
    <w:rsid w:val="00892DFF"/>
    <w:rsid w:val="008936E7"/>
    <w:rsid w:val="00893A2A"/>
    <w:rsid w:val="0089406B"/>
    <w:rsid w:val="00894163"/>
    <w:rsid w:val="00894579"/>
    <w:rsid w:val="00894728"/>
    <w:rsid w:val="0089494A"/>
    <w:rsid w:val="008951FA"/>
    <w:rsid w:val="00895375"/>
    <w:rsid w:val="008954A5"/>
    <w:rsid w:val="0089576B"/>
    <w:rsid w:val="00895808"/>
    <w:rsid w:val="00896D39"/>
    <w:rsid w:val="00896DE4"/>
    <w:rsid w:val="0089745D"/>
    <w:rsid w:val="008976B0"/>
    <w:rsid w:val="00897A24"/>
    <w:rsid w:val="008A095C"/>
    <w:rsid w:val="008A0B68"/>
    <w:rsid w:val="008A13A7"/>
    <w:rsid w:val="008A1782"/>
    <w:rsid w:val="008A1D89"/>
    <w:rsid w:val="008A2166"/>
    <w:rsid w:val="008A2929"/>
    <w:rsid w:val="008A348D"/>
    <w:rsid w:val="008A35A7"/>
    <w:rsid w:val="008A35AD"/>
    <w:rsid w:val="008A392C"/>
    <w:rsid w:val="008A39EB"/>
    <w:rsid w:val="008A5758"/>
    <w:rsid w:val="008A61ED"/>
    <w:rsid w:val="008A6BAF"/>
    <w:rsid w:val="008A70DF"/>
    <w:rsid w:val="008A7764"/>
    <w:rsid w:val="008A79E4"/>
    <w:rsid w:val="008B18C3"/>
    <w:rsid w:val="008B1A78"/>
    <w:rsid w:val="008B1BA7"/>
    <w:rsid w:val="008B1DE3"/>
    <w:rsid w:val="008B2D36"/>
    <w:rsid w:val="008B344A"/>
    <w:rsid w:val="008B3966"/>
    <w:rsid w:val="008B39D7"/>
    <w:rsid w:val="008B5862"/>
    <w:rsid w:val="008B5D90"/>
    <w:rsid w:val="008B5E7F"/>
    <w:rsid w:val="008B5F1D"/>
    <w:rsid w:val="008B5FC2"/>
    <w:rsid w:val="008B655C"/>
    <w:rsid w:val="008B68F9"/>
    <w:rsid w:val="008B7B85"/>
    <w:rsid w:val="008C0211"/>
    <w:rsid w:val="008C098D"/>
    <w:rsid w:val="008C0D88"/>
    <w:rsid w:val="008C1083"/>
    <w:rsid w:val="008C12D9"/>
    <w:rsid w:val="008C12ED"/>
    <w:rsid w:val="008C13FF"/>
    <w:rsid w:val="008C225D"/>
    <w:rsid w:val="008C253A"/>
    <w:rsid w:val="008C26CE"/>
    <w:rsid w:val="008C39FD"/>
    <w:rsid w:val="008C4774"/>
    <w:rsid w:val="008C486D"/>
    <w:rsid w:val="008C5885"/>
    <w:rsid w:val="008C5B58"/>
    <w:rsid w:val="008C5E6E"/>
    <w:rsid w:val="008C61B9"/>
    <w:rsid w:val="008C6421"/>
    <w:rsid w:val="008C6B2E"/>
    <w:rsid w:val="008C6E3A"/>
    <w:rsid w:val="008C7038"/>
    <w:rsid w:val="008C7776"/>
    <w:rsid w:val="008C7B40"/>
    <w:rsid w:val="008D0A78"/>
    <w:rsid w:val="008D1CC6"/>
    <w:rsid w:val="008D1D57"/>
    <w:rsid w:val="008D1F53"/>
    <w:rsid w:val="008D1F96"/>
    <w:rsid w:val="008D2618"/>
    <w:rsid w:val="008D2810"/>
    <w:rsid w:val="008D2981"/>
    <w:rsid w:val="008D2CEC"/>
    <w:rsid w:val="008D3925"/>
    <w:rsid w:val="008D4244"/>
    <w:rsid w:val="008D549D"/>
    <w:rsid w:val="008D6571"/>
    <w:rsid w:val="008D6821"/>
    <w:rsid w:val="008D6E60"/>
    <w:rsid w:val="008D6EA5"/>
    <w:rsid w:val="008D74B1"/>
    <w:rsid w:val="008E00BD"/>
    <w:rsid w:val="008E06C8"/>
    <w:rsid w:val="008E1540"/>
    <w:rsid w:val="008E1FA8"/>
    <w:rsid w:val="008E2978"/>
    <w:rsid w:val="008E2FF2"/>
    <w:rsid w:val="008E41CD"/>
    <w:rsid w:val="008E4E79"/>
    <w:rsid w:val="008E51F9"/>
    <w:rsid w:val="008E5C52"/>
    <w:rsid w:val="008E61E6"/>
    <w:rsid w:val="008E6425"/>
    <w:rsid w:val="008E68A5"/>
    <w:rsid w:val="008E68DF"/>
    <w:rsid w:val="008E6B06"/>
    <w:rsid w:val="008E70F6"/>
    <w:rsid w:val="008E732F"/>
    <w:rsid w:val="008E73FA"/>
    <w:rsid w:val="008E7405"/>
    <w:rsid w:val="008E76A4"/>
    <w:rsid w:val="008F0084"/>
    <w:rsid w:val="008F05ED"/>
    <w:rsid w:val="008F088D"/>
    <w:rsid w:val="008F0B11"/>
    <w:rsid w:val="008F13AC"/>
    <w:rsid w:val="008F219F"/>
    <w:rsid w:val="008F23AD"/>
    <w:rsid w:val="008F23B9"/>
    <w:rsid w:val="008F2437"/>
    <w:rsid w:val="008F3661"/>
    <w:rsid w:val="008F41D8"/>
    <w:rsid w:val="008F42C3"/>
    <w:rsid w:val="008F44A4"/>
    <w:rsid w:val="008F4539"/>
    <w:rsid w:val="008F57BD"/>
    <w:rsid w:val="008F6362"/>
    <w:rsid w:val="008F68FB"/>
    <w:rsid w:val="008F6B4B"/>
    <w:rsid w:val="008F72D2"/>
    <w:rsid w:val="008F72DC"/>
    <w:rsid w:val="008F777D"/>
    <w:rsid w:val="008F77C2"/>
    <w:rsid w:val="008F79EC"/>
    <w:rsid w:val="00900138"/>
    <w:rsid w:val="009003FB"/>
    <w:rsid w:val="00900B7F"/>
    <w:rsid w:val="00900FC1"/>
    <w:rsid w:val="00901627"/>
    <w:rsid w:val="009018A4"/>
    <w:rsid w:val="00901AE4"/>
    <w:rsid w:val="00902244"/>
    <w:rsid w:val="00902A33"/>
    <w:rsid w:val="00903150"/>
    <w:rsid w:val="009037DB"/>
    <w:rsid w:val="00903F64"/>
    <w:rsid w:val="009043CB"/>
    <w:rsid w:val="00904931"/>
    <w:rsid w:val="0090496F"/>
    <w:rsid w:val="009053B1"/>
    <w:rsid w:val="00905812"/>
    <w:rsid w:val="009073ED"/>
    <w:rsid w:val="00907525"/>
    <w:rsid w:val="009078EC"/>
    <w:rsid w:val="00907B7F"/>
    <w:rsid w:val="00910B62"/>
    <w:rsid w:val="0091133D"/>
    <w:rsid w:val="0091157D"/>
    <w:rsid w:val="00911A8E"/>
    <w:rsid w:val="00912CB6"/>
    <w:rsid w:val="00913E82"/>
    <w:rsid w:val="0091411F"/>
    <w:rsid w:val="009146DA"/>
    <w:rsid w:val="0091552B"/>
    <w:rsid w:val="00915BB7"/>
    <w:rsid w:val="009160DF"/>
    <w:rsid w:val="00916312"/>
    <w:rsid w:val="00916823"/>
    <w:rsid w:val="00916D90"/>
    <w:rsid w:val="00917545"/>
    <w:rsid w:val="00917EC3"/>
    <w:rsid w:val="00920248"/>
    <w:rsid w:val="009202C8"/>
    <w:rsid w:val="009212AA"/>
    <w:rsid w:val="0092188D"/>
    <w:rsid w:val="009219F8"/>
    <w:rsid w:val="00921C8A"/>
    <w:rsid w:val="009231CB"/>
    <w:rsid w:val="0092334A"/>
    <w:rsid w:val="00923B84"/>
    <w:rsid w:val="00924729"/>
    <w:rsid w:val="00924C06"/>
    <w:rsid w:val="009252D4"/>
    <w:rsid w:val="009255FC"/>
    <w:rsid w:val="00925882"/>
    <w:rsid w:val="009274BB"/>
    <w:rsid w:val="00927633"/>
    <w:rsid w:val="00927996"/>
    <w:rsid w:val="00927F93"/>
    <w:rsid w:val="00930C25"/>
    <w:rsid w:val="00931017"/>
    <w:rsid w:val="00931C28"/>
    <w:rsid w:val="00931D95"/>
    <w:rsid w:val="00932164"/>
    <w:rsid w:val="00932595"/>
    <w:rsid w:val="0093284E"/>
    <w:rsid w:val="00932AD6"/>
    <w:rsid w:val="00932C06"/>
    <w:rsid w:val="00932CC4"/>
    <w:rsid w:val="00933037"/>
    <w:rsid w:val="0093388C"/>
    <w:rsid w:val="00933AA2"/>
    <w:rsid w:val="00933F7C"/>
    <w:rsid w:val="00934202"/>
    <w:rsid w:val="0093488C"/>
    <w:rsid w:val="00934900"/>
    <w:rsid w:val="00934C15"/>
    <w:rsid w:val="00935DF8"/>
    <w:rsid w:val="009372DC"/>
    <w:rsid w:val="00937FC0"/>
    <w:rsid w:val="009408DC"/>
    <w:rsid w:val="00940B79"/>
    <w:rsid w:val="009413FA"/>
    <w:rsid w:val="00941676"/>
    <w:rsid w:val="0094192C"/>
    <w:rsid w:val="00941BED"/>
    <w:rsid w:val="009435FD"/>
    <w:rsid w:val="00943A73"/>
    <w:rsid w:val="009442E8"/>
    <w:rsid w:val="00944961"/>
    <w:rsid w:val="00944B69"/>
    <w:rsid w:val="00944D64"/>
    <w:rsid w:val="00944F99"/>
    <w:rsid w:val="00944F9C"/>
    <w:rsid w:val="0094591A"/>
    <w:rsid w:val="00945BA3"/>
    <w:rsid w:val="00947545"/>
    <w:rsid w:val="00947F89"/>
    <w:rsid w:val="0095046E"/>
    <w:rsid w:val="00950647"/>
    <w:rsid w:val="00950B86"/>
    <w:rsid w:val="00950D43"/>
    <w:rsid w:val="00951679"/>
    <w:rsid w:val="00951D39"/>
    <w:rsid w:val="0095203E"/>
    <w:rsid w:val="00952E69"/>
    <w:rsid w:val="00952F3D"/>
    <w:rsid w:val="0095330B"/>
    <w:rsid w:val="0095341D"/>
    <w:rsid w:val="00953664"/>
    <w:rsid w:val="00953834"/>
    <w:rsid w:val="00953C91"/>
    <w:rsid w:val="009549CA"/>
    <w:rsid w:val="00954B17"/>
    <w:rsid w:val="00954BF5"/>
    <w:rsid w:val="00954FE2"/>
    <w:rsid w:val="0095573B"/>
    <w:rsid w:val="0095597A"/>
    <w:rsid w:val="00957963"/>
    <w:rsid w:val="00957A62"/>
    <w:rsid w:val="00960032"/>
    <w:rsid w:val="00960919"/>
    <w:rsid w:val="00960FB0"/>
    <w:rsid w:val="009610FA"/>
    <w:rsid w:val="009612E4"/>
    <w:rsid w:val="00961BBD"/>
    <w:rsid w:val="0096223B"/>
    <w:rsid w:val="0096248C"/>
    <w:rsid w:val="00962757"/>
    <w:rsid w:val="00962919"/>
    <w:rsid w:val="0096370D"/>
    <w:rsid w:val="0096372C"/>
    <w:rsid w:val="00964825"/>
    <w:rsid w:val="00964E98"/>
    <w:rsid w:val="00965001"/>
    <w:rsid w:val="00965837"/>
    <w:rsid w:val="009700F5"/>
    <w:rsid w:val="00970322"/>
    <w:rsid w:val="0097083C"/>
    <w:rsid w:val="00970908"/>
    <w:rsid w:val="00971370"/>
    <w:rsid w:val="00971374"/>
    <w:rsid w:val="00972614"/>
    <w:rsid w:val="00972A6B"/>
    <w:rsid w:val="0097308D"/>
    <w:rsid w:val="009737EB"/>
    <w:rsid w:val="009737F4"/>
    <w:rsid w:val="009748D6"/>
    <w:rsid w:val="009756B0"/>
    <w:rsid w:val="00975F19"/>
    <w:rsid w:val="00976878"/>
    <w:rsid w:val="00976933"/>
    <w:rsid w:val="00976FB3"/>
    <w:rsid w:val="009773CC"/>
    <w:rsid w:val="00977439"/>
    <w:rsid w:val="00977788"/>
    <w:rsid w:val="00977F2E"/>
    <w:rsid w:val="00981659"/>
    <w:rsid w:val="0098260B"/>
    <w:rsid w:val="00982D2C"/>
    <w:rsid w:val="009839A3"/>
    <w:rsid w:val="00983A35"/>
    <w:rsid w:val="00983E1D"/>
    <w:rsid w:val="009840FE"/>
    <w:rsid w:val="00984243"/>
    <w:rsid w:val="009846CC"/>
    <w:rsid w:val="00985888"/>
    <w:rsid w:val="00985B8F"/>
    <w:rsid w:val="0098607F"/>
    <w:rsid w:val="00986928"/>
    <w:rsid w:val="00986F01"/>
    <w:rsid w:val="00986F36"/>
    <w:rsid w:val="009876E1"/>
    <w:rsid w:val="00987C27"/>
    <w:rsid w:val="0099197F"/>
    <w:rsid w:val="00991F89"/>
    <w:rsid w:val="00992474"/>
    <w:rsid w:val="009927A7"/>
    <w:rsid w:val="00992D30"/>
    <w:rsid w:val="00993C61"/>
    <w:rsid w:val="0099406B"/>
    <w:rsid w:val="00994203"/>
    <w:rsid w:val="00994A66"/>
    <w:rsid w:val="00994AA3"/>
    <w:rsid w:val="00995748"/>
    <w:rsid w:val="0099625D"/>
    <w:rsid w:val="00996CBB"/>
    <w:rsid w:val="00997225"/>
    <w:rsid w:val="00997C46"/>
    <w:rsid w:val="009A0F22"/>
    <w:rsid w:val="009A135F"/>
    <w:rsid w:val="009A16A8"/>
    <w:rsid w:val="009A16B0"/>
    <w:rsid w:val="009A1739"/>
    <w:rsid w:val="009A1F15"/>
    <w:rsid w:val="009A4B58"/>
    <w:rsid w:val="009A58B5"/>
    <w:rsid w:val="009A6EE9"/>
    <w:rsid w:val="009B0155"/>
    <w:rsid w:val="009B0302"/>
    <w:rsid w:val="009B04CF"/>
    <w:rsid w:val="009B05FA"/>
    <w:rsid w:val="009B08DD"/>
    <w:rsid w:val="009B13DC"/>
    <w:rsid w:val="009B1720"/>
    <w:rsid w:val="009B2704"/>
    <w:rsid w:val="009B33BB"/>
    <w:rsid w:val="009B371B"/>
    <w:rsid w:val="009B467C"/>
    <w:rsid w:val="009B4ACC"/>
    <w:rsid w:val="009B5132"/>
    <w:rsid w:val="009B5158"/>
    <w:rsid w:val="009B58A6"/>
    <w:rsid w:val="009B5E26"/>
    <w:rsid w:val="009B5ED0"/>
    <w:rsid w:val="009B5F5E"/>
    <w:rsid w:val="009B6567"/>
    <w:rsid w:val="009B6A91"/>
    <w:rsid w:val="009B6AD2"/>
    <w:rsid w:val="009B717A"/>
    <w:rsid w:val="009B785A"/>
    <w:rsid w:val="009B7FD5"/>
    <w:rsid w:val="009C0350"/>
    <w:rsid w:val="009C08C7"/>
    <w:rsid w:val="009C2344"/>
    <w:rsid w:val="009C3671"/>
    <w:rsid w:val="009C3B10"/>
    <w:rsid w:val="009C3DB2"/>
    <w:rsid w:val="009C4003"/>
    <w:rsid w:val="009C4184"/>
    <w:rsid w:val="009C439D"/>
    <w:rsid w:val="009C4443"/>
    <w:rsid w:val="009C4746"/>
    <w:rsid w:val="009C49D5"/>
    <w:rsid w:val="009C5682"/>
    <w:rsid w:val="009C6C2A"/>
    <w:rsid w:val="009C78B7"/>
    <w:rsid w:val="009C7E9C"/>
    <w:rsid w:val="009D015D"/>
    <w:rsid w:val="009D017E"/>
    <w:rsid w:val="009D0BE4"/>
    <w:rsid w:val="009D0D9A"/>
    <w:rsid w:val="009D0DDD"/>
    <w:rsid w:val="009D1AA8"/>
    <w:rsid w:val="009D263E"/>
    <w:rsid w:val="009D3182"/>
    <w:rsid w:val="009D3220"/>
    <w:rsid w:val="009D3647"/>
    <w:rsid w:val="009D369B"/>
    <w:rsid w:val="009D3A7F"/>
    <w:rsid w:val="009D3F4B"/>
    <w:rsid w:val="009D3FC5"/>
    <w:rsid w:val="009D45CC"/>
    <w:rsid w:val="009D48F1"/>
    <w:rsid w:val="009D4BAC"/>
    <w:rsid w:val="009D4DA0"/>
    <w:rsid w:val="009D5530"/>
    <w:rsid w:val="009D554B"/>
    <w:rsid w:val="009D56D6"/>
    <w:rsid w:val="009D58D8"/>
    <w:rsid w:val="009D65C1"/>
    <w:rsid w:val="009D67B4"/>
    <w:rsid w:val="009D6A99"/>
    <w:rsid w:val="009D70B3"/>
    <w:rsid w:val="009D71BB"/>
    <w:rsid w:val="009D75C8"/>
    <w:rsid w:val="009D7831"/>
    <w:rsid w:val="009D7CBB"/>
    <w:rsid w:val="009D7E4C"/>
    <w:rsid w:val="009D7E68"/>
    <w:rsid w:val="009E02EF"/>
    <w:rsid w:val="009E0328"/>
    <w:rsid w:val="009E0403"/>
    <w:rsid w:val="009E04DB"/>
    <w:rsid w:val="009E0A18"/>
    <w:rsid w:val="009E0CBF"/>
    <w:rsid w:val="009E118F"/>
    <w:rsid w:val="009E17D4"/>
    <w:rsid w:val="009E287B"/>
    <w:rsid w:val="009E2A9F"/>
    <w:rsid w:val="009E3AF5"/>
    <w:rsid w:val="009E3DCC"/>
    <w:rsid w:val="009E4783"/>
    <w:rsid w:val="009E4E32"/>
    <w:rsid w:val="009E58C8"/>
    <w:rsid w:val="009E5B13"/>
    <w:rsid w:val="009E5D0D"/>
    <w:rsid w:val="009E5FDE"/>
    <w:rsid w:val="009E6D0D"/>
    <w:rsid w:val="009E6F25"/>
    <w:rsid w:val="009E7140"/>
    <w:rsid w:val="009F01A2"/>
    <w:rsid w:val="009F0E74"/>
    <w:rsid w:val="009F1463"/>
    <w:rsid w:val="009F17CC"/>
    <w:rsid w:val="009F190D"/>
    <w:rsid w:val="009F1C4F"/>
    <w:rsid w:val="009F1D5D"/>
    <w:rsid w:val="009F1DFD"/>
    <w:rsid w:val="009F1FB9"/>
    <w:rsid w:val="009F2053"/>
    <w:rsid w:val="009F2D0E"/>
    <w:rsid w:val="009F3285"/>
    <w:rsid w:val="009F456E"/>
    <w:rsid w:val="009F472D"/>
    <w:rsid w:val="009F477B"/>
    <w:rsid w:val="009F5009"/>
    <w:rsid w:val="009F50DA"/>
    <w:rsid w:val="009F53FE"/>
    <w:rsid w:val="009F5E08"/>
    <w:rsid w:val="009F609B"/>
    <w:rsid w:val="009F7860"/>
    <w:rsid w:val="009F7934"/>
    <w:rsid w:val="009F7A5F"/>
    <w:rsid w:val="00A007D0"/>
    <w:rsid w:val="00A00BF3"/>
    <w:rsid w:val="00A00C21"/>
    <w:rsid w:val="00A00E86"/>
    <w:rsid w:val="00A01B9F"/>
    <w:rsid w:val="00A01FD7"/>
    <w:rsid w:val="00A021A2"/>
    <w:rsid w:val="00A022D9"/>
    <w:rsid w:val="00A02B9F"/>
    <w:rsid w:val="00A03560"/>
    <w:rsid w:val="00A0394E"/>
    <w:rsid w:val="00A03D31"/>
    <w:rsid w:val="00A03D36"/>
    <w:rsid w:val="00A03E63"/>
    <w:rsid w:val="00A03EFC"/>
    <w:rsid w:val="00A0416A"/>
    <w:rsid w:val="00A04AA2"/>
    <w:rsid w:val="00A04EE2"/>
    <w:rsid w:val="00A0581F"/>
    <w:rsid w:val="00A0618F"/>
    <w:rsid w:val="00A0645D"/>
    <w:rsid w:val="00A068EE"/>
    <w:rsid w:val="00A069C5"/>
    <w:rsid w:val="00A06ACB"/>
    <w:rsid w:val="00A06E8C"/>
    <w:rsid w:val="00A0750A"/>
    <w:rsid w:val="00A07945"/>
    <w:rsid w:val="00A0799B"/>
    <w:rsid w:val="00A07E14"/>
    <w:rsid w:val="00A101F6"/>
    <w:rsid w:val="00A10C64"/>
    <w:rsid w:val="00A10F0C"/>
    <w:rsid w:val="00A11B61"/>
    <w:rsid w:val="00A11FCC"/>
    <w:rsid w:val="00A12489"/>
    <w:rsid w:val="00A12F90"/>
    <w:rsid w:val="00A14220"/>
    <w:rsid w:val="00A149A3"/>
    <w:rsid w:val="00A15032"/>
    <w:rsid w:val="00A15104"/>
    <w:rsid w:val="00A15DDE"/>
    <w:rsid w:val="00A15EC6"/>
    <w:rsid w:val="00A1699C"/>
    <w:rsid w:val="00A16BDC"/>
    <w:rsid w:val="00A17E08"/>
    <w:rsid w:val="00A206CE"/>
    <w:rsid w:val="00A20C20"/>
    <w:rsid w:val="00A213F3"/>
    <w:rsid w:val="00A21B7E"/>
    <w:rsid w:val="00A222EE"/>
    <w:rsid w:val="00A226EE"/>
    <w:rsid w:val="00A22F44"/>
    <w:rsid w:val="00A23599"/>
    <w:rsid w:val="00A23DA4"/>
    <w:rsid w:val="00A24C5D"/>
    <w:rsid w:val="00A254CE"/>
    <w:rsid w:val="00A2614F"/>
    <w:rsid w:val="00A26767"/>
    <w:rsid w:val="00A27B7C"/>
    <w:rsid w:val="00A27D48"/>
    <w:rsid w:val="00A27E1F"/>
    <w:rsid w:val="00A27FB7"/>
    <w:rsid w:val="00A308A7"/>
    <w:rsid w:val="00A30986"/>
    <w:rsid w:val="00A309CF"/>
    <w:rsid w:val="00A30D85"/>
    <w:rsid w:val="00A30D92"/>
    <w:rsid w:val="00A30FDD"/>
    <w:rsid w:val="00A316B3"/>
    <w:rsid w:val="00A31B2A"/>
    <w:rsid w:val="00A324AC"/>
    <w:rsid w:val="00A32B4D"/>
    <w:rsid w:val="00A32D85"/>
    <w:rsid w:val="00A33909"/>
    <w:rsid w:val="00A33D68"/>
    <w:rsid w:val="00A33FB2"/>
    <w:rsid w:val="00A34080"/>
    <w:rsid w:val="00A34731"/>
    <w:rsid w:val="00A34F66"/>
    <w:rsid w:val="00A351FB"/>
    <w:rsid w:val="00A3586F"/>
    <w:rsid w:val="00A35DF6"/>
    <w:rsid w:val="00A3644F"/>
    <w:rsid w:val="00A3648B"/>
    <w:rsid w:val="00A36697"/>
    <w:rsid w:val="00A36BC8"/>
    <w:rsid w:val="00A37711"/>
    <w:rsid w:val="00A37830"/>
    <w:rsid w:val="00A37851"/>
    <w:rsid w:val="00A3791D"/>
    <w:rsid w:val="00A37ABE"/>
    <w:rsid w:val="00A37E1D"/>
    <w:rsid w:val="00A37FA0"/>
    <w:rsid w:val="00A40761"/>
    <w:rsid w:val="00A4122F"/>
    <w:rsid w:val="00A41826"/>
    <w:rsid w:val="00A41B9B"/>
    <w:rsid w:val="00A42162"/>
    <w:rsid w:val="00A4229E"/>
    <w:rsid w:val="00A42371"/>
    <w:rsid w:val="00A42C00"/>
    <w:rsid w:val="00A431A6"/>
    <w:rsid w:val="00A440AA"/>
    <w:rsid w:val="00A44AFC"/>
    <w:rsid w:val="00A44EE7"/>
    <w:rsid w:val="00A451C5"/>
    <w:rsid w:val="00A45494"/>
    <w:rsid w:val="00A4569D"/>
    <w:rsid w:val="00A50248"/>
    <w:rsid w:val="00A5119E"/>
    <w:rsid w:val="00A5123A"/>
    <w:rsid w:val="00A515EC"/>
    <w:rsid w:val="00A51B90"/>
    <w:rsid w:val="00A5231B"/>
    <w:rsid w:val="00A52908"/>
    <w:rsid w:val="00A52C2A"/>
    <w:rsid w:val="00A53247"/>
    <w:rsid w:val="00A53518"/>
    <w:rsid w:val="00A5392E"/>
    <w:rsid w:val="00A53F89"/>
    <w:rsid w:val="00A542F8"/>
    <w:rsid w:val="00A547E0"/>
    <w:rsid w:val="00A54921"/>
    <w:rsid w:val="00A54A89"/>
    <w:rsid w:val="00A54D98"/>
    <w:rsid w:val="00A54F4E"/>
    <w:rsid w:val="00A55834"/>
    <w:rsid w:val="00A55D80"/>
    <w:rsid w:val="00A56CC0"/>
    <w:rsid w:val="00A5714B"/>
    <w:rsid w:val="00A57A6B"/>
    <w:rsid w:val="00A61618"/>
    <w:rsid w:val="00A61D12"/>
    <w:rsid w:val="00A61DAD"/>
    <w:rsid w:val="00A62210"/>
    <w:rsid w:val="00A63212"/>
    <w:rsid w:val="00A63618"/>
    <w:rsid w:val="00A63C74"/>
    <w:rsid w:val="00A6489F"/>
    <w:rsid w:val="00A65144"/>
    <w:rsid w:val="00A653E6"/>
    <w:rsid w:val="00A655AC"/>
    <w:rsid w:val="00A65790"/>
    <w:rsid w:val="00A65C15"/>
    <w:rsid w:val="00A66859"/>
    <w:rsid w:val="00A669F8"/>
    <w:rsid w:val="00A6717B"/>
    <w:rsid w:val="00A67898"/>
    <w:rsid w:val="00A70623"/>
    <w:rsid w:val="00A707A8"/>
    <w:rsid w:val="00A70FE5"/>
    <w:rsid w:val="00A7247E"/>
    <w:rsid w:val="00A728D3"/>
    <w:rsid w:val="00A752A3"/>
    <w:rsid w:val="00A752AE"/>
    <w:rsid w:val="00A761AB"/>
    <w:rsid w:val="00A76581"/>
    <w:rsid w:val="00A7677B"/>
    <w:rsid w:val="00A76E3F"/>
    <w:rsid w:val="00A770EB"/>
    <w:rsid w:val="00A77968"/>
    <w:rsid w:val="00A77D6C"/>
    <w:rsid w:val="00A8058B"/>
    <w:rsid w:val="00A8080F"/>
    <w:rsid w:val="00A80F55"/>
    <w:rsid w:val="00A815E3"/>
    <w:rsid w:val="00A8247D"/>
    <w:rsid w:val="00A827E2"/>
    <w:rsid w:val="00A82D78"/>
    <w:rsid w:val="00A83422"/>
    <w:rsid w:val="00A8375C"/>
    <w:rsid w:val="00A83B0D"/>
    <w:rsid w:val="00A848C1"/>
    <w:rsid w:val="00A84BD0"/>
    <w:rsid w:val="00A85079"/>
    <w:rsid w:val="00A85C7F"/>
    <w:rsid w:val="00A85E19"/>
    <w:rsid w:val="00A864DD"/>
    <w:rsid w:val="00A869B1"/>
    <w:rsid w:val="00A86C47"/>
    <w:rsid w:val="00A86C92"/>
    <w:rsid w:val="00A86F3D"/>
    <w:rsid w:val="00A875F4"/>
    <w:rsid w:val="00A905D3"/>
    <w:rsid w:val="00A90AB4"/>
    <w:rsid w:val="00A90F2F"/>
    <w:rsid w:val="00A912C6"/>
    <w:rsid w:val="00A915C1"/>
    <w:rsid w:val="00A91AB4"/>
    <w:rsid w:val="00A91DE8"/>
    <w:rsid w:val="00A922E1"/>
    <w:rsid w:val="00A92946"/>
    <w:rsid w:val="00A938E6"/>
    <w:rsid w:val="00A93A21"/>
    <w:rsid w:val="00A940B1"/>
    <w:rsid w:val="00A94172"/>
    <w:rsid w:val="00A9419F"/>
    <w:rsid w:val="00A94439"/>
    <w:rsid w:val="00A94FA9"/>
    <w:rsid w:val="00A953E4"/>
    <w:rsid w:val="00A95BB4"/>
    <w:rsid w:val="00A9660C"/>
    <w:rsid w:val="00A96987"/>
    <w:rsid w:val="00A96B78"/>
    <w:rsid w:val="00A97119"/>
    <w:rsid w:val="00A97229"/>
    <w:rsid w:val="00A9740A"/>
    <w:rsid w:val="00A97C15"/>
    <w:rsid w:val="00A97D92"/>
    <w:rsid w:val="00AA0F3D"/>
    <w:rsid w:val="00AA1674"/>
    <w:rsid w:val="00AA210A"/>
    <w:rsid w:val="00AA27E6"/>
    <w:rsid w:val="00AA2B43"/>
    <w:rsid w:val="00AA2F03"/>
    <w:rsid w:val="00AA3116"/>
    <w:rsid w:val="00AA453C"/>
    <w:rsid w:val="00AA46CE"/>
    <w:rsid w:val="00AA6027"/>
    <w:rsid w:val="00AA6038"/>
    <w:rsid w:val="00AA6294"/>
    <w:rsid w:val="00AA675A"/>
    <w:rsid w:val="00AA69FC"/>
    <w:rsid w:val="00AA70ED"/>
    <w:rsid w:val="00AA7374"/>
    <w:rsid w:val="00AA76FD"/>
    <w:rsid w:val="00AB0832"/>
    <w:rsid w:val="00AB0C4B"/>
    <w:rsid w:val="00AB1BE8"/>
    <w:rsid w:val="00AB2650"/>
    <w:rsid w:val="00AB405D"/>
    <w:rsid w:val="00AB423F"/>
    <w:rsid w:val="00AB4492"/>
    <w:rsid w:val="00AB4552"/>
    <w:rsid w:val="00AB4825"/>
    <w:rsid w:val="00AB4855"/>
    <w:rsid w:val="00AB48FD"/>
    <w:rsid w:val="00AB4C4D"/>
    <w:rsid w:val="00AB4D3B"/>
    <w:rsid w:val="00AB4D8C"/>
    <w:rsid w:val="00AB4EC8"/>
    <w:rsid w:val="00AB5275"/>
    <w:rsid w:val="00AB5C65"/>
    <w:rsid w:val="00AB6499"/>
    <w:rsid w:val="00AB6D8D"/>
    <w:rsid w:val="00AB7590"/>
    <w:rsid w:val="00AB7BE4"/>
    <w:rsid w:val="00AC0184"/>
    <w:rsid w:val="00AC060F"/>
    <w:rsid w:val="00AC0DFF"/>
    <w:rsid w:val="00AC0E7E"/>
    <w:rsid w:val="00AC1517"/>
    <w:rsid w:val="00AC2267"/>
    <w:rsid w:val="00AC22B5"/>
    <w:rsid w:val="00AC25DF"/>
    <w:rsid w:val="00AC38D4"/>
    <w:rsid w:val="00AC4025"/>
    <w:rsid w:val="00AC45CA"/>
    <w:rsid w:val="00AC49FA"/>
    <w:rsid w:val="00AC5334"/>
    <w:rsid w:val="00AC56B0"/>
    <w:rsid w:val="00AC5BA2"/>
    <w:rsid w:val="00AC5EBE"/>
    <w:rsid w:val="00AC5F1C"/>
    <w:rsid w:val="00AC675E"/>
    <w:rsid w:val="00AC73E6"/>
    <w:rsid w:val="00AC789C"/>
    <w:rsid w:val="00AD0293"/>
    <w:rsid w:val="00AD07E0"/>
    <w:rsid w:val="00AD0897"/>
    <w:rsid w:val="00AD0BA4"/>
    <w:rsid w:val="00AD0EB6"/>
    <w:rsid w:val="00AD1137"/>
    <w:rsid w:val="00AD1B4C"/>
    <w:rsid w:val="00AD2568"/>
    <w:rsid w:val="00AD2A9C"/>
    <w:rsid w:val="00AD35D6"/>
    <w:rsid w:val="00AD39E5"/>
    <w:rsid w:val="00AD3B8F"/>
    <w:rsid w:val="00AD3C77"/>
    <w:rsid w:val="00AD3F7D"/>
    <w:rsid w:val="00AD44A7"/>
    <w:rsid w:val="00AD4AA5"/>
    <w:rsid w:val="00AD4AF4"/>
    <w:rsid w:val="00AD4F81"/>
    <w:rsid w:val="00AD5903"/>
    <w:rsid w:val="00AD60E3"/>
    <w:rsid w:val="00AD657D"/>
    <w:rsid w:val="00AD6BE6"/>
    <w:rsid w:val="00AD740B"/>
    <w:rsid w:val="00AD75EA"/>
    <w:rsid w:val="00AD7D43"/>
    <w:rsid w:val="00AD7E3D"/>
    <w:rsid w:val="00AE0755"/>
    <w:rsid w:val="00AE0C90"/>
    <w:rsid w:val="00AE0D29"/>
    <w:rsid w:val="00AE1A75"/>
    <w:rsid w:val="00AE21B5"/>
    <w:rsid w:val="00AE2CAC"/>
    <w:rsid w:val="00AE2F0F"/>
    <w:rsid w:val="00AE2F73"/>
    <w:rsid w:val="00AE3162"/>
    <w:rsid w:val="00AE47E6"/>
    <w:rsid w:val="00AE4C93"/>
    <w:rsid w:val="00AE53FB"/>
    <w:rsid w:val="00AE5786"/>
    <w:rsid w:val="00AE5957"/>
    <w:rsid w:val="00AE59AA"/>
    <w:rsid w:val="00AE6119"/>
    <w:rsid w:val="00AE648A"/>
    <w:rsid w:val="00AE6FAF"/>
    <w:rsid w:val="00AE7BBE"/>
    <w:rsid w:val="00AE7E91"/>
    <w:rsid w:val="00AF0448"/>
    <w:rsid w:val="00AF0554"/>
    <w:rsid w:val="00AF05A2"/>
    <w:rsid w:val="00AF0A2D"/>
    <w:rsid w:val="00AF1C18"/>
    <w:rsid w:val="00AF2185"/>
    <w:rsid w:val="00AF2810"/>
    <w:rsid w:val="00AF29E0"/>
    <w:rsid w:val="00AF31DD"/>
    <w:rsid w:val="00AF32B7"/>
    <w:rsid w:val="00AF5CBF"/>
    <w:rsid w:val="00AF628A"/>
    <w:rsid w:val="00AF66BB"/>
    <w:rsid w:val="00AF6A91"/>
    <w:rsid w:val="00AF6CF2"/>
    <w:rsid w:val="00AF6D37"/>
    <w:rsid w:val="00AF6D60"/>
    <w:rsid w:val="00AF7699"/>
    <w:rsid w:val="00B00442"/>
    <w:rsid w:val="00B00608"/>
    <w:rsid w:val="00B008ED"/>
    <w:rsid w:val="00B00DA9"/>
    <w:rsid w:val="00B00FC3"/>
    <w:rsid w:val="00B00FFE"/>
    <w:rsid w:val="00B01E84"/>
    <w:rsid w:val="00B02427"/>
    <w:rsid w:val="00B033F1"/>
    <w:rsid w:val="00B03630"/>
    <w:rsid w:val="00B03AD6"/>
    <w:rsid w:val="00B041FB"/>
    <w:rsid w:val="00B04203"/>
    <w:rsid w:val="00B045A3"/>
    <w:rsid w:val="00B055B3"/>
    <w:rsid w:val="00B06E5D"/>
    <w:rsid w:val="00B07549"/>
    <w:rsid w:val="00B07E0A"/>
    <w:rsid w:val="00B10460"/>
    <w:rsid w:val="00B10474"/>
    <w:rsid w:val="00B10585"/>
    <w:rsid w:val="00B1123A"/>
    <w:rsid w:val="00B11428"/>
    <w:rsid w:val="00B12371"/>
    <w:rsid w:val="00B123A2"/>
    <w:rsid w:val="00B123F0"/>
    <w:rsid w:val="00B128D0"/>
    <w:rsid w:val="00B12D8F"/>
    <w:rsid w:val="00B12E81"/>
    <w:rsid w:val="00B13D35"/>
    <w:rsid w:val="00B16857"/>
    <w:rsid w:val="00B171CA"/>
    <w:rsid w:val="00B1791C"/>
    <w:rsid w:val="00B20517"/>
    <w:rsid w:val="00B20D01"/>
    <w:rsid w:val="00B20EE9"/>
    <w:rsid w:val="00B20F22"/>
    <w:rsid w:val="00B21731"/>
    <w:rsid w:val="00B217D2"/>
    <w:rsid w:val="00B21E34"/>
    <w:rsid w:val="00B21F4A"/>
    <w:rsid w:val="00B22788"/>
    <w:rsid w:val="00B2284E"/>
    <w:rsid w:val="00B228C3"/>
    <w:rsid w:val="00B22A24"/>
    <w:rsid w:val="00B230B0"/>
    <w:rsid w:val="00B247D0"/>
    <w:rsid w:val="00B250E9"/>
    <w:rsid w:val="00B253E0"/>
    <w:rsid w:val="00B25662"/>
    <w:rsid w:val="00B2672F"/>
    <w:rsid w:val="00B26F46"/>
    <w:rsid w:val="00B26FDF"/>
    <w:rsid w:val="00B2757A"/>
    <w:rsid w:val="00B30165"/>
    <w:rsid w:val="00B30687"/>
    <w:rsid w:val="00B3128F"/>
    <w:rsid w:val="00B31549"/>
    <w:rsid w:val="00B3232E"/>
    <w:rsid w:val="00B324B7"/>
    <w:rsid w:val="00B32899"/>
    <w:rsid w:val="00B32CDD"/>
    <w:rsid w:val="00B330E1"/>
    <w:rsid w:val="00B33223"/>
    <w:rsid w:val="00B3361F"/>
    <w:rsid w:val="00B33C4D"/>
    <w:rsid w:val="00B33C73"/>
    <w:rsid w:val="00B3497C"/>
    <w:rsid w:val="00B34B4D"/>
    <w:rsid w:val="00B35042"/>
    <w:rsid w:val="00B35BA7"/>
    <w:rsid w:val="00B35C33"/>
    <w:rsid w:val="00B35DC8"/>
    <w:rsid w:val="00B36925"/>
    <w:rsid w:val="00B36C4F"/>
    <w:rsid w:val="00B3701D"/>
    <w:rsid w:val="00B3720C"/>
    <w:rsid w:val="00B37487"/>
    <w:rsid w:val="00B3762D"/>
    <w:rsid w:val="00B376BC"/>
    <w:rsid w:val="00B401E2"/>
    <w:rsid w:val="00B409FC"/>
    <w:rsid w:val="00B40B9B"/>
    <w:rsid w:val="00B40C77"/>
    <w:rsid w:val="00B40CBD"/>
    <w:rsid w:val="00B40E99"/>
    <w:rsid w:val="00B422CC"/>
    <w:rsid w:val="00B436A5"/>
    <w:rsid w:val="00B44543"/>
    <w:rsid w:val="00B44C9B"/>
    <w:rsid w:val="00B44E7C"/>
    <w:rsid w:val="00B46214"/>
    <w:rsid w:val="00B46796"/>
    <w:rsid w:val="00B46C04"/>
    <w:rsid w:val="00B477B2"/>
    <w:rsid w:val="00B5009B"/>
    <w:rsid w:val="00B5109D"/>
    <w:rsid w:val="00B51123"/>
    <w:rsid w:val="00B51189"/>
    <w:rsid w:val="00B5158F"/>
    <w:rsid w:val="00B51731"/>
    <w:rsid w:val="00B51AD6"/>
    <w:rsid w:val="00B527D9"/>
    <w:rsid w:val="00B52CC2"/>
    <w:rsid w:val="00B53118"/>
    <w:rsid w:val="00B535A2"/>
    <w:rsid w:val="00B53FB5"/>
    <w:rsid w:val="00B54C18"/>
    <w:rsid w:val="00B54DF2"/>
    <w:rsid w:val="00B551B4"/>
    <w:rsid w:val="00B55A3C"/>
    <w:rsid w:val="00B5623E"/>
    <w:rsid w:val="00B5672B"/>
    <w:rsid w:val="00B571D1"/>
    <w:rsid w:val="00B571F1"/>
    <w:rsid w:val="00B57E8C"/>
    <w:rsid w:val="00B601D7"/>
    <w:rsid w:val="00B60561"/>
    <w:rsid w:val="00B613F9"/>
    <w:rsid w:val="00B618A3"/>
    <w:rsid w:val="00B61DA4"/>
    <w:rsid w:val="00B61F34"/>
    <w:rsid w:val="00B62066"/>
    <w:rsid w:val="00B621E4"/>
    <w:rsid w:val="00B624C4"/>
    <w:rsid w:val="00B63A87"/>
    <w:rsid w:val="00B6464A"/>
    <w:rsid w:val="00B64816"/>
    <w:rsid w:val="00B64C03"/>
    <w:rsid w:val="00B660F2"/>
    <w:rsid w:val="00B6683F"/>
    <w:rsid w:val="00B67A87"/>
    <w:rsid w:val="00B701E4"/>
    <w:rsid w:val="00B702E5"/>
    <w:rsid w:val="00B70E2A"/>
    <w:rsid w:val="00B71B50"/>
    <w:rsid w:val="00B71D3C"/>
    <w:rsid w:val="00B71D7D"/>
    <w:rsid w:val="00B71E6E"/>
    <w:rsid w:val="00B72880"/>
    <w:rsid w:val="00B72FEA"/>
    <w:rsid w:val="00B7348C"/>
    <w:rsid w:val="00B7394C"/>
    <w:rsid w:val="00B73E14"/>
    <w:rsid w:val="00B74348"/>
    <w:rsid w:val="00B74442"/>
    <w:rsid w:val="00B7461D"/>
    <w:rsid w:val="00B755B8"/>
    <w:rsid w:val="00B75955"/>
    <w:rsid w:val="00B75B02"/>
    <w:rsid w:val="00B769C8"/>
    <w:rsid w:val="00B7761E"/>
    <w:rsid w:val="00B7798C"/>
    <w:rsid w:val="00B8056C"/>
    <w:rsid w:val="00B80C92"/>
    <w:rsid w:val="00B812FA"/>
    <w:rsid w:val="00B81F84"/>
    <w:rsid w:val="00B8235E"/>
    <w:rsid w:val="00B82C7B"/>
    <w:rsid w:val="00B83BBF"/>
    <w:rsid w:val="00B84897"/>
    <w:rsid w:val="00B84D2B"/>
    <w:rsid w:val="00B85673"/>
    <w:rsid w:val="00B85994"/>
    <w:rsid w:val="00B85AEF"/>
    <w:rsid w:val="00B860E2"/>
    <w:rsid w:val="00B86989"/>
    <w:rsid w:val="00B86DB5"/>
    <w:rsid w:val="00B8782C"/>
    <w:rsid w:val="00B87EEC"/>
    <w:rsid w:val="00B90160"/>
    <w:rsid w:val="00B90284"/>
    <w:rsid w:val="00B907A7"/>
    <w:rsid w:val="00B90C17"/>
    <w:rsid w:val="00B91544"/>
    <w:rsid w:val="00B91DAA"/>
    <w:rsid w:val="00B935F6"/>
    <w:rsid w:val="00B93C17"/>
    <w:rsid w:val="00B94921"/>
    <w:rsid w:val="00B94D31"/>
    <w:rsid w:val="00B94FBA"/>
    <w:rsid w:val="00B952EA"/>
    <w:rsid w:val="00B95E38"/>
    <w:rsid w:val="00B9658D"/>
    <w:rsid w:val="00B96A89"/>
    <w:rsid w:val="00B97587"/>
    <w:rsid w:val="00B97819"/>
    <w:rsid w:val="00B97A22"/>
    <w:rsid w:val="00B97EF1"/>
    <w:rsid w:val="00BA02D2"/>
    <w:rsid w:val="00BA0421"/>
    <w:rsid w:val="00BA0660"/>
    <w:rsid w:val="00BA0C2F"/>
    <w:rsid w:val="00BA0E79"/>
    <w:rsid w:val="00BA1AC3"/>
    <w:rsid w:val="00BA27AF"/>
    <w:rsid w:val="00BA389E"/>
    <w:rsid w:val="00BA38B6"/>
    <w:rsid w:val="00BA3A01"/>
    <w:rsid w:val="00BA41E9"/>
    <w:rsid w:val="00BA4B98"/>
    <w:rsid w:val="00BA68EA"/>
    <w:rsid w:val="00BA6AAA"/>
    <w:rsid w:val="00BA6BF8"/>
    <w:rsid w:val="00BA6FB4"/>
    <w:rsid w:val="00BB0046"/>
    <w:rsid w:val="00BB007F"/>
    <w:rsid w:val="00BB068A"/>
    <w:rsid w:val="00BB0812"/>
    <w:rsid w:val="00BB0B09"/>
    <w:rsid w:val="00BB0BC1"/>
    <w:rsid w:val="00BB0F35"/>
    <w:rsid w:val="00BB1267"/>
    <w:rsid w:val="00BB14AD"/>
    <w:rsid w:val="00BB161C"/>
    <w:rsid w:val="00BB1815"/>
    <w:rsid w:val="00BB188D"/>
    <w:rsid w:val="00BB2A94"/>
    <w:rsid w:val="00BB2D62"/>
    <w:rsid w:val="00BB31E7"/>
    <w:rsid w:val="00BB32CC"/>
    <w:rsid w:val="00BB36E5"/>
    <w:rsid w:val="00BB3A52"/>
    <w:rsid w:val="00BB3FF0"/>
    <w:rsid w:val="00BB40DD"/>
    <w:rsid w:val="00BB49F8"/>
    <w:rsid w:val="00BB4C5B"/>
    <w:rsid w:val="00BB526C"/>
    <w:rsid w:val="00BB54CC"/>
    <w:rsid w:val="00BB577C"/>
    <w:rsid w:val="00BB776A"/>
    <w:rsid w:val="00BB79DF"/>
    <w:rsid w:val="00BC009E"/>
    <w:rsid w:val="00BC1106"/>
    <w:rsid w:val="00BC1628"/>
    <w:rsid w:val="00BC1C00"/>
    <w:rsid w:val="00BC1C31"/>
    <w:rsid w:val="00BC2951"/>
    <w:rsid w:val="00BC2DC8"/>
    <w:rsid w:val="00BC2FE7"/>
    <w:rsid w:val="00BC47E5"/>
    <w:rsid w:val="00BC4A66"/>
    <w:rsid w:val="00BC51E1"/>
    <w:rsid w:val="00BC56CF"/>
    <w:rsid w:val="00BC63CA"/>
    <w:rsid w:val="00BC6BFA"/>
    <w:rsid w:val="00BC6EA5"/>
    <w:rsid w:val="00BC6FB7"/>
    <w:rsid w:val="00BC6FDE"/>
    <w:rsid w:val="00BC7695"/>
    <w:rsid w:val="00BC78BE"/>
    <w:rsid w:val="00BC7EBC"/>
    <w:rsid w:val="00BC7F04"/>
    <w:rsid w:val="00BD08CF"/>
    <w:rsid w:val="00BD1049"/>
    <w:rsid w:val="00BD14C1"/>
    <w:rsid w:val="00BD1EB7"/>
    <w:rsid w:val="00BD269A"/>
    <w:rsid w:val="00BD2FE1"/>
    <w:rsid w:val="00BD3363"/>
    <w:rsid w:val="00BD3382"/>
    <w:rsid w:val="00BD34C4"/>
    <w:rsid w:val="00BD3628"/>
    <w:rsid w:val="00BD3D90"/>
    <w:rsid w:val="00BD3E26"/>
    <w:rsid w:val="00BD4A5C"/>
    <w:rsid w:val="00BD570C"/>
    <w:rsid w:val="00BD5A4D"/>
    <w:rsid w:val="00BD6F80"/>
    <w:rsid w:val="00BD6FD2"/>
    <w:rsid w:val="00BD7051"/>
    <w:rsid w:val="00BD7B4F"/>
    <w:rsid w:val="00BD7EB8"/>
    <w:rsid w:val="00BE0361"/>
    <w:rsid w:val="00BE04DE"/>
    <w:rsid w:val="00BE0CA1"/>
    <w:rsid w:val="00BE1553"/>
    <w:rsid w:val="00BE15AC"/>
    <w:rsid w:val="00BE1A80"/>
    <w:rsid w:val="00BE1DEA"/>
    <w:rsid w:val="00BE267B"/>
    <w:rsid w:val="00BE293C"/>
    <w:rsid w:val="00BE2CA1"/>
    <w:rsid w:val="00BE3209"/>
    <w:rsid w:val="00BE325F"/>
    <w:rsid w:val="00BE3526"/>
    <w:rsid w:val="00BE35EF"/>
    <w:rsid w:val="00BE368D"/>
    <w:rsid w:val="00BE3EC2"/>
    <w:rsid w:val="00BE40FB"/>
    <w:rsid w:val="00BE435A"/>
    <w:rsid w:val="00BE4827"/>
    <w:rsid w:val="00BE485A"/>
    <w:rsid w:val="00BE5925"/>
    <w:rsid w:val="00BE5957"/>
    <w:rsid w:val="00BE5A1E"/>
    <w:rsid w:val="00BE64BD"/>
    <w:rsid w:val="00BE6A5D"/>
    <w:rsid w:val="00BE71D7"/>
    <w:rsid w:val="00BE73C9"/>
    <w:rsid w:val="00BE771F"/>
    <w:rsid w:val="00BE7F25"/>
    <w:rsid w:val="00BF0454"/>
    <w:rsid w:val="00BF0727"/>
    <w:rsid w:val="00BF1035"/>
    <w:rsid w:val="00BF15A2"/>
    <w:rsid w:val="00BF19BD"/>
    <w:rsid w:val="00BF1BDD"/>
    <w:rsid w:val="00BF1CAD"/>
    <w:rsid w:val="00BF1DB7"/>
    <w:rsid w:val="00BF2779"/>
    <w:rsid w:val="00BF3E62"/>
    <w:rsid w:val="00BF45B1"/>
    <w:rsid w:val="00BF5107"/>
    <w:rsid w:val="00BF5520"/>
    <w:rsid w:val="00BF5632"/>
    <w:rsid w:val="00BF5760"/>
    <w:rsid w:val="00BF5F2F"/>
    <w:rsid w:val="00BF6817"/>
    <w:rsid w:val="00BF6BED"/>
    <w:rsid w:val="00BF6CA7"/>
    <w:rsid w:val="00BF75C1"/>
    <w:rsid w:val="00BF76BA"/>
    <w:rsid w:val="00BF77E1"/>
    <w:rsid w:val="00BF7965"/>
    <w:rsid w:val="00C00428"/>
    <w:rsid w:val="00C00464"/>
    <w:rsid w:val="00C00DC5"/>
    <w:rsid w:val="00C01964"/>
    <w:rsid w:val="00C01DC1"/>
    <w:rsid w:val="00C03024"/>
    <w:rsid w:val="00C03C77"/>
    <w:rsid w:val="00C03C8B"/>
    <w:rsid w:val="00C03CAE"/>
    <w:rsid w:val="00C04592"/>
    <w:rsid w:val="00C04990"/>
    <w:rsid w:val="00C04C14"/>
    <w:rsid w:val="00C05363"/>
    <w:rsid w:val="00C062AC"/>
    <w:rsid w:val="00C063CD"/>
    <w:rsid w:val="00C06877"/>
    <w:rsid w:val="00C06CD1"/>
    <w:rsid w:val="00C06FBC"/>
    <w:rsid w:val="00C0759C"/>
    <w:rsid w:val="00C078A8"/>
    <w:rsid w:val="00C101EF"/>
    <w:rsid w:val="00C1068C"/>
    <w:rsid w:val="00C11BC2"/>
    <w:rsid w:val="00C12785"/>
    <w:rsid w:val="00C12824"/>
    <w:rsid w:val="00C13879"/>
    <w:rsid w:val="00C13AAA"/>
    <w:rsid w:val="00C13F83"/>
    <w:rsid w:val="00C13FEF"/>
    <w:rsid w:val="00C14AAB"/>
    <w:rsid w:val="00C16B83"/>
    <w:rsid w:val="00C173D1"/>
    <w:rsid w:val="00C173EC"/>
    <w:rsid w:val="00C1774D"/>
    <w:rsid w:val="00C17863"/>
    <w:rsid w:val="00C17E2D"/>
    <w:rsid w:val="00C2028D"/>
    <w:rsid w:val="00C20767"/>
    <w:rsid w:val="00C20A6B"/>
    <w:rsid w:val="00C20EC9"/>
    <w:rsid w:val="00C21952"/>
    <w:rsid w:val="00C225D4"/>
    <w:rsid w:val="00C22600"/>
    <w:rsid w:val="00C226AD"/>
    <w:rsid w:val="00C227A9"/>
    <w:rsid w:val="00C232F8"/>
    <w:rsid w:val="00C2330B"/>
    <w:rsid w:val="00C23424"/>
    <w:rsid w:val="00C23459"/>
    <w:rsid w:val="00C2380E"/>
    <w:rsid w:val="00C23C26"/>
    <w:rsid w:val="00C243CC"/>
    <w:rsid w:val="00C2460E"/>
    <w:rsid w:val="00C24649"/>
    <w:rsid w:val="00C246A8"/>
    <w:rsid w:val="00C24712"/>
    <w:rsid w:val="00C24A43"/>
    <w:rsid w:val="00C253B6"/>
    <w:rsid w:val="00C25468"/>
    <w:rsid w:val="00C25802"/>
    <w:rsid w:val="00C25A21"/>
    <w:rsid w:val="00C25A91"/>
    <w:rsid w:val="00C25AE8"/>
    <w:rsid w:val="00C25C43"/>
    <w:rsid w:val="00C25D96"/>
    <w:rsid w:val="00C26356"/>
    <w:rsid w:val="00C264CB"/>
    <w:rsid w:val="00C26951"/>
    <w:rsid w:val="00C26EB2"/>
    <w:rsid w:val="00C27521"/>
    <w:rsid w:val="00C275B2"/>
    <w:rsid w:val="00C27BD2"/>
    <w:rsid w:val="00C30A9D"/>
    <w:rsid w:val="00C3178A"/>
    <w:rsid w:val="00C32962"/>
    <w:rsid w:val="00C32AD8"/>
    <w:rsid w:val="00C32CF8"/>
    <w:rsid w:val="00C32EFD"/>
    <w:rsid w:val="00C33848"/>
    <w:rsid w:val="00C33C7E"/>
    <w:rsid w:val="00C34104"/>
    <w:rsid w:val="00C341C6"/>
    <w:rsid w:val="00C3454B"/>
    <w:rsid w:val="00C34847"/>
    <w:rsid w:val="00C34FAC"/>
    <w:rsid w:val="00C35314"/>
    <w:rsid w:val="00C35420"/>
    <w:rsid w:val="00C35686"/>
    <w:rsid w:val="00C359E9"/>
    <w:rsid w:val="00C37F82"/>
    <w:rsid w:val="00C4003B"/>
    <w:rsid w:val="00C40AC2"/>
    <w:rsid w:val="00C4120B"/>
    <w:rsid w:val="00C4134A"/>
    <w:rsid w:val="00C41A84"/>
    <w:rsid w:val="00C423D4"/>
    <w:rsid w:val="00C429A7"/>
    <w:rsid w:val="00C429E8"/>
    <w:rsid w:val="00C42E7A"/>
    <w:rsid w:val="00C43304"/>
    <w:rsid w:val="00C4336F"/>
    <w:rsid w:val="00C456FD"/>
    <w:rsid w:val="00C45A00"/>
    <w:rsid w:val="00C45B8A"/>
    <w:rsid w:val="00C45C12"/>
    <w:rsid w:val="00C46FF8"/>
    <w:rsid w:val="00C47876"/>
    <w:rsid w:val="00C47BBF"/>
    <w:rsid w:val="00C47CA4"/>
    <w:rsid w:val="00C50DFF"/>
    <w:rsid w:val="00C50EEF"/>
    <w:rsid w:val="00C50FD6"/>
    <w:rsid w:val="00C513AE"/>
    <w:rsid w:val="00C51533"/>
    <w:rsid w:val="00C51D38"/>
    <w:rsid w:val="00C52383"/>
    <w:rsid w:val="00C52A8E"/>
    <w:rsid w:val="00C537D8"/>
    <w:rsid w:val="00C5386A"/>
    <w:rsid w:val="00C53BC5"/>
    <w:rsid w:val="00C54024"/>
    <w:rsid w:val="00C540C9"/>
    <w:rsid w:val="00C541F6"/>
    <w:rsid w:val="00C54663"/>
    <w:rsid w:val="00C555D9"/>
    <w:rsid w:val="00C55A3E"/>
    <w:rsid w:val="00C56197"/>
    <w:rsid w:val="00C5675C"/>
    <w:rsid w:val="00C568BB"/>
    <w:rsid w:val="00C56A0A"/>
    <w:rsid w:val="00C56EAE"/>
    <w:rsid w:val="00C57031"/>
    <w:rsid w:val="00C572D9"/>
    <w:rsid w:val="00C60165"/>
    <w:rsid w:val="00C60678"/>
    <w:rsid w:val="00C60C40"/>
    <w:rsid w:val="00C61A10"/>
    <w:rsid w:val="00C61A1A"/>
    <w:rsid w:val="00C621BF"/>
    <w:rsid w:val="00C63936"/>
    <w:rsid w:val="00C6493D"/>
    <w:rsid w:val="00C64E54"/>
    <w:rsid w:val="00C64F19"/>
    <w:rsid w:val="00C655DE"/>
    <w:rsid w:val="00C6580B"/>
    <w:rsid w:val="00C65C8B"/>
    <w:rsid w:val="00C660D7"/>
    <w:rsid w:val="00C6636D"/>
    <w:rsid w:val="00C66865"/>
    <w:rsid w:val="00C66DAB"/>
    <w:rsid w:val="00C672D7"/>
    <w:rsid w:val="00C6741D"/>
    <w:rsid w:val="00C674DD"/>
    <w:rsid w:val="00C67C48"/>
    <w:rsid w:val="00C700E8"/>
    <w:rsid w:val="00C707F7"/>
    <w:rsid w:val="00C711A5"/>
    <w:rsid w:val="00C71BC6"/>
    <w:rsid w:val="00C72F15"/>
    <w:rsid w:val="00C72FCD"/>
    <w:rsid w:val="00C73080"/>
    <w:rsid w:val="00C74897"/>
    <w:rsid w:val="00C74C1F"/>
    <w:rsid w:val="00C7511E"/>
    <w:rsid w:val="00C75501"/>
    <w:rsid w:val="00C755EF"/>
    <w:rsid w:val="00C75E5F"/>
    <w:rsid w:val="00C770E9"/>
    <w:rsid w:val="00C772DA"/>
    <w:rsid w:val="00C775F2"/>
    <w:rsid w:val="00C77D1E"/>
    <w:rsid w:val="00C77E2A"/>
    <w:rsid w:val="00C77EB3"/>
    <w:rsid w:val="00C77EC3"/>
    <w:rsid w:val="00C8108D"/>
    <w:rsid w:val="00C81AC0"/>
    <w:rsid w:val="00C81BB6"/>
    <w:rsid w:val="00C81C35"/>
    <w:rsid w:val="00C81FF9"/>
    <w:rsid w:val="00C82767"/>
    <w:rsid w:val="00C82836"/>
    <w:rsid w:val="00C844F2"/>
    <w:rsid w:val="00C84AF8"/>
    <w:rsid w:val="00C850C8"/>
    <w:rsid w:val="00C858F6"/>
    <w:rsid w:val="00C85D25"/>
    <w:rsid w:val="00C85EF9"/>
    <w:rsid w:val="00C8663C"/>
    <w:rsid w:val="00C86D05"/>
    <w:rsid w:val="00C905A8"/>
    <w:rsid w:val="00C90CD9"/>
    <w:rsid w:val="00C914E4"/>
    <w:rsid w:val="00C92EFA"/>
    <w:rsid w:val="00C9304C"/>
    <w:rsid w:val="00C93E09"/>
    <w:rsid w:val="00C942BD"/>
    <w:rsid w:val="00C9464C"/>
    <w:rsid w:val="00C95398"/>
    <w:rsid w:val="00C9686C"/>
    <w:rsid w:val="00C96BFA"/>
    <w:rsid w:val="00C9744D"/>
    <w:rsid w:val="00CA0607"/>
    <w:rsid w:val="00CA1183"/>
    <w:rsid w:val="00CA1186"/>
    <w:rsid w:val="00CA17F1"/>
    <w:rsid w:val="00CA23F3"/>
    <w:rsid w:val="00CA304B"/>
    <w:rsid w:val="00CA32DF"/>
    <w:rsid w:val="00CA333F"/>
    <w:rsid w:val="00CA335B"/>
    <w:rsid w:val="00CA33C1"/>
    <w:rsid w:val="00CA34E9"/>
    <w:rsid w:val="00CA472B"/>
    <w:rsid w:val="00CA4A0B"/>
    <w:rsid w:val="00CA4BED"/>
    <w:rsid w:val="00CA5700"/>
    <w:rsid w:val="00CA5B0B"/>
    <w:rsid w:val="00CA5CEB"/>
    <w:rsid w:val="00CA6401"/>
    <w:rsid w:val="00CA6761"/>
    <w:rsid w:val="00CA690C"/>
    <w:rsid w:val="00CA6B96"/>
    <w:rsid w:val="00CA6E3C"/>
    <w:rsid w:val="00CA70A8"/>
    <w:rsid w:val="00CA724B"/>
    <w:rsid w:val="00CA7265"/>
    <w:rsid w:val="00CA74AF"/>
    <w:rsid w:val="00CA7731"/>
    <w:rsid w:val="00CA77A8"/>
    <w:rsid w:val="00CA7DFA"/>
    <w:rsid w:val="00CB0B4D"/>
    <w:rsid w:val="00CB0EEC"/>
    <w:rsid w:val="00CB19FD"/>
    <w:rsid w:val="00CB1F52"/>
    <w:rsid w:val="00CB21B8"/>
    <w:rsid w:val="00CB2405"/>
    <w:rsid w:val="00CB2E05"/>
    <w:rsid w:val="00CB2E30"/>
    <w:rsid w:val="00CB2F17"/>
    <w:rsid w:val="00CB392C"/>
    <w:rsid w:val="00CB39E1"/>
    <w:rsid w:val="00CB4AD7"/>
    <w:rsid w:val="00CB54DD"/>
    <w:rsid w:val="00CB5E29"/>
    <w:rsid w:val="00CB6009"/>
    <w:rsid w:val="00CB6053"/>
    <w:rsid w:val="00CB6FAD"/>
    <w:rsid w:val="00CB70A0"/>
    <w:rsid w:val="00CB75E5"/>
    <w:rsid w:val="00CB799B"/>
    <w:rsid w:val="00CB7BFB"/>
    <w:rsid w:val="00CB7DE3"/>
    <w:rsid w:val="00CB7E49"/>
    <w:rsid w:val="00CC0068"/>
    <w:rsid w:val="00CC0682"/>
    <w:rsid w:val="00CC0C20"/>
    <w:rsid w:val="00CC1167"/>
    <w:rsid w:val="00CC19AD"/>
    <w:rsid w:val="00CC1D80"/>
    <w:rsid w:val="00CC2288"/>
    <w:rsid w:val="00CC3080"/>
    <w:rsid w:val="00CC3331"/>
    <w:rsid w:val="00CC3856"/>
    <w:rsid w:val="00CC4DC0"/>
    <w:rsid w:val="00CC523C"/>
    <w:rsid w:val="00CC5432"/>
    <w:rsid w:val="00CC6325"/>
    <w:rsid w:val="00CC6E0C"/>
    <w:rsid w:val="00CC73B6"/>
    <w:rsid w:val="00CC7F26"/>
    <w:rsid w:val="00CD025D"/>
    <w:rsid w:val="00CD08FA"/>
    <w:rsid w:val="00CD0BD3"/>
    <w:rsid w:val="00CD0F2F"/>
    <w:rsid w:val="00CD0F9E"/>
    <w:rsid w:val="00CD2193"/>
    <w:rsid w:val="00CD2C3C"/>
    <w:rsid w:val="00CD411D"/>
    <w:rsid w:val="00CD46E7"/>
    <w:rsid w:val="00CD4E6D"/>
    <w:rsid w:val="00CD5035"/>
    <w:rsid w:val="00CD5906"/>
    <w:rsid w:val="00CD594E"/>
    <w:rsid w:val="00CD5B42"/>
    <w:rsid w:val="00CD64E6"/>
    <w:rsid w:val="00CD6606"/>
    <w:rsid w:val="00CD6882"/>
    <w:rsid w:val="00CD71C7"/>
    <w:rsid w:val="00CD7EA7"/>
    <w:rsid w:val="00CE0249"/>
    <w:rsid w:val="00CE075C"/>
    <w:rsid w:val="00CE1F6A"/>
    <w:rsid w:val="00CE298E"/>
    <w:rsid w:val="00CE29D7"/>
    <w:rsid w:val="00CE3A33"/>
    <w:rsid w:val="00CE3A4E"/>
    <w:rsid w:val="00CE3C31"/>
    <w:rsid w:val="00CE48E9"/>
    <w:rsid w:val="00CE4B96"/>
    <w:rsid w:val="00CE4C37"/>
    <w:rsid w:val="00CE55D5"/>
    <w:rsid w:val="00CE5F3D"/>
    <w:rsid w:val="00CF061A"/>
    <w:rsid w:val="00CF0BFC"/>
    <w:rsid w:val="00CF0FA4"/>
    <w:rsid w:val="00CF12F2"/>
    <w:rsid w:val="00CF14C9"/>
    <w:rsid w:val="00CF1509"/>
    <w:rsid w:val="00CF16EF"/>
    <w:rsid w:val="00CF1E26"/>
    <w:rsid w:val="00CF24C7"/>
    <w:rsid w:val="00CF2C79"/>
    <w:rsid w:val="00CF31DC"/>
    <w:rsid w:val="00CF4BB8"/>
    <w:rsid w:val="00CF4DE0"/>
    <w:rsid w:val="00CF5D78"/>
    <w:rsid w:val="00CF61AD"/>
    <w:rsid w:val="00CF63A3"/>
    <w:rsid w:val="00CF76B7"/>
    <w:rsid w:val="00CF7D2A"/>
    <w:rsid w:val="00D0015E"/>
    <w:rsid w:val="00D00338"/>
    <w:rsid w:val="00D004E4"/>
    <w:rsid w:val="00D00898"/>
    <w:rsid w:val="00D00F25"/>
    <w:rsid w:val="00D00F4D"/>
    <w:rsid w:val="00D0211E"/>
    <w:rsid w:val="00D0304D"/>
    <w:rsid w:val="00D0328D"/>
    <w:rsid w:val="00D03592"/>
    <w:rsid w:val="00D04316"/>
    <w:rsid w:val="00D0484C"/>
    <w:rsid w:val="00D04AEA"/>
    <w:rsid w:val="00D04EFA"/>
    <w:rsid w:val="00D05499"/>
    <w:rsid w:val="00D05529"/>
    <w:rsid w:val="00D057F3"/>
    <w:rsid w:val="00D05AC8"/>
    <w:rsid w:val="00D05AFE"/>
    <w:rsid w:val="00D0610E"/>
    <w:rsid w:val="00D070F3"/>
    <w:rsid w:val="00D07A22"/>
    <w:rsid w:val="00D07FCA"/>
    <w:rsid w:val="00D104FB"/>
    <w:rsid w:val="00D10AD3"/>
    <w:rsid w:val="00D118FD"/>
    <w:rsid w:val="00D1200B"/>
    <w:rsid w:val="00D12752"/>
    <w:rsid w:val="00D1348E"/>
    <w:rsid w:val="00D13628"/>
    <w:rsid w:val="00D1364A"/>
    <w:rsid w:val="00D138E6"/>
    <w:rsid w:val="00D13A9C"/>
    <w:rsid w:val="00D1446A"/>
    <w:rsid w:val="00D14735"/>
    <w:rsid w:val="00D14D8D"/>
    <w:rsid w:val="00D14F0D"/>
    <w:rsid w:val="00D14FDC"/>
    <w:rsid w:val="00D151AC"/>
    <w:rsid w:val="00D159B2"/>
    <w:rsid w:val="00D15FBE"/>
    <w:rsid w:val="00D16ED6"/>
    <w:rsid w:val="00D17159"/>
    <w:rsid w:val="00D2143E"/>
    <w:rsid w:val="00D214BE"/>
    <w:rsid w:val="00D220ED"/>
    <w:rsid w:val="00D22546"/>
    <w:rsid w:val="00D22B3F"/>
    <w:rsid w:val="00D22DC9"/>
    <w:rsid w:val="00D22FDE"/>
    <w:rsid w:val="00D231CA"/>
    <w:rsid w:val="00D2322B"/>
    <w:rsid w:val="00D2340A"/>
    <w:rsid w:val="00D2365B"/>
    <w:rsid w:val="00D23996"/>
    <w:rsid w:val="00D23BD9"/>
    <w:rsid w:val="00D23E15"/>
    <w:rsid w:val="00D23E83"/>
    <w:rsid w:val="00D240F1"/>
    <w:rsid w:val="00D242D7"/>
    <w:rsid w:val="00D24A68"/>
    <w:rsid w:val="00D24D56"/>
    <w:rsid w:val="00D24D79"/>
    <w:rsid w:val="00D2582F"/>
    <w:rsid w:val="00D267D7"/>
    <w:rsid w:val="00D26F3C"/>
    <w:rsid w:val="00D26FA4"/>
    <w:rsid w:val="00D2727D"/>
    <w:rsid w:val="00D278FE"/>
    <w:rsid w:val="00D279CE"/>
    <w:rsid w:val="00D309CC"/>
    <w:rsid w:val="00D30D7E"/>
    <w:rsid w:val="00D31375"/>
    <w:rsid w:val="00D314B5"/>
    <w:rsid w:val="00D336A2"/>
    <w:rsid w:val="00D3385A"/>
    <w:rsid w:val="00D33F99"/>
    <w:rsid w:val="00D34377"/>
    <w:rsid w:val="00D34A76"/>
    <w:rsid w:val="00D35447"/>
    <w:rsid w:val="00D35565"/>
    <w:rsid w:val="00D3561C"/>
    <w:rsid w:val="00D3682F"/>
    <w:rsid w:val="00D36F34"/>
    <w:rsid w:val="00D3729B"/>
    <w:rsid w:val="00D37B4C"/>
    <w:rsid w:val="00D37EB9"/>
    <w:rsid w:val="00D40611"/>
    <w:rsid w:val="00D407FD"/>
    <w:rsid w:val="00D40A5A"/>
    <w:rsid w:val="00D40D47"/>
    <w:rsid w:val="00D41082"/>
    <w:rsid w:val="00D41417"/>
    <w:rsid w:val="00D41CD4"/>
    <w:rsid w:val="00D42A34"/>
    <w:rsid w:val="00D43196"/>
    <w:rsid w:val="00D4359B"/>
    <w:rsid w:val="00D438B9"/>
    <w:rsid w:val="00D439E7"/>
    <w:rsid w:val="00D441E4"/>
    <w:rsid w:val="00D443C4"/>
    <w:rsid w:val="00D447DF"/>
    <w:rsid w:val="00D44B89"/>
    <w:rsid w:val="00D44FC6"/>
    <w:rsid w:val="00D44FFB"/>
    <w:rsid w:val="00D4551A"/>
    <w:rsid w:val="00D45686"/>
    <w:rsid w:val="00D45968"/>
    <w:rsid w:val="00D462C5"/>
    <w:rsid w:val="00D473AC"/>
    <w:rsid w:val="00D47C45"/>
    <w:rsid w:val="00D50B14"/>
    <w:rsid w:val="00D51098"/>
    <w:rsid w:val="00D5159E"/>
    <w:rsid w:val="00D5161E"/>
    <w:rsid w:val="00D51E47"/>
    <w:rsid w:val="00D51E66"/>
    <w:rsid w:val="00D538F5"/>
    <w:rsid w:val="00D53FAF"/>
    <w:rsid w:val="00D5413B"/>
    <w:rsid w:val="00D5433E"/>
    <w:rsid w:val="00D543A5"/>
    <w:rsid w:val="00D543BD"/>
    <w:rsid w:val="00D5445D"/>
    <w:rsid w:val="00D54CDB"/>
    <w:rsid w:val="00D54FB6"/>
    <w:rsid w:val="00D552E5"/>
    <w:rsid w:val="00D55693"/>
    <w:rsid w:val="00D55C2F"/>
    <w:rsid w:val="00D560C4"/>
    <w:rsid w:val="00D56D8C"/>
    <w:rsid w:val="00D60339"/>
    <w:rsid w:val="00D60348"/>
    <w:rsid w:val="00D60AAE"/>
    <w:rsid w:val="00D61A91"/>
    <w:rsid w:val="00D61B20"/>
    <w:rsid w:val="00D61E7F"/>
    <w:rsid w:val="00D6256B"/>
    <w:rsid w:val="00D62712"/>
    <w:rsid w:val="00D62D4D"/>
    <w:rsid w:val="00D636A8"/>
    <w:rsid w:val="00D63CC4"/>
    <w:rsid w:val="00D64392"/>
    <w:rsid w:val="00D64D91"/>
    <w:rsid w:val="00D659AC"/>
    <w:rsid w:val="00D65CE8"/>
    <w:rsid w:val="00D65E08"/>
    <w:rsid w:val="00D65EDE"/>
    <w:rsid w:val="00D66D94"/>
    <w:rsid w:val="00D67594"/>
    <w:rsid w:val="00D67B6C"/>
    <w:rsid w:val="00D67C76"/>
    <w:rsid w:val="00D705FE"/>
    <w:rsid w:val="00D7060D"/>
    <w:rsid w:val="00D7093D"/>
    <w:rsid w:val="00D70CDB"/>
    <w:rsid w:val="00D70D77"/>
    <w:rsid w:val="00D71775"/>
    <w:rsid w:val="00D71832"/>
    <w:rsid w:val="00D71B20"/>
    <w:rsid w:val="00D71B3C"/>
    <w:rsid w:val="00D72069"/>
    <w:rsid w:val="00D7216E"/>
    <w:rsid w:val="00D723E9"/>
    <w:rsid w:val="00D7299F"/>
    <w:rsid w:val="00D72D01"/>
    <w:rsid w:val="00D732AA"/>
    <w:rsid w:val="00D73810"/>
    <w:rsid w:val="00D73C09"/>
    <w:rsid w:val="00D74096"/>
    <w:rsid w:val="00D74985"/>
    <w:rsid w:val="00D752C4"/>
    <w:rsid w:val="00D75E9B"/>
    <w:rsid w:val="00D76413"/>
    <w:rsid w:val="00D76898"/>
    <w:rsid w:val="00D76EBE"/>
    <w:rsid w:val="00D7743E"/>
    <w:rsid w:val="00D77858"/>
    <w:rsid w:val="00D77E56"/>
    <w:rsid w:val="00D8002E"/>
    <w:rsid w:val="00D812C8"/>
    <w:rsid w:val="00D82D68"/>
    <w:rsid w:val="00D8302F"/>
    <w:rsid w:val="00D833F0"/>
    <w:rsid w:val="00D83477"/>
    <w:rsid w:val="00D83F92"/>
    <w:rsid w:val="00D83FC0"/>
    <w:rsid w:val="00D845DD"/>
    <w:rsid w:val="00D84D95"/>
    <w:rsid w:val="00D90012"/>
    <w:rsid w:val="00D9002F"/>
    <w:rsid w:val="00D90107"/>
    <w:rsid w:val="00D90578"/>
    <w:rsid w:val="00D910ED"/>
    <w:rsid w:val="00D911EF"/>
    <w:rsid w:val="00D91F0A"/>
    <w:rsid w:val="00D91FAA"/>
    <w:rsid w:val="00D92E0C"/>
    <w:rsid w:val="00D931A2"/>
    <w:rsid w:val="00D951F2"/>
    <w:rsid w:val="00D955B2"/>
    <w:rsid w:val="00D95932"/>
    <w:rsid w:val="00D95B87"/>
    <w:rsid w:val="00D95D9C"/>
    <w:rsid w:val="00D961DF"/>
    <w:rsid w:val="00D969C5"/>
    <w:rsid w:val="00D96AD4"/>
    <w:rsid w:val="00D97817"/>
    <w:rsid w:val="00D97881"/>
    <w:rsid w:val="00D97E4C"/>
    <w:rsid w:val="00D97F5E"/>
    <w:rsid w:val="00DA0F79"/>
    <w:rsid w:val="00DA1C0D"/>
    <w:rsid w:val="00DA212F"/>
    <w:rsid w:val="00DA23F8"/>
    <w:rsid w:val="00DA2C30"/>
    <w:rsid w:val="00DA3B9E"/>
    <w:rsid w:val="00DA4114"/>
    <w:rsid w:val="00DA4885"/>
    <w:rsid w:val="00DA4BA5"/>
    <w:rsid w:val="00DA51A0"/>
    <w:rsid w:val="00DA537A"/>
    <w:rsid w:val="00DA6E19"/>
    <w:rsid w:val="00DA71D7"/>
    <w:rsid w:val="00DA7C5C"/>
    <w:rsid w:val="00DB01B0"/>
    <w:rsid w:val="00DB0514"/>
    <w:rsid w:val="00DB1150"/>
    <w:rsid w:val="00DB12A6"/>
    <w:rsid w:val="00DB147E"/>
    <w:rsid w:val="00DB1497"/>
    <w:rsid w:val="00DB19FF"/>
    <w:rsid w:val="00DB1BA0"/>
    <w:rsid w:val="00DB1BED"/>
    <w:rsid w:val="00DB1E39"/>
    <w:rsid w:val="00DB32B7"/>
    <w:rsid w:val="00DB3CD9"/>
    <w:rsid w:val="00DB4750"/>
    <w:rsid w:val="00DB4B13"/>
    <w:rsid w:val="00DB4F6E"/>
    <w:rsid w:val="00DB4F84"/>
    <w:rsid w:val="00DB550F"/>
    <w:rsid w:val="00DB587F"/>
    <w:rsid w:val="00DB58D7"/>
    <w:rsid w:val="00DB59FA"/>
    <w:rsid w:val="00DB629B"/>
    <w:rsid w:val="00DB62C9"/>
    <w:rsid w:val="00DB63E6"/>
    <w:rsid w:val="00DB64C0"/>
    <w:rsid w:val="00DB6DC2"/>
    <w:rsid w:val="00DB720C"/>
    <w:rsid w:val="00DB781A"/>
    <w:rsid w:val="00DB7D6A"/>
    <w:rsid w:val="00DC03EA"/>
    <w:rsid w:val="00DC0C2B"/>
    <w:rsid w:val="00DC0D6F"/>
    <w:rsid w:val="00DC0E50"/>
    <w:rsid w:val="00DC107C"/>
    <w:rsid w:val="00DC1908"/>
    <w:rsid w:val="00DC20EC"/>
    <w:rsid w:val="00DC2848"/>
    <w:rsid w:val="00DC30C7"/>
    <w:rsid w:val="00DC3E32"/>
    <w:rsid w:val="00DC3E8F"/>
    <w:rsid w:val="00DC3EB8"/>
    <w:rsid w:val="00DC486E"/>
    <w:rsid w:val="00DC497A"/>
    <w:rsid w:val="00DC4A9C"/>
    <w:rsid w:val="00DC56FD"/>
    <w:rsid w:val="00DC5C7A"/>
    <w:rsid w:val="00DC5D3C"/>
    <w:rsid w:val="00DC634F"/>
    <w:rsid w:val="00DC656A"/>
    <w:rsid w:val="00DC69CB"/>
    <w:rsid w:val="00DC6A3F"/>
    <w:rsid w:val="00DC6D77"/>
    <w:rsid w:val="00DC6E8C"/>
    <w:rsid w:val="00DC70EA"/>
    <w:rsid w:val="00DD018B"/>
    <w:rsid w:val="00DD051E"/>
    <w:rsid w:val="00DD07A6"/>
    <w:rsid w:val="00DD0807"/>
    <w:rsid w:val="00DD09DC"/>
    <w:rsid w:val="00DD12AC"/>
    <w:rsid w:val="00DD1846"/>
    <w:rsid w:val="00DD19AA"/>
    <w:rsid w:val="00DD2B6B"/>
    <w:rsid w:val="00DD3779"/>
    <w:rsid w:val="00DD3DB4"/>
    <w:rsid w:val="00DD4DDB"/>
    <w:rsid w:val="00DD56CD"/>
    <w:rsid w:val="00DD57A0"/>
    <w:rsid w:val="00DD57B6"/>
    <w:rsid w:val="00DD58EC"/>
    <w:rsid w:val="00DD5BB4"/>
    <w:rsid w:val="00DD615E"/>
    <w:rsid w:val="00DD744A"/>
    <w:rsid w:val="00DD75A5"/>
    <w:rsid w:val="00DD7600"/>
    <w:rsid w:val="00DE0022"/>
    <w:rsid w:val="00DE01AB"/>
    <w:rsid w:val="00DE16E6"/>
    <w:rsid w:val="00DE1E2C"/>
    <w:rsid w:val="00DE2716"/>
    <w:rsid w:val="00DE2B5E"/>
    <w:rsid w:val="00DE2D62"/>
    <w:rsid w:val="00DE337D"/>
    <w:rsid w:val="00DE3BD1"/>
    <w:rsid w:val="00DE3C56"/>
    <w:rsid w:val="00DE417E"/>
    <w:rsid w:val="00DE4983"/>
    <w:rsid w:val="00DE501D"/>
    <w:rsid w:val="00DE542B"/>
    <w:rsid w:val="00DE5CAF"/>
    <w:rsid w:val="00DE5DB0"/>
    <w:rsid w:val="00DE622F"/>
    <w:rsid w:val="00DE630F"/>
    <w:rsid w:val="00DE6A4A"/>
    <w:rsid w:val="00DE6EED"/>
    <w:rsid w:val="00DF0A61"/>
    <w:rsid w:val="00DF0EFB"/>
    <w:rsid w:val="00DF1197"/>
    <w:rsid w:val="00DF256D"/>
    <w:rsid w:val="00DF2934"/>
    <w:rsid w:val="00DF2CF5"/>
    <w:rsid w:val="00DF3BCD"/>
    <w:rsid w:val="00DF445F"/>
    <w:rsid w:val="00DF4AB7"/>
    <w:rsid w:val="00DF6170"/>
    <w:rsid w:val="00DF6E42"/>
    <w:rsid w:val="00DF6FC8"/>
    <w:rsid w:val="00DF76BF"/>
    <w:rsid w:val="00DF787A"/>
    <w:rsid w:val="00DF7D2D"/>
    <w:rsid w:val="00E01202"/>
    <w:rsid w:val="00E017C7"/>
    <w:rsid w:val="00E01F99"/>
    <w:rsid w:val="00E02104"/>
    <w:rsid w:val="00E027A8"/>
    <w:rsid w:val="00E04FB2"/>
    <w:rsid w:val="00E05267"/>
    <w:rsid w:val="00E0565C"/>
    <w:rsid w:val="00E06F17"/>
    <w:rsid w:val="00E079E4"/>
    <w:rsid w:val="00E108AD"/>
    <w:rsid w:val="00E10EC6"/>
    <w:rsid w:val="00E11671"/>
    <w:rsid w:val="00E11814"/>
    <w:rsid w:val="00E12602"/>
    <w:rsid w:val="00E1352D"/>
    <w:rsid w:val="00E1353B"/>
    <w:rsid w:val="00E13D94"/>
    <w:rsid w:val="00E140F0"/>
    <w:rsid w:val="00E141AF"/>
    <w:rsid w:val="00E14857"/>
    <w:rsid w:val="00E15093"/>
    <w:rsid w:val="00E155E6"/>
    <w:rsid w:val="00E15665"/>
    <w:rsid w:val="00E15C03"/>
    <w:rsid w:val="00E16AD9"/>
    <w:rsid w:val="00E16DF5"/>
    <w:rsid w:val="00E17796"/>
    <w:rsid w:val="00E179C8"/>
    <w:rsid w:val="00E17C1C"/>
    <w:rsid w:val="00E2040F"/>
    <w:rsid w:val="00E20803"/>
    <w:rsid w:val="00E210F9"/>
    <w:rsid w:val="00E211B0"/>
    <w:rsid w:val="00E2120E"/>
    <w:rsid w:val="00E21304"/>
    <w:rsid w:val="00E215D4"/>
    <w:rsid w:val="00E215F5"/>
    <w:rsid w:val="00E21C2D"/>
    <w:rsid w:val="00E22101"/>
    <w:rsid w:val="00E2231B"/>
    <w:rsid w:val="00E23387"/>
    <w:rsid w:val="00E23C4E"/>
    <w:rsid w:val="00E241FA"/>
    <w:rsid w:val="00E24329"/>
    <w:rsid w:val="00E2480B"/>
    <w:rsid w:val="00E24B64"/>
    <w:rsid w:val="00E25A34"/>
    <w:rsid w:val="00E260A8"/>
    <w:rsid w:val="00E267AF"/>
    <w:rsid w:val="00E2687E"/>
    <w:rsid w:val="00E269BA"/>
    <w:rsid w:val="00E26E63"/>
    <w:rsid w:val="00E2730F"/>
    <w:rsid w:val="00E2786C"/>
    <w:rsid w:val="00E27CDB"/>
    <w:rsid w:val="00E27D60"/>
    <w:rsid w:val="00E27FF7"/>
    <w:rsid w:val="00E303BD"/>
    <w:rsid w:val="00E303CC"/>
    <w:rsid w:val="00E30619"/>
    <w:rsid w:val="00E3193F"/>
    <w:rsid w:val="00E32544"/>
    <w:rsid w:val="00E32879"/>
    <w:rsid w:val="00E32BEA"/>
    <w:rsid w:val="00E3330C"/>
    <w:rsid w:val="00E335DD"/>
    <w:rsid w:val="00E33A53"/>
    <w:rsid w:val="00E33DA3"/>
    <w:rsid w:val="00E33F36"/>
    <w:rsid w:val="00E341F0"/>
    <w:rsid w:val="00E3447F"/>
    <w:rsid w:val="00E34606"/>
    <w:rsid w:val="00E346A8"/>
    <w:rsid w:val="00E3598F"/>
    <w:rsid w:val="00E35CE1"/>
    <w:rsid w:val="00E3654A"/>
    <w:rsid w:val="00E366CC"/>
    <w:rsid w:val="00E36715"/>
    <w:rsid w:val="00E368EA"/>
    <w:rsid w:val="00E373EE"/>
    <w:rsid w:val="00E3777F"/>
    <w:rsid w:val="00E37D31"/>
    <w:rsid w:val="00E4040E"/>
    <w:rsid w:val="00E41383"/>
    <w:rsid w:val="00E41A5E"/>
    <w:rsid w:val="00E41E08"/>
    <w:rsid w:val="00E43630"/>
    <w:rsid w:val="00E43AC2"/>
    <w:rsid w:val="00E43D26"/>
    <w:rsid w:val="00E43DA2"/>
    <w:rsid w:val="00E44063"/>
    <w:rsid w:val="00E4408F"/>
    <w:rsid w:val="00E44508"/>
    <w:rsid w:val="00E45244"/>
    <w:rsid w:val="00E45B2B"/>
    <w:rsid w:val="00E46193"/>
    <w:rsid w:val="00E461AF"/>
    <w:rsid w:val="00E4695A"/>
    <w:rsid w:val="00E46C5E"/>
    <w:rsid w:val="00E46F79"/>
    <w:rsid w:val="00E47CD1"/>
    <w:rsid w:val="00E502A9"/>
    <w:rsid w:val="00E504DB"/>
    <w:rsid w:val="00E508E6"/>
    <w:rsid w:val="00E5097F"/>
    <w:rsid w:val="00E51007"/>
    <w:rsid w:val="00E51394"/>
    <w:rsid w:val="00E513C0"/>
    <w:rsid w:val="00E515BF"/>
    <w:rsid w:val="00E51C8D"/>
    <w:rsid w:val="00E51F7A"/>
    <w:rsid w:val="00E52305"/>
    <w:rsid w:val="00E5275E"/>
    <w:rsid w:val="00E52BD6"/>
    <w:rsid w:val="00E5398B"/>
    <w:rsid w:val="00E53EB7"/>
    <w:rsid w:val="00E54D9C"/>
    <w:rsid w:val="00E559FE"/>
    <w:rsid w:val="00E55B93"/>
    <w:rsid w:val="00E56AF2"/>
    <w:rsid w:val="00E56F94"/>
    <w:rsid w:val="00E572A9"/>
    <w:rsid w:val="00E57E25"/>
    <w:rsid w:val="00E601A2"/>
    <w:rsid w:val="00E603B0"/>
    <w:rsid w:val="00E61057"/>
    <w:rsid w:val="00E615BC"/>
    <w:rsid w:val="00E6167F"/>
    <w:rsid w:val="00E6226D"/>
    <w:rsid w:val="00E624D6"/>
    <w:rsid w:val="00E6271E"/>
    <w:rsid w:val="00E628F3"/>
    <w:rsid w:val="00E63A02"/>
    <w:rsid w:val="00E63B4F"/>
    <w:rsid w:val="00E644E6"/>
    <w:rsid w:val="00E6457B"/>
    <w:rsid w:val="00E64583"/>
    <w:rsid w:val="00E64CFF"/>
    <w:rsid w:val="00E65068"/>
    <w:rsid w:val="00E65390"/>
    <w:rsid w:val="00E663E1"/>
    <w:rsid w:val="00E666BE"/>
    <w:rsid w:val="00E66954"/>
    <w:rsid w:val="00E678E4"/>
    <w:rsid w:val="00E705D2"/>
    <w:rsid w:val="00E70781"/>
    <w:rsid w:val="00E70A11"/>
    <w:rsid w:val="00E70B11"/>
    <w:rsid w:val="00E70FE0"/>
    <w:rsid w:val="00E7110B"/>
    <w:rsid w:val="00E71A75"/>
    <w:rsid w:val="00E71D90"/>
    <w:rsid w:val="00E721EB"/>
    <w:rsid w:val="00E744ED"/>
    <w:rsid w:val="00E749ED"/>
    <w:rsid w:val="00E7519E"/>
    <w:rsid w:val="00E754C9"/>
    <w:rsid w:val="00E76392"/>
    <w:rsid w:val="00E764CA"/>
    <w:rsid w:val="00E76EA4"/>
    <w:rsid w:val="00E76EB4"/>
    <w:rsid w:val="00E770AD"/>
    <w:rsid w:val="00E7763C"/>
    <w:rsid w:val="00E776EA"/>
    <w:rsid w:val="00E77A15"/>
    <w:rsid w:val="00E77A90"/>
    <w:rsid w:val="00E800C4"/>
    <w:rsid w:val="00E80943"/>
    <w:rsid w:val="00E81502"/>
    <w:rsid w:val="00E81CF6"/>
    <w:rsid w:val="00E83A92"/>
    <w:rsid w:val="00E84D02"/>
    <w:rsid w:val="00E852B1"/>
    <w:rsid w:val="00E8584E"/>
    <w:rsid w:val="00E86102"/>
    <w:rsid w:val="00E8635D"/>
    <w:rsid w:val="00E868BA"/>
    <w:rsid w:val="00E87240"/>
    <w:rsid w:val="00E901A5"/>
    <w:rsid w:val="00E9043A"/>
    <w:rsid w:val="00E9050A"/>
    <w:rsid w:val="00E90B1A"/>
    <w:rsid w:val="00E90C26"/>
    <w:rsid w:val="00E91078"/>
    <w:rsid w:val="00E915AB"/>
    <w:rsid w:val="00E92212"/>
    <w:rsid w:val="00E9262E"/>
    <w:rsid w:val="00E93188"/>
    <w:rsid w:val="00E9376D"/>
    <w:rsid w:val="00E9388C"/>
    <w:rsid w:val="00E94F1D"/>
    <w:rsid w:val="00E9514B"/>
    <w:rsid w:val="00E95FA5"/>
    <w:rsid w:val="00E96293"/>
    <w:rsid w:val="00E97A9B"/>
    <w:rsid w:val="00EA00BA"/>
    <w:rsid w:val="00EA0110"/>
    <w:rsid w:val="00EA0902"/>
    <w:rsid w:val="00EA1567"/>
    <w:rsid w:val="00EA24C6"/>
    <w:rsid w:val="00EA2E5D"/>
    <w:rsid w:val="00EA31B3"/>
    <w:rsid w:val="00EA3727"/>
    <w:rsid w:val="00EA3A22"/>
    <w:rsid w:val="00EA4496"/>
    <w:rsid w:val="00EA4ADC"/>
    <w:rsid w:val="00EA4C53"/>
    <w:rsid w:val="00EA580F"/>
    <w:rsid w:val="00EA59A6"/>
    <w:rsid w:val="00EA6A1E"/>
    <w:rsid w:val="00EA6C2A"/>
    <w:rsid w:val="00EA6DAD"/>
    <w:rsid w:val="00EA7D32"/>
    <w:rsid w:val="00EB08A6"/>
    <w:rsid w:val="00EB0EEF"/>
    <w:rsid w:val="00EB158D"/>
    <w:rsid w:val="00EB1FCB"/>
    <w:rsid w:val="00EB2614"/>
    <w:rsid w:val="00EB2657"/>
    <w:rsid w:val="00EB3070"/>
    <w:rsid w:val="00EB3AF2"/>
    <w:rsid w:val="00EB4072"/>
    <w:rsid w:val="00EB4215"/>
    <w:rsid w:val="00EB467E"/>
    <w:rsid w:val="00EB4F31"/>
    <w:rsid w:val="00EB5BD4"/>
    <w:rsid w:val="00EB5DFF"/>
    <w:rsid w:val="00EB61B2"/>
    <w:rsid w:val="00EB626D"/>
    <w:rsid w:val="00EB667A"/>
    <w:rsid w:val="00EB69C3"/>
    <w:rsid w:val="00EB74C6"/>
    <w:rsid w:val="00EB7510"/>
    <w:rsid w:val="00EB761C"/>
    <w:rsid w:val="00EB77E9"/>
    <w:rsid w:val="00EB7B56"/>
    <w:rsid w:val="00EC0A50"/>
    <w:rsid w:val="00EC0FA0"/>
    <w:rsid w:val="00EC1916"/>
    <w:rsid w:val="00EC1C18"/>
    <w:rsid w:val="00EC201D"/>
    <w:rsid w:val="00EC2C80"/>
    <w:rsid w:val="00EC35DF"/>
    <w:rsid w:val="00EC3FB3"/>
    <w:rsid w:val="00EC45E9"/>
    <w:rsid w:val="00EC518A"/>
    <w:rsid w:val="00EC5B48"/>
    <w:rsid w:val="00EC614A"/>
    <w:rsid w:val="00EC66F6"/>
    <w:rsid w:val="00EC6A66"/>
    <w:rsid w:val="00EC7B31"/>
    <w:rsid w:val="00EC7E1A"/>
    <w:rsid w:val="00ED0138"/>
    <w:rsid w:val="00ED0212"/>
    <w:rsid w:val="00ED0495"/>
    <w:rsid w:val="00ED098B"/>
    <w:rsid w:val="00ED0AC5"/>
    <w:rsid w:val="00ED0C20"/>
    <w:rsid w:val="00ED16A0"/>
    <w:rsid w:val="00ED189E"/>
    <w:rsid w:val="00ED2DAE"/>
    <w:rsid w:val="00ED33C4"/>
    <w:rsid w:val="00ED38FB"/>
    <w:rsid w:val="00ED44F2"/>
    <w:rsid w:val="00ED5047"/>
    <w:rsid w:val="00ED5244"/>
    <w:rsid w:val="00ED5527"/>
    <w:rsid w:val="00ED5C5D"/>
    <w:rsid w:val="00ED5EBA"/>
    <w:rsid w:val="00ED6763"/>
    <w:rsid w:val="00ED73D7"/>
    <w:rsid w:val="00ED7554"/>
    <w:rsid w:val="00ED77BB"/>
    <w:rsid w:val="00ED7BF8"/>
    <w:rsid w:val="00ED7ECD"/>
    <w:rsid w:val="00EE03FE"/>
    <w:rsid w:val="00EE0561"/>
    <w:rsid w:val="00EE07A3"/>
    <w:rsid w:val="00EE18CA"/>
    <w:rsid w:val="00EE1ED5"/>
    <w:rsid w:val="00EE1F4D"/>
    <w:rsid w:val="00EE2842"/>
    <w:rsid w:val="00EE2D96"/>
    <w:rsid w:val="00EE327E"/>
    <w:rsid w:val="00EE386D"/>
    <w:rsid w:val="00EE410E"/>
    <w:rsid w:val="00EE47B1"/>
    <w:rsid w:val="00EE47DF"/>
    <w:rsid w:val="00EE4CFC"/>
    <w:rsid w:val="00EE4D41"/>
    <w:rsid w:val="00EE4EA5"/>
    <w:rsid w:val="00EE5249"/>
    <w:rsid w:val="00EE5A95"/>
    <w:rsid w:val="00EE5B95"/>
    <w:rsid w:val="00EE5F7F"/>
    <w:rsid w:val="00EE60D2"/>
    <w:rsid w:val="00EE644D"/>
    <w:rsid w:val="00EE6DBB"/>
    <w:rsid w:val="00EE7174"/>
    <w:rsid w:val="00EE74E8"/>
    <w:rsid w:val="00EF01C9"/>
    <w:rsid w:val="00EF0355"/>
    <w:rsid w:val="00EF1189"/>
    <w:rsid w:val="00EF2225"/>
    <w:rsid w:val="00EF27AC"/>
    <w:rsid w:val="00EF2CD7"/>
    <w:rsid w:val="00EF3143"/>
    <w:rsid w:val="00EF32CD"/>
    <w:rsid w:val="00EF384A"/>
    <w:rsid w:val="00EF3D1B"/>
    <w:rsid w:val="00EF3EA8"/>
    <w:rsid w:val="00EF479C"/>
    <w:rsid w:val="00EF5298"/>
    <w:rsid w:val="00EF5C66"/>
    <w:rsid w:val="00EF61EF"/>
    <w:rsid w:val="00EF6B21"/>
    <w:rsid w:val="00EF6BD2"/>
    <w:rsid w:val="00F000C6"/>
    <w:rsid w:val="00F003CA"/>
    <w:rsid w:val="00F00CE2"/>
    <w:rsid w:val="00F00D90"/>
    <w:rsid w:val="00F00E9C"/>
    <w:rsid w:val="00F01722"/>
    <w:rsid w:val="00F020AA"/>
    <w:rsid w:val="00F02CD1"/>
    <w:rsid w:val="00F02DFF"/>
    <w:rsid w:val="00F0379B"/>
    <w:rsid w:val="00F04254"/>
    <w:rsid w:val="00F0454A"/>
    <w:rsid w:val="00F04F1E"/>
    <w:rsid w:val="00F056F0"/>
    <w:rsid w:val="00F06591"/>
    <w:rsid w:val="00F065E9"/>
    <w:rsid w:val="00F066CC"/>
    <w:rsid w:val="00F06DBB"/>
    <w:rsid w:val="00F076EF"/>
    <w:rsid w:val="00F07A05"/>
    <w:rsid w:val="00F100A0"/>
    <w:rsid w:val="00F10190"/>
    <w:rsid w:val="00F10F2B"/>
    <w:rsid w:val="00F1139E"/>
    <w:rsid w:val="00F113A0"/>
    <w:rsid w:val="00F11685"/>
    <w:rsid w:val="00F11AF1"/>
    <w:rsid w:val="00F11C20"/>
    <w:rsid w:val="00F11C69"/>
    <w:rsid w:val="00F11EA4"/>
    <w:rsid w:val="00F126C8"/>
    <w:rsid w:val="00F126EF"/>
    <w:rsid w:val="00F12812"/>
    <w:rsid w:val="00F132F8"/>
    <w:rsid w:val="00F14312"/>
    <w:rsid w:val="00F149AB"/>
    <w:rsid w:val="00F15215"/>
    <w:rsid w:val="00F15EE6"/>
    <w:rsid w:val="00F173A5"/>
    <w:rsid w:val="00F17C81"/>
    <w:rsid w:val="00F201DA"/>
    <w:rsid w:val="00F20570"/>
    <w:rsid w:val="00F205E3"/>
    <w:rsid w:val="00F20D4F"/>
    <w:rsid w:val="00F217C8"/>
    <w:rsid w:val="00F21BB3"/>
    <w:rsid w:val="00F21C85"/>
    <w:rsid w:val="00F21D94"/>
    <w:rsid w:val="00F2219E"/>
    <w:rsid w:val="00F22314"/>
    <w:rsid w:val="00F227C6"/>
    <w:rsid w:val="00F227D4"/>
    <w:rsid w:val="00F229A7"/>
    <w:rsid w:val="00F22E91"/>
    <w:rsid w:val="00F23232"/>
    <w:rsid w:val="00F234F5"/>
    <w:rsid w:val="00F23CC6"/>
    <w:rsid w:val="00F23D21"/>
    <w:rsid w:val="00F242DB"/>
    <w:rsid w:val="00F2446C"/>
    <w:rsid w:val="00F24512"/>
    <w:rsid w:val="00F24C14"/>
    <w:rsid w:val="00F25428"/>
    <w:rsid w:val="00F25B3B"/>
    <w:rsid w:val="00F27474"/>
    <w:rsid w:val="00F27807"/>
    <w:rsid w:val="00F27830"/>
    <w:rsid w:val="00F27CBE"/>
    <w:rsid w:val="00F3029D"/>
    <w:rsid w:val="00F30588"/>
    <w:rsid w:val="00F308A8"/>
    <w:rsid w:val="00F309C7"/>
    <w:rsid w:val="00F32581"/>
    <w:rsid w:val="00F32B99"/>
    <w:rsid w:val="00F330A9"/>
    <w:rsid w:val="00F331CD"/>
    <w:rsid w:val="00F345BE"/>
    <w:rsid w:val="00F346FD"/>
    <w:rsid w:val="00F34954"/>
    <w:rsid w:val="00F34B0D"/>
    <w:rsid w:val="00F34D5E"/>
    <w:rsid w:val="00F35373"/>
    <w:rsid w:val="00F35636"/>
    <w:rsid w:val="00F35B4F"/>
    <w:rsid w:val="00F36A7D"/>
    <w:rsid w:val="00F36F16"/>
    <w:rsid w:val="00F36F2F"/>
    <w:rsid w:val="00F374BB"/>
    <w:rsid w:val="00F37DB0"/>
    <w:rsid w:val="00F40562"/>
    <w:rsid w:val="00F40CEA"/>
    <w:rsid w:val="00F41E46"/>
    <w:rsid w:val="00F4248C"/>
    <w:rsid w:val="00F4266A"/>
    <w:rsid w:val="00F4273E"/>
    <w:rsid w:val="00F428A3"/>
    <w:rsid w:val="00F43727"/>
    <w:rsid w:val="00F444B6"/>
    <w:rsid w:val="00F44508"/>
    <w:rsid w:val="00F44767"/>
    <w:rsid w:val="00F44DEE"/>
    <w:rsid w:val="00F45600"/>
    <w:rsid w:val="00F46BAD"/>
    <w:rsid w:val="00F46F9C"/>
    <w:rsid w:val="00F47512"/>
    <w:rsid w:val="00F47FCD"/>
    <w:rsid w:val="00F50873"/>
    <w:rsid w:val="00F51A75"/>
    <w:rsid w:val="00F523FD"/>
    <w:rsid w:val="00F523FF"/>
    <w:rsid w:val="00F5265C"/>
    <w:rsid w:val="00F52955"/>
    <w:rsid w:val="00F535B4"/>
    <w:rsid w:val="00F539FE"/>
    <w:rsid w:val="00F5494A"/>
    <w:rsid w:val="00F558C1"/>
    <w:rsid w:val="00F562D3"/>
    <w:rsid w:val="00F564A2"/>
    <w:rsid w:val="00F56D32"/>
    <w:rsid w:val="00F56D3F"/>
    <w:rsid w:val="00F56FB4"/>
    <w:rsid w:val="00F5728F"/>
    <w:rsid w:val="00F57575"/>
    <w:rsid w:val="00F60454"/>
    <w:rsid w:val="00F6049F"/>
    <w:rsid w:val="00F60EA9"/>
    <w:rsid w:val="00F61504"/>
    <w:rsid w:val="00F618BC"/>
    <w:rsid w:val="00F61E7B"/>
    <w:rsid w:val="00F621C1"/>
    <w:rsid w:val="00F624AA"/>
    <w:rsid w:val="00F632C0"/>
    <w:rsid w:val="00F63779"/>
    <w:rsid w:val="00F63930"/>
    <w:rsid w:val="00F6482D"/>
    <w:rsid w:val="00F64A78"/>
    <w:rsid w:val="00F64DC4"/>
    <w:rsid w:val="00F64E3E"/>
    <w:rsid w:val="00F65B7F"/>
    <w:rsid w:val="00F70328"/>
    <w:rsid w:val="00F706E4"/>
    <w:rsid w:val="00F70DD6"/>
    <w:rsid w:val="00F71067"/>
    <w:rsid w:val="00F71410"/>
    <w:rsid w:val="00F71A92"/>
    <w:rsid w:val="00F71DC3"/>
    <w:rsid w:val="00F72733"/>
    <w:rsid w:val="00F7273A"/>
    <w:rsid w:val="00F7284C"/>
    <w:rsid w:val="00F7299A"/>
    <w:rsid w:val="00F72A8B"/>
    <w:rsid w:val="00F72B90"/>
    <w:rsid w:val="00F73523"/>
    <w:rsid w:val="00F735B1"/>
    <w:rsid w:val="00F73676"/>
    <w:rsid w:val="00F73F61"/>
    <w:rsid w:val="00F741BF"/>
    <w:rsid w:val="00F74B4D"/>
    <w:rsid w:val="00F74BB0"/>
    <w:rsid w:val="00F75874"/>
    <w:rsid w:val="00F75964"/>
    <w:rsid w:val="00F75F11"/>
    <w:rsid w:val="00F761EC"/>
    <w:rsid w:val="00F76575"/>
    <w:rsid w:val="00F7704D"/>
    <w:rsid w:val="00F772D5"/>
    <w:rsid w:val="00F77B9F"/>
    <w:rsid w:val="00F8060D"/>
    <w:rsid w:val="00F81232"/>
    <w:rsid w:val="00F81482"/>
    <w:rsid w:val="00F817E7"/>
    <w:rsid w:val="00F81841"/>
    <w:rsid w:val="00F82946"/>
    <w:rsid w:val="00F8397A"/>
    <w:rsid w:val="00F83D9A"/>
    <w:rsid w:val="00F83FF8"/>
    <w:rsid w:val="00F84542"/>
    <w:rsid w:val="00F84DBA"/>
    <w:rsid w:val="00F86227"/>
    <w:rsid w:val="00F862C3"/>
    <w:rsid w:val="00F86784"/>
    <w:rsid w:val="00F86F9F"/>
    <w:rsid w:val="00F87155"/>
    <w:rsid w:val="00F87281"/>
    <w:rsid w:val="00F874E3"/>
    <w:rsid w:val="00F9083D"/>
    <w:rsid w:val="00F90BA2"/>
    <w:rsid w:val="00F91CD0"/>
    <w:rsid w:val="00F91E32"/>
    <w:rsid w:val="00F92878"/>
    <w:rsid w:val="00F93CAF"/>
    <w:rsid w:val="00F94357"/>
    <w:rsid w:val="00F94364"/>
    <w:rsid w:val="00F943E1"/>
    <w:rsid w:val="00F94849"/>
    <w:rsid w:val="00F94ADD"/>
    <w:rsid w:val="00F94C9F"/>
    <w:rsid w:val="00F95333"/>
    <w:rsid w:val="00F95FCC"/>
    <w:rsid w:val="00F962E9"/>
    <w:rsid w:val="00F96860"/>
    <w:rsid w:val="00F96C74"/>
    <w:rsid w:val="00F97142"/>
    <w:rsid w:val="00F973EC"/>
    <w:rsid w:val="00F9750C"/>
    <w:rsid w:val="00FA0813"/>
    <w:rsid w:val="00FA0F26"/>
    <w:rsid w:val="00FA1138"/>
    <w:rsid w:val="00FA1F98"/>
    <w:rsid w:val="00FA27D3"/>
    <w:rsid w:val="00FA2BA2"/>
    <w:rsid w:val="00FA2F26"/>
    <w:rsid w:val="00FA32BC"/>
    <w:rsid w:val="00FA39D2"/>
    <w:rsid w:val="00FA453A"/>
    <w:rsid w:val="00FA50C9"/>
    <w:rsid w:val="00FA557B"/>
    <w:rsid w:val="00FA56F3"/>
    <w:rsid w:val="00FA5775"/>
    <w:rsid w:val="00FA621C"/>
    <w:rsid w:val="00FA7231"/>
    <w:rsid w:val="00FA7366"/>
    <w:rsid w:val="00FB0000"/>
    <w:rsid w:val="00FB043C"/>
    <w:rsid w:val="00FB07EA"/>
    <w:rsid w:val="00FB0F46"/>
    <w:rsid w:val="00FB25BE"/>
    <w:rsid w:val="00FB2897"/>
    <w:rsid w:val="00FB2C3B"/>
    <w:rsid w:val="00FB337A"/>
    <w:rsid w:val="00FB384A"/>
    <w:rsid w:val="00FB3DE3"/>
    <w:rsid w:val="00FB4421"/>
    <w:rsid w:val="00FB4788"/>
    <w:rsid w:val="00FB498F"/>
    <w:rsid w:val="00FB4B09"/>
    <w:rsid w:val="00FB4C91"/>
    <w:rsid w:val="00FB53A8"/>
    <w:rsid w:val="00FB5459"/>
    <w:rsid w:val="00FB54D3"/>
    <w:rsid w:val="00FB6155"/>
    <w:rsid w:val="00FB6259"/>
    <w:rsid w:val="00FB6A54"/>
    <w:rsid w:val="00FB7450"/>
    <w:rsid w:val="00FB7D69"/>
    <w:rsid w:val="00FC0399"/>
    <w:rsid w:val="00FC0853"/>
    <w:rsid w:val="00FC0BF1"/>
    <w:rsid w:val="00FC0EE1"/>
    <w:rsid w:val="00FC12F4"/>
    <w:rsid w:val="00FC17E3"/>
    <w:rsid w:val="00FC2015"/>
    <w:rsid w:val="00FC22CD"/>
    <w:rsid w:val="00FC25FC"/>
    <w:rsid w:val="00FC2882"/>
    <w:rsid w:val="00FC29EB"/>
    <w:rsid w:val="00FC2AA1"/>
    <w:rsid w:val="00FC2F4A"/>
    <w:rsid w:val="00FC34D8"/>
    <w:rsid w:val="00FC37D7"/>
    <w:rsid w:val="00FC39CE"/>
    <w:rsid w:val="00FC3D94"/>
    <w:rsid w:val="00FC416D"/>
    <w:rsid w:val="00FC44B3"/>
    <w:rsid w:val="00FC4C29"/>
    <w:rsid w:val="00FC4FF8"/>
    <w:rsid w:val="00FC5075"/>
    <w:rsid w:val="00FC55F1"/>
    <w:rsid w:val="00FC5A0C"/>
    <w:rsid w:val="00FC6603"/>
    <w:rsid w:val="00FC665B"/>
    <w:rsid w:val="00FC7047"/>
    <w:rsid w:val="00FC7201"/>
    <w:rsid w:val="00FC798F"/>
    <w:rsid w:val="00FC7DCD"/>
    <w:rsid w:val="00FD0081"/>
    <w:rsid w:val="00FD17BC"/>
    <w:rsid w:val="00FD267D"/>
    <w:rsid w:val="00FD273A"/>
    <w:rsid w:val="00FD3655"/>
    <w:rsid w:val="00FD408B"/>
    <w:rsid w:val="00FD4AAA"/>
    <w:rsid w:val="00FD573D"/>
    <w:rsid w:val="00FD585A"/>
    <w:rsid w:val="00FD635E"/>
    <w:rsid w:val="00FD6A53"/>
    <w:rsid w:val="00FD6CE4"/>
    <w:rsid w:val="00FD6D5C"/>
    <w:rsid w:val="00FD6E3A"/>
    <w:rsid w:val="00FD6F64"/>
    <w:rsid w:val="00FD760B"/>
    <w:rsid w:val="00FD7867"/>
    <w:rsid w:val="00FD78D1"/>
    <w:rsid w:val="00FD78FE"/>
    <w:rsid w:val="00FD7AB5"/>
    <w:rsid w:val="00FD7DA9"/>
    <w:rsid w:val="00FE010D"/>
    <w:rsid w:val="00FE0B62"/>
    <w:rsid w:val="00FE0C67"/>
    <w:rsid w:val="00FE1702"/>
    <w:rsid w:val="00FE1CAE"/>
    <w:rsid w:val="00FE203F"/>
    <w:rsid w:val="00FE225B"/>
    <w:rsid w:val="00FE2443"/>
    <w:rsid w:val="00FE2A19"/>
    <w:rsid w:val="00FE37AE"/>
    <w:rsid w:val="00FE4190"/>
    <w:rsid w:val="00FE432D"/>
    <w:rsid w:val="00FE4402"/>
    <w:rsid w:val="00FE441F"/>
    <w:rsid w:val="00FE4622"/>
    <w:rsid w:val="00FE48CE"/>
    <w:rsid w:val="00FE5213"/>
    <w:rsid w:val="00FE61F3"/>
    <w:rsid w:val="00FE641D"/>
    <w:rsid w:val="00FE65E1"/>
    <w:rsid w:val="00FE6AAE"/>
    <w:rsid w:val="00FE79AD"/>
    <w:rsid w:val="00FF029F"/>
    <w:rsid w:val="00FF1081"/>
    <w:rsid w:val="00FF12EA"/>
    <w:rsid w:val="00FF1502"/>
    <w:rsid w:val="00FF1977"/>
    <w:rsid w:val="00FF2349"/>
    <w:rsid w:val="00FF2A32"/>
    <w:rsid w:val="00FF2A7F"/>
    <w:rsid w:val="00FF2C82"/>
    <w:rsid w:val="00FF2DF5"/>
    <w:rsid w:val="00FF2FA5"/>
    <w:rsid w:val="00FF3061"/>
    <w:rsid w:val="00FF3527"/>
    <w:rsid w:val="00FF39EB"/>
    <w:rsid w:val="00FF3F3F"/>
    <w:rsid w:val="00FF43A8"/>
    <w:rsid w:val="00FF44A4"/>
    <w:rsid w:val="00FF4951"/>
    <w:rsid w:val="00FF4DD2"/>
    <w:rsid w:val="00FF5A71"/>
    <w:rsid w:val="00FF5E41"/>
    <w:rsid w:val="00FF7D2B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3F2AC"/>
  <w15:docId w15:val="{A67C75C4-4D4F-4A03-ADDA-4EC217E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>
      <w:pPr>
        <w:spacing w:after="120" w:line="317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9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1" w:qFormat="1"/>
    <w:lsdException w:name="heading 7" w:locked="0" w:uiPriority="1" w:unhideWhenUsed="1" w:qFormat="1"/>
    <w:lsdException w:name="heading 8" w:locked="0" w:uiPriority="1" w:unhideWhenUsed="1" w:qFormat="1"/>
    <w:lsdException w:name="heading 9" w:locked="0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 w:unhideWhenUsed="1"/>
    <w:lsdException w:name="annotation text" w:locked="0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locked="0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locked="0" w:semiHidden="1" w:unhideWhenUsed="1"/>
    <w:lsdException w:name="annotation reference" w:locked="0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29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locked="0" w:semiHidden="1" w:unhideWhenUsed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locked="0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semiHidden/>
    <w:rsid w:val="009E58C8"/>
  </w:style>
  <w:style w:type="paragraph" w:styleId="berschrift1">
    <w:name w:val="heading 1"/>
    <w:basedOn w:val="Standard"/>
    <w:next w:val="FlietextTH"/>
    <w:link w:val="berschrift1Zchn"/>
    <w:uiPriority w:val="9"/>
    <w:qFormat/>
    <w:rsid w:val="005752A0"/>
    <w:pPr>
      <w:keepNext/>
      <w:keepLines/>
      <w:numPr>
        <w:numId w:val="15"/>
      </w:numPr>
      <w:tabs>
        <w:tab w:val="left" w:pos="794"/>
      </w:tabs>
      <w:spacing w:afterLines="100" w:after="100" w:line="240" w:lineRule="auto"/>
      <w:ind w:left="357" w:hanging="357"/>
      <w:contextualSpacing/>
      <w:jc w:val="left"/>
      <w:outlineLvl w:val="0"/>
    </w:pPr>
    <w:rPr>
      <w:rFonts w:ascii="Calibri" w:hAnsi="Calibri" w:cs="Arial"/>
      <w:b/>
      <w:color w:val="000000" w:themeColor="text1"/>
      <w:sz w:val="31"/>
      <w:szCs w:val="20"/>
    </w:rPr>
  </w:style>
  <w:style w:type="paragraph" w:styleId="berschrift2">
    <w:name w:val="heading 2"/>
    <w:basedOn w:val="Standard"/>
    <w:next w:val="FlietextTH"/>
    <w:link w:val="berschrift2Zchn"/>
    <w:uiPriority w:val="1"/>
    <w:qFormat/>
    <w:rsid w:val="00B71D7D"/>
    <w:pPr>
      <w:keepNext/>
      <w:numPr>
        <w:ilvl w:val="1"/>
        <w:numId w:val="15"/>
      </w:numPr>
      <w:tabs>
        <w:tab w:val="left" w:pos="794"/>
      </w:tabs>
      <w:suppressAutoHyphens/>
      <w:spacing w:beforeLines="150" w:before="150" w:afterLines="50" w:after="50" w:line="264" w:lineRule="auto"/>
      <w:contextualSpacing/>
      <w:jc w:val="left"/>
      <w:outlineLvl w:val="1"/>
    </w:pPr>
    <w:rPr>
      <w:b/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rsid w:val="009E58C8"/>
    <w:pPr>
      <w:keepLines/>
      <w:numPr>
        <w:ilvl w:val="2"/>
      </w:numPr>
      <w:suppressAutoHyphens w:val="0"/>
      <w:spacing w:beforeLines="100" w:before="100" w:afterLines="25" w:after="25" w:line="317" w:lineRule="auto"/>
      <w:outlineLvl w:val="2"/>
    </w:pPr>
    <w:rPr>
      <w:b w:val="0"/>
      <w:sz w:val="22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rsid w:val="009E58C8"/>
    <w:pPr>
      <w:keepNext/>
      <w:numPr>
        <w:ilvl w:val="3"/>
        <w:numId w:val="15"/>
      </w:numPr>
      <w:spacing w:beforeLines="100" w:before="100" w:afterLines="25" w:after="25"/>
      <w:jc w:val="left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uiPriority w:val="1"/>
    <w:semiHidden/>
    <w:qFormat/>
    <w:rsid w:val="009E58C8"/>
    <w:pPr>
      <w:keepNext/>
      <w:numPr>
        <w:ilvl w:val="4"/>
        <w:numId w:val="5"/>
      </w:numPr>
      <w:outlineLvl w:val="4"/>
    </w:pPr>
    <w:rPr>
      <w:b/>
    </w:rPr>
  </w:style>
  <w:style w:type="paragraph" w:styleId="berschrift6">
    <w:name w:val="heading 6"/>
    <w:basedOn w:val="Standard"/>
    <w:next w:val="Standard"/>
    <w:uiPriority w:val="1"/>
    <w:semiHidden/>
    <w:qFormat/>
    <w:rsid w:val="009E58C8"/>
    <w:pPr>
      <w:keepNext/>
      <w:numPr>
        <w:ilvl w:val="5"/>
        <w:numId w:val="5"/>
      </w:numPr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uiPriority w:val="1"/>
    <w:semiHidden/>
    <w:qFormat/>
    <w:rsid w:val="009E58C8"/>
    <w:pPr>
      <w:keepNext/>
      <w:numPr>
        <w:ilvl w:val="6"/>
        <w:numId w:val="5"/>
      </w:numPr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uiPriority w:val="1"/>
    <w:semiHidden/>
    <w:qFormat/>
    <w:rsid w:val="009E58C8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1"/>
    <w:semiHidden/>
    <w:qFormat/>
    <w:rsid w:val="009E58C8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semiHidden/>
    <w:qFormat/>
    <w:locked/>
    <w:rsid w:val="009E58C8"/>
    <w:rPr>
      <w:b/>
      <w:bCs/>
      <w:i w:val="0"/>
      <w:iCs/>
      <w:color w:val="auto"/>
    </w:r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9E58C8"/>
    <w:pPr>
      <w:numPr>
        <w:ilvl w:val="2"/>
      </w:numPr>
      <w:spacing w:before="50"/>
    </w:pPr>
  </w:style>
  <w:style w:type="character" w:customStyle="1" w:styleId="berschrift2Zchn">
    <w:name w:val="Überschrift 2 Zchn"/>
    <w:link w:val="berschrift2"/>
    <w:uiPriority w:val="1"/>
    <w:rsid w:val="00B71D7D"/>
    <w:rPr>
      <w:b/>
      <w:bCs/>
      <w:iCs/>
      <w:color w:val="000000" w:themeColor="text1"/>
      <w:sz w:val="24"/>
      <w:szCs w:val="28"/>
    </w:rPr>
  </w:style>
  <w:style w:type="character" w:customStyle="1" w:styleId="berschrift3Zchn">
    <w:name w:val="Überschrift 3 Zchn"/>
    <w:link w:val="berschrift3"/>
    <w:uiPriority w:val="1"/>
    <w:rsid w:val="009E58C8"/>
    <w:rPr>
      <w:b/>
      <w:bCs/>
      <w:iCs/>
      <w:color w:val="000000" w:themeColor="text1"/>
      <w:szCs w:val="24"/>
      <w:lang w:eastAsia="x-none"/>
    </w:rPr>
  </w:style>
  <w:style w:type="paragraph" w:styleId="Funotentext">
    <w:name w:val="footnote text"/>
    <w:basedOn w:val="FlietextTH"/>
    <w:link w:val="FunotentextZchn"/>
    <w:uiPriority w:val="99"/>
    <w:semiHidden/>
    <w:rsid w:val="00C14AAB"/>
    <w:pPr>
      <w:tabs>
        <w:tab w:val="left" w:pos="227"/>
      </w:tabs>
      <w:spacing w:after="60" w:line="295" w:lineRule="auto"/>
      <w:ind w:left="227" w:hanging="227"/>
      <w:jc w:val="left"/>
    </w:pPr>
    <w:rPr>
      <w:rFonts w:eastAsia="Calibri"/>
      <w:color w:val="000000" w:themeColor="text1"/>
      <w:sz w:val="15"/>
      <w:szCs w:val="20"/>
    </w:rPr>
  </w:style>
  <w:style w:type="character" w:styleId="Funotenzeichen">
    <w:name w:val="footnote reference"/>
    <w:uiPriority w:val="99"/>
    <w:semiHidden/>
    <w:rsid w:val="009E58C8"/>
    <w:rPr>
      <w:vertAlign w:val="superscript"/>
    </w:rPr>
  </w:style>
  <w:style w:type="paragraph" w:customStyle="1" w:styleId="AufzhlungStrichTH">
    <w:name w:val="Aufzählung Strich TH"/>
    <w:basedOn w:val="Standard"/>
    <w:uiPriority w:val="2"/>
    <w:qFormat/>
    <w:rsid w:val="009E58C8"/>
    <w:pPr>
      <w:numPr>
        <w:numId w:val="4"/>
      </w:numPr>
      <w:spacing w:beforeLines="50" w:before="50" w:afterLines="50" w:after="50"/>
      <w:contextualSpacing/>
      <w:jc w:val="left"/>
    </w:pPr>
    <w:rPr>
      <w:rFonts w:eastAsia="Myriad Pro" w:cs="Myriad Pro"/>
      <w:color w:val="000000" w:themeColor="text1"/>
      <w:szCs w:val="40"/>
    </w:rPr>
  </w:style>
  <w:style w:type="numbering" w:customStyle="1" w:styleId="ListeAufzhlungStrich">
    <w:name w:val="Liste Aufzählung Strich"/>
    <w:uiPriority w:val="99"/>
    <w:rsid w:val="009E58C8"/>
    <w:pPr>
      <w:numPr>
        <w:numId w:val="4"/>
      </w:numPr>
    </w:pPr>
  </w:style>
  <w:style w:type="paragraph" w:styleId="Verzeichnis1">
    <w:name w:val="toc 1"/>
    <w:aliases w:val="Inhalt_Ü1_TH"/>
    <w:basedOn w:val="Standard"/>
    <w:next w:val="Standard"/>
    <w:uiPriority w:val="39"/>
    <w:rsid w:val="009E58C8"/>
    <w:pPr>
      <w:keepNext/>
      <w:keepLines/>
      <w:tabs>
        <w:tab w:val="left" w:pos="454"/>
        <w:tab w:val="right" w:leader="dot" w:pos="8392"/>
      </w:tabs>
      <w:spacing w:after="0"/>
      <w:ind w:left="454" w:hanging="454"/>
    </w:pPr>
    <w:rPr>
      <w:b/>
      <w:noProof/>
      <w:color w:val="000000" w:themeColor="text1"/>
      <w:szCs w:val="18"/>
    </w:rPr>
  </w:style>
  <w:style w:type="character" w:styleId="Hyperlink">
    <w:name w:val="Hyperlink"/>
    <w:uiPriority w:val="99"/>
    <w:locked/>
    <w:rsid w:val="009E58C8"/>
    <w:rPr>
      <w:b w:val="0"/>
      <w:color w:val="000000" w:themeColor="text1"/>
      <w:u w:val="single"/>
    </w:rPr>
  </w:style>
  <w:style w:type="character" w:styleId="BesuchterLink">
    <w:name w:val="FollowedHyperlink"/>
    <w:basedOn w:val="Absatz-Standardschriftart"/>
    <w:uiPriority w:val="99"/>
    <w:semiHidden/>
    <w:locked/>
    <w:rsid w:val="009E58C8"/>
    <w:rPr>
      <w:color w:val="000000" w:themeColor="text1"/>
      <w:u w:val="single"/>
    </w:rPr>
  </w:style>
  <w:style w:type="paragraph" w:customStyle="1" w:styleId="UntertitelTitelseiteTH">
    <w:name w:val="Untertitel (Titelseite) TH"/>
    <w:basedOn w:val="FlietextTH"/>
    <w:uiPriority w:val="4"/>
    <w:qFormat/>
    <w:rsid w:val="009E58C8"/>
    <w:pPr>
      <w:tabs>
        <w:tab w:val="left" w:pos="2268"/>
      </w:tabs>
      <w:jc w:val="left"/>
    </w:pPr>
  </w:style>
  <w:style w:type="paragraph" w:styleId="Verzeichnis3">
    <w:name w:val="toc 3"/>
    <w:aliases w:val="Inhalt_Ü3_TH"/>
    <w:basedOn w:val="Verzeichnis1"/>
    <w:next w:val="Standard"/>
    <w:uiPriority w:val="39"/>
    <w:rsid w:val="009E58C8"/>
    <w:pPr>
      <w:tabs>
        <w:tab w:val="clear" w:pos="454"/>
        <w:tab w:val="left" w:pos="1021"/>
      </w:tabs>
      <w:ind w:left="908"/>
    </w:pPr>
    <w:rPr>
      <w:b w:val="0"/>
    </w:rPr>
  </w:style>
  <w:style w:type="paragraph" w:styleId="Verzeichnis2">
    <w:name w:val="toc 2"/>
    <w:aliases w:val="Inhalt_Ü2_TH"/>
    <w:basedOn w:val="Standard"/>
    <w:next w:val="Standard"/>
    <w:uiPriority w:val="39"/>
    <w:rsid w:val="009E58C8"/>
    <w:pPr>
      <w:keepLines/>
      <w:tabs>
        <w:tab w:val="left" w:pos="454"/>
        <w:tab w:val="right" w:leader="dot" w:pos="8392"/>
      </w:tabs>
      <w:spacing w:after="0"/>
      <w:ind w:left="454" w:hanging="454"/>
    </w:pPr>
    <w:rPr>
      <w:noProof/>
      <w:color w:val="000000" w:themeColor="text1"/>
      <w:szCs w:val="18"/>
    </w:rPr>
  </w:style>
  <w:style w:type="paragraph" w:styleId="StandardWeb">
    <w:name w:val="Normal (Web)"/>
    <w:basedOn w:val="Standard"/>
    <w:uiPriority w:val="99"/>
    <w:semiHidden/>
    <w:locked/>
    <w:rsid w:val="009E58C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4"/>
    </w:rPr>
  </w:style>
  <w:style w:type="paragraph" w:customStyle="1" w:styleId="AufzhlungStrichTHeingerckt">
    <w:name w:val="Aufzählung Strich TH eingerückt"/>
    <w:basedOn w:val="AufzhlungStrichTH"/>
    <w:uiPriority w:val="2"/>
    <w:qFormat/>
    <w:rsid w:val="009E58C8"/>
    <w:pPr>
      <w:numPr>
        <w:ilvl w:val="1"/>
      </w:numPr>
      <w:spacing w:before="120"/>
    </w:pPr>
    <w:rPr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9E5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E58C8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locked/>
    <w:rsid w:val="009E58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E58C8"/>
    <w:rPr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rsid w:val="009E58C8"/>
    <w:rPr>
      <w:lang w:val="x-none" w:eastAsia="x-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E58C8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9E58C8"/>
    <w:rPr>
      <w:b/>
      <w:bCs/>
      <w:lang w:val="x-none" w:eastAsia="x-none"/>
    </w:rPr>
  </w:style>
  <w:style w:type="paragraph" w:styleId="HTMLVorformatiert">
    <w:name w:val="HTML Preformatted"/>
    <w:basedOn w:val="Standard"/>
    <w:link w:val="HTMLVorformatiertZchn"/>
    <w:uiPriority w:val="99"/>
    <w:semiHidden/>
    <w:locked/>
    <w:rsid w:val="009E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VorformatiertZchn">
    <w:name w:val="HTML Vorformatiert Zchn"/>
    <w:link w:val="HTMLVorformatiert"/>
    <w:uiPriority w:val="99"/>
    <w:semiHidden/>
    <w:rsid w:val="009E58C8"/>
    <w:rPr>
      <w:rFonts w:ascii="Courier New" w:hAnsi="Courier New"/>
      <w:lang w:val="x-none" w:eastAsia="x-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locked/>
    <w:rsid w:val="009E58C8"/>
    <w:pPr>
      <w:ind w:left="283"/>
    </w:pPr>
    <w:rPr>
      <w:lang w:val="x-none" w:eastAsia="x-none"/>
    </w:rPr>
  </w:style>
  <w:style w:type="character" w:customStyle="1" w:styleId="Textkrper-ZeileneinzugZchn">
    <w:name w:val="Textkörper-Zeileneinzug Zchn"/>
    <w:link w:val="Textkrper-Zeileneinzug"/>
    <w:uiPriority w:val="99"/>
    <w:semiHidden/>
    <w:rsid w:val="009E58C8"/>
    <w:rPr>
      <w:lang w:val="x-none" w:eastAsia="x-none"/>
    </w:rPr>
  </w:style>
  <w:style w:type="paragraph" w:styleId="berarbeitung">
    <w:name w:val="Revision"/>
    <w:hidden/>
    <w:uiPriority w:val="99"/>
    <w:semiHidden/>
    <w:rsid w:val="009E58C8"/>
    <w:rPr>
      <w:rFonts w:ascii="Myriad Pro" w:hAnsi="Myriad Pro"/>
    </w:rPr>
  </w:style>
  <w:style w:type="paragraph" w:styleId="Listenabsatz">
    <w:name w:val="List Paragraph"/>
    <w:basedOn w:val="Standard"/>
    <w:uiPriority w:val="34"/>
    <w:qFormat/>
    <w:locked/>
    <w:rsid w:val="009E58C8"/>
    <w:pPr>
      <w:ind w:left="720"/>
      <w:contextualSpacing/>
    </w:pPr>
  </w:style>
  <w:style w:type="paragraph" w:customStyle="1" w:styleId="FlietextTHeingerckt">
    <w:name w:val="Fließtext TH eingerückt"/>
    <w:basedOn w:val="FlietextTH"/>
    <w:qFormat/>
    <w:rsid w:val="009E58C8"/>
    <w:pPr>
      <w:ind w:left="454"/>
    </w:pPr>
  </w:style>
  <w:style w:type="table" w:customStyle="1" w:styleId="TabelleTHKln">
    <w:name w:val="Tabelle TH Köln"/>
    <w:basedOn w:val="Tabellendesign"/>
    <w:uiPriority w:val="99"/>
    <w:rsid w:val="009E58C8"/>
    <w:pPr>
      <w:keepLines/>
      <w:spacing w:line="264" w:lineRule="auto"/>
    </w:pPr>
    <w:rPr>
      <w:rFonts w:eastAsia="Calibri"/>
      <w:sz w:val="17"/>
      <w:szCs w:val="20"/>
      <w:lang w:bidi="ne-NP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rPr>
      <w:cantSplit/>
    </w:trPr>
    <w:tblStylePr w:type="firstRow">
      <w:pPr>
        <w:wordWrap/>
      </w:pPr>
      <w:rPr>
        <w:rFonts w:ascii="Arial" w:hAnsi="Arial"/>
        <w:b w:val="0"/>
        <w:sz w:val="17"/>
      </w:rPr>
      <w:tblPr/>
      <w:trPr>
        <w:tblHeader/>
      </w:trPr>
    </w:tblStylePr>
    <w:tblStylePr w:type="lastRow">
      <w:rPr>
        <w:rFonts w:ascii="Arial" w:hAnsi="Arial"/>
        <w:b w:val="0"/>
        <w:sz w:val="17"/>
      </w:rPr>
    </w:tblStylePr>
  </w:style>
  <w:style w:type="paragraph" w:customStyle="1" w:styleId="FlietextTH">
    <w:name w:val="Fließtext TH"/>
    <w:basedOn w:val="Standard"/>
    <w:qFormat/>
    <w:rsid w:val="009E58C8"/>
  </w:style>
  <w:style w:type="character" w:customStyle="1" w:styleId="kursivTH">
    <w:name w:val="kursiv TH"/>
    <w:uiPriority w:val="6"/>
    <w:qFormat/>
    <w:rsid w:val="009E58C8"/>
    <w:rPr>
      <w:rFonts w:ascii="Arial" w:hAnsi="Arial"/>
      <w:i/>
    </w:rPr>
  </w:style>
  <w:style w:type="paragraph" w:customStyle="1" w:styleId="TabellenkopfzeileTH">
    <w:name w:val="Tabellenkopfzeile TH"/>
    <w:uiPriority w:val="6"/>
    <w:qFormat/>
    <w:rsid w:val="009E58C8"/>
    <w:pPr>
      <w:keepNext/>
      <w:spacing w:after="0" w:line="264" w:lineRule="auto"/>
      <w:jc w:val="left"/>
      <w:textboxTightWrap w:val="allLines"/>
    </w:pPr>
    <w:rPr>
      <w:rFonts w:cs="Arial"/>
      <w:sz w:val="19"/>
      <w:szCs w:val="24"/>
    </w:rPr>
  </w:style>
  <w:style w:type="paragraph" w:styleId="Inhaltsverzeichnisberschrift">
    <w:name w:val="TOC Heading"/>
    <w:basedOn w:val="berschrift1unnummeriert"/>
    <w:next w:val="Standard"/>
    <w:uiPriority w:val="39"/>
    <w:qFormat/>
    <w:rsid w:val="009E58C8"/>
    <w:rPr>
      <w:rFonts w:eastAsiaTheme="majorEastAsia" w:cstheme="majorBidi"/>
      <w:bCs w:val="0"/>
      <w:szCs w:val="28"/>
    </w:rPr>
  </w:style>
  <w:style w:type="paragraph" w:customStyle="1" w:styleId="Tabellentext95ptTHlinksbndig">
    <w:name w:val="Tabellentext 9.5 pt TH linksbündig"/>
    <w:uiPriority w:val="6"/>
    <w:qFormat/>
    <w:rsid w:val="009E58C8"/>
    <w:pPr>
      <w:keepLines/>
      <w:spacing w:after="0" w:line="264" w:lineRule="auto"/>
      <w:jc w:val="left"/>
      <w:textboxTightWrap w:val="allLines"/>
    </w:pPr>
    <w:rPr>
      <w:rFonts w:eastAsia="Calibri"/>
      <w:color w:val="000000" w:themeColor="text1"/>
      <w:sz w:val="19"/>
      <w:szCs w:val="17"/>
    </w:rPr>
  </w:style>
  <w:style w:type="paragraph" w:customStyle="1" w:styleId="Kopf-FuzeileTH">
    <w:name w:val="Kopf-/Fußzeile TH"/>
    <w:uiPriority w:val="5"/>
    <w:qFormat/>
    <w:rsid w:val="009E58C8"/>
    <w:pPr>
      <w:spacing w:after="0" w:line="264" w:lineRule="auto"/>
      <w:jc w:val="left"/>
    </w:pPr>
    <w:rPr>
      <w:noProof/>
      <w:color w:val="000000" w:themeColor="text1"/>
      <w:sz w:val="17"/>
      <w:szCs w:val="17"/>
    </w:rPr>
  </w:style>
  <w:style w:type="paragraph" w:customStyle="1" w:styleId="TitelTitelseite20ptTH">
    <w:name w:val="Titel (Titelseite) 20 pt TH"/>
    <w:basedOn w:val="Standard"/>
    <w:uiPriority w:val="4"/>
    <w:qFormat/>
    <w:rsid w:val="009E58C8"/>
    <w:pPr>
      <w:suppressAutoHyphens/>
      <w:spacing w:afterLines="200" w:after="200" w:line="240" w:lineRule="auto"/>
      <w:jc w:val="left"/>
      <w:outlineLvl w:val="0"/>
    </w:pPr>
    <w:rPr>
      <w:rFonts w:cs="Arial"/>
      <w:sz w:val="40"/>
      <w:szCs w:val="34"/>
    </w:rPr>
  </w:style>
  <w:style w:type="numbering" w:customStyle="1" w:styleId="ListeTHKlnArialAbschlussarbeiten">
    <w:name w:val="Liste TH Köln Arial Abschlussarbeiten"/>
    <w:uiPriority w:val="99"/>
    <w:rsid w:val="009E58C8"/>
    <w:pPr>
      <w:numPr>
        <w:numId w:val="1"/>
      </w:numPr>
    </w:pPr>
  </w:style>
  <w:style w:type="paragraph" w:customStyle="1" w:styleId="FlietextTHnummeriert">
    <w:name w:val="Fließtext TH (nummeriert)"/>
    <w:basedOn w:val="FlietextTH"/>
    <w:qFormat/>
    <w:rsid w:val="009E58C8"/>
    <w:pPr>
      <w:numPr>
        <w:numId w:val="6"/>
      </w:numPr>
    </w:pPr>
  </w:style>
  <w:style w:type="character" w:customStyle="1" w:styleId="fettTH">
    <w:name w:val="fett TH"/>
    <w:uiPriority w:val="6"/>
    <w:qFormat/>
    <w:rsid w:val="009E58C8"/>
    <w:rPr>
      <w:rFonts w:ascii="Arial" w:hAnsi="Arial"/>
      <w:b/>
    </w:rPr>
  </w:style>
  <w:style w:type="paragraph" w:customStyle="1" w:styleId="Aufzhlunga-b-cTH">
    <w:name w:val="Aufzählung a-b-c TH"/>
    <w:basedOn w:val="Standard"/>
    <w:uiPriority w:val="2"/>
    <w:qFormat/>
    <w:rsid w:val="009E58C8"/>
    <w:pPr>
      <w:numPr>
        <w:numId w:val="2"/>
      </w:numPr>
      <w:spacing w:before="120" w:afterLines="50" w:after="50"/>
      <w:contextualSpacing/>
      <w:jc w:val="left"/>
    </w:pPr>
    <w:rPr>
      <w:color w:val="000000" w:themeColor="text1"/>
      <w:szCs w:val="20"/>
    </w:rPr>
  </w:style>
  <w:style w:type="character" w:styleId="Platzhaltertext">
    <w:name w:val="Placeholder Text"/>
    <w:basedOn w:val="Absatz-Standardschriftart"/>
    <w:uiPriority w:val="99"/>
    <w:semiHidden/>
    <w:locked/>
    <w:rsid w:val="009E58C8"/>
    <w:rPr>
      <w:color w:val="808080"/>
    </w:rPr>
  </w:style>
  <w:style w:type="paragraph" w:customStyle="1" w:styleId="berschrift1unnummeriert">
    <w:name w:val="Überschrift 1 unnummeriert"/>
    <w:next w:val="FlietextTH"/>
    <w:uiPriority w:val="1"/>
    <w:qFormat/>
    <w:rsid w:val="009E58C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jc w:val="left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9E58C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9E58C8"/>
    <w:pPr>
      <w:spacing w:beforeLines="100" w:before="100" w:afterLines="25" w:after="25" w:line="317" w:lineRule="auto"/>
      <w:outlineLvl w:val="2"/>
    </w:pPr>
    <w:rPr>
      <w:b w:val="0"/>
      <w:sz w:val="22"/>
    </w:rPr>
  </w:style>
  <w:style w:type="paragraph" w:customStyle="1" w:styleId="berschrift4unnummeriert">
    <w:name w:val="Überschrift 4 unnummeriert"/>
    <w:next w:val="FlietextTH"/>
    <w:uiPriority w:val="1"/>
    <w:qFormat/>
    <w:rsid w:val="009E58C8"/>
    <w:pPr>
      <w:keepNext/>
      <w:keepLines/>
      <w:tabs>
        <w:tab w:val="left" w:pos="454"/>
      </w:tabs>
      <w:spacing w:beforeLines="100" w:before="100" w:afterLines="25" w:after="25"/>
      <w:jc w:val="left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customStyle="1" w:styleId="Aufzhlung1-2-3TH">
    <w:name w:val="Aufzählung 1-2-3 TH"/>
    <w:basedOn w:val="Aufzhlunga-b-cTH"/>
    <w:uiPriority w:val="2"/>
    <w:qFormat/>
    <w:rsid w:val="009E58C8"/>
    <w:pPr>
      <w:numPr>
        <w:numId w:val="9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9E58C8"/>
    <w:pPr>
      <w:numPr>
        <w:ilvl w:val="1"/>
      </w:numPr>
      <w:spacing w:beforeLines="50" w:after="120"/>
    </w:pPr>
  </w:style>
  <w:style w:type="numbering" w:customStyle="1" w:styleId="ListeAufzhlunga-b-c">
    <w:name w:val="Liste Aufzählung a-b-c"/>
    <w:uiPriority w:val="99"/>
    <w:rsid w:val="009E58C8"/>
    <w:pPr>
      <w:numPr>
        <w:numId w:val="2"/>
      </w:numPr>
    </w:pPr>
  </w:style>
  <w:style w:type="numbering" w:customStyle="1" w:styleId="ListeAufzhlung1-2-3">
    <w:name w:val="Liste Aufzählung 1-2-3"/>
    <w:uiPriority w:val="99"/>
    <w:rsid w:val="009E58C8"/>
    <w:pPr>
      <w:numPr>
        <w:numId w:val="9"/>
      </w:numPr>
    </w:pPr>
  </w:style>
  <w:style w:type="paragraph" w:styleId="Beschriftung">
    <w:name w:val="caption"/>
    <w:basedOn w:val="Tabellentext95ptTHlinksbndig"/>
    <w:next w:val="Tabellentext95ptTHlinksbndig"/>
    <w:uiPriority w:val="35"/>
    <w:semiHidden/>
    <w:qFormat/>
    <w:rsid w:val="009E58C8"/>
    <w:pPr>
      <w:spacing w:before="120" w:after="260"/>
    </w:pPr>
    <w:rPr>
      <w:bCs/>
      <w:sz w:val="15"/>
      <w:szCs w:val="18"/>
    </w:rPr>
  </w:style>
  <w:style w:type="table" w:styleId="Tabellendesign">
    <w:name w:val="Table Theme"/>
    <w:basedOn w:val="NormaleTabelle"/>
    <w:uiPriority w:val="99"/>
    <w:semiHidden/>
    <w:unhideWhenUsed/>
    <w:locked/>
    <w:rsid w:val="009E5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95ptTHzentriert">
    <w:name w:val="Tabellentext 9.5 pt TH zentriert"/>
    <w:basedOn w:val="Tabellentext95ptTHlinksbndig"/>
    <w:uiPriority w:val="6"/>
    <w:qFormat/>
    <w:rsid w:val="009E58C8"/>
    <w:pPr>
      <w:jc w:val="center"/>
    </w:pPr>
  </w:style>
  <w:style w:type="paragraph" w:customStyle="1" w:styleId="Tabellentext95ptTHrechtsbndig">
    <w:name w:val="Tabellentext 9.5 pt TH rechtsbündig"/>
    <w:basedOn w:val="Tabellentext95ptTHzentriert"/>
    <w:uiPriority w:val="6"/>
    <w:qFormat/>
    <w:rsid w:val="009E58C8"/>
    <w:pPr>
      <w:jc w:val="right"/>
    </w:pPr>
  </w:style>
  <w:style w:type="character" w:customStyle="1" w:styleId="THOrange">
    <w:name w:val="TH Orange"/>
    <w:uiPriority w:val="11"/>
    <w:rsid w:val="009E58C8"/>
    <w:rPr>
      <w:color w:val="EA5B0C"/>
    </w:rPr>
  </w:style>
  <w:style w:type="character" w:customStyle="1" w:styleId="THRot">
    <w:name w:val="TH Rot"/>
    <w:uiPriority w:val="11"/>
    <w:rsid w:val="009E58C8"/>
    <w:rPr>
      <w:b w:val="0"/>
      <w:color w:val="C90C0F"/>
    </w:rPr>
  </w:style>
  <w:style w:type="character" w:customStyle="1" w:styleId="THViolett">
    <w:name w:val="TH Violett"/>
    <w:uiPriority w:val="11"/>
    <w:rsid w:val="009E58C8"/>
    <w:rPr>
      <w:color w:val="B82585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AAB"/>
    <w:rPr>
      <w:rFonts w:eastAsia="Calibri"/>
      <w:color w:val="000000" w:themeColor="text1"/>
      <w:sz w:val="15"/>
      <w:szCs w:val="20"/>
    </w:rPr>
  </w:style>
  <w:style w:type="table" w:styleId="Tabellenraster">
    <w:name w:val="Table Grid"/>
    <w:basedOn w:val="NormaleTabelle"/>
    <w:uiPriority w:val="59"/>
    <w:locked/>
    <w:rsid w:val="009E58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58C8"/>
  </w:style>
  <w:style w:type="paragraph" w:styleId="Fuzeile">
    <w:name w:val="footer"/>
    <w:basedOn w:val="Standard"/>
    <w:link w:val="Fu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58C8"/>
  </w:style>
  <w:style w:type="paragraph" w:styleId="Abbildungsverzeichnis">
    <w:name w:val="table of figures"/>
    <w:basedOn w:val="Standard"/>
    <w:next w:val="Standard"/>
    <w:uiPriority w:val="99"/>
    <w:locked/>
    <w:rsid w:val="009E58C8"/>
    <w:pPr>
      <w:tabs>
        <w:tab w:val="right" w:leader="dot" w:pos="8550"/>
      </w:tabs>
      <w:ind w:left="454" w:right="170" w:hanging="454"/>
      <w:jc w:val="left"/>
    </w:pPr>
    <w:rPr>
      <w:noProof/>
    </w:rPr>
  </w:style>
  <w:style w:type="paragraph" w:styleId="Textkrper">
    <w:name w:val="Body Text"/>
    <w:basedOn w:val="Standard"/>
    <w:link w:val="TextkrperZchn"/>
    <w:uiPriority w:val="99"/>
    <w:semiHidden/>
    <w:locked/>
    <w:rsid w:val="009E58C8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E58C8"/>
  </w:style>
  <w:style w:type="table" w:customStyle="1" w:styleId="TabelleTHKln2">
    <w:name w:val="Tabelle TH Köln 2"/>
    <w:basedOn w:val="NormaleTabelle"/>
    <w:uiPriority w:val="99"/>
    <w:rsid w:val="009E58C8"/>
    <w:pPr>
      <w:spacing w:after="0" w:line="264" w:lineRule="auto"/>
    </w:pPr>
    <w:rPr>
      <w:sz w:val="20"/>
      <w:szCs w:val="20"/>
    </w:rPr>
    <w:tblPr>
      <w:tblBorders>
        <w:bottom w:val="single" w:sz="2" w:space="0" w:color="auto"/>
        <w:insideH w:val="single" w:sz="2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Co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ntext">
    <w:name w:val="endnote text"/>
    <w:basedOn w:val="Standard"/>
    <w:link w:val="EndnotentextZchn"/>
    <w:uiPriority w:val="99"/>
    <w:semiHidden/>
    <w:locked/>
    <w:rsid w:val="009E58C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E58C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locked/>
    <w:rsid w:val="009E58C8"/>
    <w:rPr>
      <w:vertAlign w:val="superscript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9E58C8"/>
    <w:pPr>
      <w:numPr>
        <w:ilvl w:val="1"/>
      </w:numPr>
      <w:spacing w:beforeLines="50" w:after="120"/>
    </w:pPr>
  </w:style>
  <w:style w:type="paragraph" w:customStyle="1" w:styleId="DachzeileTitelseiteTH">
    <w:name w:val="Dachzeile (Titelseite) TH"/>
    <w:basedOn w:val="FlietextTH"/>
    <w:uiPriority w:val="4"/>
    <w:qFormat/>
    <w:rsid w:val="009E58C8"/>
    <w:pPr>
      <w:jc w:val="left"/>
    </w:pPr>
    <w:rPr>
      <w:color w:val="000000" w:themeColor="text1"/>
      <w:sz w:val="26"/>
    </w:rPr>
  </w:style>
  <w:style w:type="numbering" w:customStyle="1" w:styleId="ListeTHKlnArial">
    <w:name w:val="Liste TH Köln Arial"/>
    <w:uiPriority w:val="99"/>
    <w:rsid w:val="009E58C8"/>
    <w:pPr>
      <w:numPr>
        <w:numId w:val="7"/>
      </w:numPr>
    </w:pPr>
  </w:style>
  <w:style w:type="numbering" w:customStyle="1" w:styleId="ListeTHKlnArial2">
    <w:name w:val="Liste TH Köln Arial 2"/>
    <w:uiPriority w:val="99"/>
    <w:rsid w:val="009E58C8"/>
    <w:pPr>
      <w:numPr>
        <w:numId w:val="8"/>
      </w:numPr>
    </w:pPr>
  </w:style>
  <w:style w:type="paragraph" w:customStyle="1" w:styleId="LiteraturangabenFlietextTHhngend">
    <w:name w:val="Literaturangaben/Fließtext TH hängend"/>
    <w:basedOn w:val="FlietextTH"/>
    <w:qFormat/>
    <w:rsid w:val="009E58C8"/>
    <w:pPr>
      <w:ind w:left="454" w:hanging="454"/>
    </w:pPr>
  </w:style>
  <w:style w:type="paragraph" w:customStyle="1" w:styleId="Programmcode">
    <w:name w:val="Programmcode"/>
    <w:basedOn w:val="FlietextTH"/>
    <w:uiPriority w:val="8"/>
    <w:rsid w:val="009E58C8"/>
    <w:pPr>
      <w:spacing w:after="0" w:line="276" w:lineRule="auto"/>
    </w:pPr>
    <w:rPr>
      <w:rFonts w:ascii="Courier New" w:hAnsi="Courier New" w:cs="Courier New"/>
      <w:noProof/>
      <w:color w:val="000000" w:themeColor="text1"/>
      <w:sz w:val="20"/>
    </w:rPr>
  </w:style>
  <w:style w:type="table" w:customStyle="1" w:styleId="TabelleTHKlnmitErgebniszeile">
    <w:name w:val="Tabelle TH Köln mit Ergebniszeile"/>
    <w:basedOn w:val="NormaleTabelle"/>
    <w:uiPriority w:val="99"/>
    <w:rsid w:val="009E58C8"/>
    <w:pPr>
      <w:spacing w:after="0" w:line="278" w:lineRule="auto"/>
    </w:pPr>
    <w:rPr>
      <w:color w:val="000000" w:themeColor="text1"/>
      <w:sz w:val="20"/>
      <w:szCs w:val="20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9E58C8"/>
    <w:pPr>
      <w:tabs>
        <w:tab w:val="left" w:pos="1928"/>
      </w:tabs>
      <w:spacing w:beforeLines="50" w:before="50" w:line="295" w:lineRule="auto"/>
      <w:jc w:val="left"/>
    </w:pPr>
    <w:rPr>
      <w:color w:val="000000" w:themeColor="text1"/>
      <w:sz w:val="15"/>
      <w:szCs w:val="15"/>
    </w:rPr>
  </w:style>
  <w:style w:type="character" w:customStyle="1" w:styleId="berschrift1Zchn">
    <w:name w:val="Überschrift 1 Zchn"/>
    <w:link w:val="berschrift1"/>
    <w:uiPriority w:val="9"/>
    <w:rsid w:val="005752A0"/>
    <w:rPr>
      <w:rFonts w:ascii="Calibri" w:hAnsi="Calibri" w:cs="Arial"/>
      <w:b/>
      <w:color w:val="000000" w:themeColor="text1"/>
      <w:sz w:val="31"/>
      <w:szCs w:val="20"/>
    </w:rPr>
  </w:style>
  <w:style w:type="character" w:customStyle="1" w:styleId="berschrift4Zchn">
    <w:name w:val="Überschrift 4 Zchn"/>
    <w:link w:val="berschrift4"/>
    <w:uiPriority w:val="1"/>
    <w:rsid w:val="009E58C8"/>
    <w:rPr>
      <w:bCs/>
      <w:i/>
      <w:color w:val="000000"/>
      <w:szCs w:val="23"/>
    </w:rPr>
  </w:style>
  <w:style w:type="paragraph" w:styleId="Verzeichnis4">
    <w:name w:val="toc 4"/>
    <w:aliases w:val="Inhalt_Ü4_TH"/>
    <w:basedOn w:val="Standard"/>
    <w:next w:val="Standard"/>
    <w:uiPriority w:val="39"/>
    <w:rsid w:val="009E58C8"/>
    <w:pPr>
      <w:tabs>
        <w:tab w:val="left" w:pos="454"/>
        <w:tab w:val="left" w:pos="908"/>
        <w:tab w:val="left" w:pos="1361"/>
        <w:tab w:val="right" w:leader="dot" w:pos="8392"/>
      </w:tabs>
      <w:spacing w:after="0"/>
      <w:ind w:left="908" w:hanging="454"/>
    </w:pPr>
    <w:rPr>
      <w:noProof/>
      <w:color w:val="000000" w:themeColor="text1"/>
      <w:szCs w:val="20"/>
    </w:rPr>
  </w:style>
  <w:style w:type="paragraph" w:customStyle="1" w:styleId="SeitenzahlTH">
    <w:name w:val="Seitenzahl TH"/>
    <w:basedOn w:val="Kopf-FuzeileTH"/>
    <w:uiPriority w:val="9"/>
    <w:rsid w:val="009E58C8"/>
    <w:pPr>
      <w:jc w:val="right"/>
    </w:pPr>
  </w:style>
  <w:style w:type="paragraph" w:customStyle="1" w:styleId="FlietextTHohneAbstandnach">
    <w:name w:val="Fließtext TH ohne Abstand nach"/>
    <w:basedOn w:val="FlietextTH"/>
    <w:rsid w:val="009E58C8"/>
    <w:pPr>
      <w:spacing w:after="0"/>
    </w:pPr>
  </w:style>
  <w:style w:type="paragraph" w:styleId="Literaturverzeichnis">
    <w:name w:val="Bibliography"/>
    <w:basedOn w:val="Standard"/>
    <w:next w:val="Standard"/>
    <w:uiPriority w:val="37"/>
    <w:unhideWhenUsed/>
    <w:locked/>
    <w:rsid w:val="0052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39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885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402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323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40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73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16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174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47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0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54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7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8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25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25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85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588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876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25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XMG\Desktop\Master\Masterarbeit\IK_RL\Iterations_Conclusions.docx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\Desktop\Master\Masterprojekte\Projekt_2_Reinforced_Learning__InWork\Aufgabenbeschreibung_Anmeldung\Aufgabenbeschreibung.dotx" TargetMode="External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Akk19</b:Tag>
    <b:SourceType>Report</b:SourceType>
    <b:Guid>{A0D9B151-06FC-46BA-85D1-92616C0D833C}</b:Guid>
    <b:Title>Solving Rubik's Cube With A Robot Hand</b:Title>
    <b:Year>2019</b:Year>
    <b:Author>
      <b:Author>
        <b:NameList>
          <b:Person>
            <b:Last>Akkaya</b:Last>
            <b:First>Ilge</b:First>
          </b:Person>
          <b:Person>
            <b:Last>Andrychowicz</b:Last>
            <b:First>Marcin</b:First>
          </b:Person>
          <b:Person>
            <b:Last>Chociej</b:Last>
            <b:First>Maciek</b:First>
          </b:Person>
          <b:Person>
            <b:Last>Litwin</b:Last>
            <b:First>Mateusz</b:First>
          </b:Person>
          <b:Person>
            <b:Last>McGrew</b:Last>
            <b:First>Bob</b:First>
          </b:Person>
          <b:Person>
            <b:Last>Petron</b:Last>
            <b:First>Arthur</b:First>
          </b:Person>
          <b:Person>
            <b:Last>Paino</b:Last>
            <b:First>Alex</b:First>
          </b:Person>
          <b:Person>
            <b:Last>Plappert</b:Last>
            <b:First>Matthias</b:First>
          </b:Person>
          <b:Person>
            <b:Last>Powell</b:Last>
            <b:First>Glenn</b:First>
          </b:Person>
          <b:Person>
            <b:Last>Ribas</b:Last>
            <b:First>Raphael</b:First>
          </b:Person>
          <b:Person>
            <b:Last>Schneider</b:Last>
            <b:First>Jonas</b:First>
          </b:Person>
          <b:Person>
            <b:Last>Tezak</b:Last>
            <b:First>Nikolas</b:First>
          </b:Person>
          <b:Person>
            <b:Last>Tworek</b:Last>
            <b:First>Jerry</b:First>
          </b:Person>
          <b:Person>
            <b:Last>Welinder</b:Last>
            <b:First>Peter</b:First>
          </b:Person>
          <b:Person>
            <b:Last>Weng</b:Last>
            <b:First>Lilian</b:First>
          </b:Person>
          <b:Person>
            <b:Last>Yuan</b:Last>
            <b:First>Qiming</b:First>
          </b:Person>
          <b:Person>
            <b:Last>Zaremba</b:Last>
            <b:First>Wojciech</b:First>
          </b:Person>
          <b:Person>
            <b:Last>Zhang</b:Last>
            <b:First>Lei</b:First>
          </b:Person>
        </b:NameList>
      </b:Author>
    </b:Author>
    <b:Publisher>OpenAI</b:Publisher>
    <b:LCID>de-DE</b:LCID>
    <b:RefOrder>1</b:RefOrder>
  </b:Source>
  <b:Source>
    <b:Tag>ROS20</b:Tag>
    <b:SourceType>InternetSite</b:SourceType>
    <b:Guid>{A55AE2DB-AC56-41D4-89EB-1BBDF286218C}</b:Guid>
    <b:Title>Package Summary of URDF</b:Title>
    <b:Year>2020</b:Year>
    <b:YearAccessed>2020</b:YearAccessed>
    <b:MonthAccessed>November</b:MonthAccessed>
    <b:DayAccessed>2</b:DayAccessed>
    <b:URL>https://wiki.ros.org/urdf</b:URL>
    <b:Author>
      <b:Author>
        <b:Corporate>Willow Garage</b:Corporate>
      </b:Author>
    </b:Author>
    <b:LCID>de-DE</b:LCID>
    <b:RefOrder>4</b:RefOrder>
  </b:Source>
  <b:Source>
    <b:Tag>Mas10</b:Tag>
    <b:SourceType>InternetSite</b:SourceType>
    <b:Guid>{F62696DA-BFCF-43E8-A7B9-A282A31FE600}</b:Guid>
    <b:Title>Massmatics</b:Title>
    <b:Year>2010</b:Year>
    <b:YearAccessed>2020</b:YearAccessed>
    <b:MonthAccessed>Oktober</b:MonthAccessed>
    <b:DayAccessed>25</b:DayAccessed>
    <b:URL>http://massmatics.de/merkzettel/#!865:F_Verteilung/</b:URL>
    <b:LCID>de-DE</b:LCID>
    <b:RefOrder>5</b:RefOrder>
  </b:Source>
  <b:Source>
    <b:Tag>Ano20</b:Tag>
    <b:SourceType>Report</b:SourceType>
    <b:Guid>{9E44488D-47F9-4730-A42B-51B12961F848}</b:Guid>
    <b:Author>
      <b:Author>
        <b:NameList>
          <b:Person>
            <b:Last>Anon</b:Last>
          </b:Person>
        </b:NameList>
      </b:Author>
    </b:Author>
    <b:Title>The Problem With DDPG: Understanding Failures In Deterministic Environments With Sparse Rewards</b:Title>
    <b:Year>2020</b:Year>
    <b:LCID>de-DE</b:LCID>
    <b:RefOrder>9</b:RefOrder>
  </b:Source>
  <b:Source>
    <b:Tag>Des18</b:Tag>
    <b:SourceType>DocumentFromInternetSite</b:SourceType>
    <b:Guid>{E78C4419-F927-4C46-A232-CB709D3B142A}</b:Guid>
    <b:Title>Medium</b:Title>
    <b:Year>2018</b:Year>
    <b:LCID>de-DE</b:LCID>
    <b:Author>
      <b:Author>
        <b:NameList>
          <b:Person>
            <b:Last>Deshpande</b:Last>
            <b:First>Shrinath</b:First>
          </b:Person>
        </b:NameList>
      </b:Author>
    </b:Author>
    <b:Month>April</b:Month>
    <b:Day>7</b:Day>
    <b:YearAccessed>2020</b:YearAccessed>
    <b:MonthAccessed>Oktober</b:MonthAccessed>
    <b:DayAccessed>23</b:DayAccessed>
    <b:URL>https://medium.com/@deshpandeshrinath/how-to-train-your-cheetah-with-deep-reinforcement-learning-14855518f916</b:URL>
    <b:RefOrder>14</b:RefOrder>
  </b:Source>
  <b:Source>
    <b:Tag>Iof15</b:Tag>
    <b:SourceType>Report</b:SourceType>
    <b:Guid>{5BA5A01D-980E-498B-B1A5-A26B4FBE489A}</b:Guid>
    <b:Title>Batch Normalization: Accelerating Deep Network Training by Reducing InternaCovariant Shift</b:Title>
    <b:Year>2015</b:Year>
    <b:Author>
      <b:Author>
        <b:NameList>
          <b:Person>
            <b:Last>Ioffe</b:Last>
            <b:First>Sergey</b:First>
          </b:Person>
          <b:Person>
            <b:Last>Szegedy</b:Last>
            <b:First>Christian</b:First>
          </b:Person>
        </b:NameList>
      </b:Author>
    </b:Author>
    <b:LCID>de-DE</b:LCID>
    <b:RefOrder>7</b:RefOrder>
  </b:Source>
  <b:Source>
    <b:Tag>Lil16</b:Tag>
    <b:SourceType>Report</b:SourceType>
    <b:Guid>{7EB24E94-9345-43C7-B983-EA8DEE4630DC}</b:Guid>
    <b:Author>
      <b:Author>
        <b:NameList>
          <b:Person>
            <b:Last>Lillicrap</b:Last>
            <b:First>Timothy</b:First>
            <b:Middle>P.</b:Middle>
          </b:Person>
          <b:Person>
            <b:Last>Hunt</b:Last>
            <b:First>Jonathan</b:First>
            <b:Middle>J.</b:Middle>
          </b:Person>
          <b:Person>
            <b:Last>Pritzel</b:Last>
            <b:First>Alexander</b:First>
          </b:Person>
          <b:Person>
            <b:Last>Heess</b:Last>
            <b:First>Nicolas</b:First>
          </b:Person>
          <b:Person>
            <b:Last>Erez</b:Last>
            <b:First>Tom</b:First>
          </b:Person>
          <b:Person>
            <b:Last>Tassa</b:Last>
            <b:First>Yuval</b:First>
          </b:Person>
          <b:Person>
            <b:Last>Silver</b:Last>
            <b:First>David</b:First>
          </b:Person>
          <b:Person>
            <b:Last>Wiestra</b:Last>
            <b:First>Daan</b:First>
          </b:Person>
        </b:NameList>
      </b:Author>
    </b:Author>
    <b:Title>Continuous Control With Deep Reinforcement Learning</b:Title>
    <b:Year>2016</b:Year>
    <b:Publisher>Google Deepmin</b:Publisher>
    <b:City>London, GB</b:City>
    <b:LCID>de-DE</b:LCID>
    <b:RefOrder>13</b:RefOrder>
  </b:Source>
  <b:Source>
    <b:Tag>Sch17</b:Tag>
    <b:SourceType>Report</b:SourceType>
    <b:Guid>{29FC9FF6-EAAF-441E-AF2D-DED73B474611}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Prafulla</b:Last>
            <b:First>Dhariwal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City>San Francisco, Kalifornien</b:City>
    <b:LCID>de-DE</b:LCID>
    <b:RefOrder>10</b:RefOrder>
  </b:Source>
  <b:Source>
    <b:Tag>Sch171</b:Tag>
    <b:SourceType>Report</b:SourceType>
    <b:Guid>{57B05D39-7237-4997-AD2C-4F2BA3B67CD6}</b:Guid>
    <b:Author>
      <b:Author>
        <b:NameList>
          <b:Person>
            <b:Last>Schulman</b:Last>
            <b:First>John</b:First>
          </b:Person>
          <b:Person>
            <b:Last>Levine</b:Last>
            <b:First>Sergey</b:First>
          </b:Person>
          <b:Person>
            <b:Last>Moritz</b:Last>
            <b:First>Philipp</b:First>
          </b:Person>
          <b:Person>
            <b:Last>Jordan</b:Last>
            <b:First>Michael</b:First>
          </b:Person>
          <b:Person>
            <b:Last>Abbel</b:Last>
            <b:First>Peter</b:First>
          </b:Person>
        </b:NameList>
      </b:Author>
    </b:Author>
    <b:Title>Trust Region Policy Optimization</b:Title>
    <b:Year>2017</b:Year>
    <b:Publisher>University of California</b:Publisher>
    <b:City>Berkeley, Kalifornien</b:City>
    <b:LCID>de-DE</b:LCID>
    <b:RefOrder>11</b:RefOrder>
  </b:Source>
  <b:Source>
    <b:Tag>Sen17</b:Tag>
    <b:SourceType>InternetSite</b:SourceType>
    <b:Guid>{103575B9-40A6-472A-AE6A-4D4F263D4E8C}</b:Guid>
    <b:Title>Towrd Dara Science</b:Title>
    <b:Year>2017</b:Year>
    <b:YearAccessed>2020</b:YearAccessed>
    <b:MonthAccessed>Oktober</b:MonthAccessed>
    <b:DayAccessed>15</b:DayAccessed>
    <b:URL>https://towardsdatascience.com/welcome-to-deep-reinforcement-learning-part-1-dqn-c3cab4d41b6b</b:URL>
    <b:Author>
      <b:Author>
        <b:NameList>
          <b:Person>
            <b:Last>Seno</b:Last>
            <b:First>Takuma</b:First>
          </b:Person>
        </b:NameList>
      </b:Author>
    </b:Author>
    <b:LCID>de-DE</b:LCID>
    <b:RefOrder>3</b:RefOrder>
  </b:Source>
  <b:Source>
    <b:Tag>Sut18</b:Tag>
    <b:SourceType>BookSection</b:SourceType>
    <b:Guid>{B2441B78-9FE8-4038-8179-7C8C503C33CB}</b:Guid>
    <b:Year>2018</b:Year>
    <b:Publisher>Cambridge, Massachusetts</b:Publisher>
    <b:City>London, England</b:City>
    <b:BookTitle>Reinforcement Learrning - An Introduction</b:BookTitle>
    <b:Pages>119-128</b:Pages>
    <b:Author>
      <b:Author>
        <b:NameList>
          <b:Person>
            <b:Last>Sutton</b:Last>
            <b:Middle>S.</b:Middle>
            <b:First>Richard</b:First>
          </b:Person>
          <b:Person>
            <b:Last>Barto</b:Last>
            <b:Middle>G.</b:Middle>
            <b:First>Andrew</b:First>
          </b:Person>
        </b:NameList>
      </b:Author>
      <b:Editor>
        <b:NameList>
          <b:Person>
            <b:Last>Press</b:Last>
            <b:First>The</b:First>
            <b:Middle>MIT</b:Middle>
          </b:Person>
        </b:NameList>
      </b:Editor>
    </b:Author>
    <b:LCID>de-DE</b:LCID>
    <b:RefOrder>6</b:RefOrder>
  </b:Source>
  <b:Source>
    <b:Tag>Ver19</b:Tag>
    <b:SourceType>InternetSite</b:SourceType>
    <b:Guid>{E523AE5B-5CAA-4D2D-945D-6A1E6EDD14D3}</b:Guid>
    <b:Title>Advanced Actor-Critic Methods (PPO, TRPO)</b:Title>
    <b:Year>2019</b:Year>
    <b:Author>
      <b:Author>
        <b:NameList>
          <b:Person>
            <b:Last>Vereshchaka</b:Last>
            <b:First>Alina</b:First>
          </b:Person>
        </b:NameList>
      </b:Author>
    </b:Author>
    <b:YearAccessed>2020</b:YearAccessed>
    <b:MonthAccessed>November</b:MonthAccessed>
    <b:DayAccessed>5</b:DayAccessed>
    <b:URL>https://cse.buffalo.edu/~avereshc/rl_fall19/lecture_22_Actor_Critic_PPO_TRPO.pdf</b:URL>
    <b:LCID>de-DE</b:LCID>
    <b:RefOrder>12</b:RefOrder>
  </b:Source>
  <b:Source>
    <b:Tag>Chi19</b:Tag>
    <b:SourceType>Report</b:SourceType>
    <b:Guid>{A754ECE0-3940-4689-803F-6922133E2949}</b:Guid>
    <b:Author>
      <b:Author>
        <b:NameList>
          <b:Person>
            <b:Last>Wu</b:Last>
            <b:First>Ching-An</b:First>
          </b:Person>
        </b:NameList>
      </b:Author>
    </b:Author>
    <b:Title>Investigation of Different Observation and Action Spaces for Reinforcement Learning on Reaching Tasks</b:Title>
    <b:Year>2019</b:Year>
    <b:City>Stockholm</b:City>
    <b:LCID>de-DE</b:LCID>
    <b:RefOrder>8</b:RefOrder>
  </b:Source>
  <b:Source>
    <b:Tag>Axe90</b:Tag>
    <b:SourceType>DocumentFromInternetSite</b:SourceType>
    <b:Guid>{1054FCE2-8128-416A-9873-978491BE3B77}</b:Guid>
    <b:Author>
      <b:Author>
        <b:NameList>
          <b:Person>
            <b:Last>Axel</b:Last>
            <b:First>Schwerdtfeger</b:First>
          </b:Person>
        </b:NameList>
      </b:Author>
    </b:Author>
    <b:Title>Lehrerinnenfortcildung - Baden-Württemberg</b:Title>
    <b:Year>1990</b:Year>
    <b:Month>Januar</b:Month>
    <b:Day>27</b:Day>
    <b:YearAccessed>2020</b:YearAccessed>
    <b:MonthAccessed>September</b:MonthAccessed>
    <b:DayAccessed>12</b:DayAccessed>
    <b:URL>https://lehrerfortbildung-bw.de/st_kompetenzen/weiteres/projekt/projektkompetenz/methoden/erkenntnis.htm</b:URL>
    <b:RefOrder>2</b:RefOrder>
  </b:Source>
</b:Sources>
</file>

<file path=customXml/item2.xml><?xml version="1.0" encoding="utf-8"?>
<c:configuration xmlns:c="http://ns.axespdf.com/word/configuration">
  <c:group id="Styles"/>
  <c:group id="Content">
    <c:group id="17">
      <c:property id="RoleID" type="string">FigureArtifact</c:property>
    </c:group>
    <c:group id="2311667164">
      <c:property id="RoleID" type="string">FigureFigure</c:property>
    </c:group>
    <c:group id="799426613">
      <c:property id="RoleID" type="string">FigureFigure</c:property>
    </c:group>
    <c:group id="790565449">
      <c:property id="RoleID" type="string">FigureFigure</c:property>
    </c:group>
    <c:group id="2815362833">
      <c:property id="RoleID" type="string">TableLayoutTable</c:property>
    </c:group>
  </c:group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A68272DB-E357-4FC2-A5FB-CFA496D287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DD5079-875B-4885-BAF1-31F161E0E1E4}">
  <ds:schemaRefs>
    <ds:schemaRef ds:uri="http://ns.axespdf.com/word/configu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3</Pages>
  <Words>176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Abschlussarbeit</vt:lpstr>
    </vt:vector>
  </TitlesOfParts>
  <Company>TH Köln</Company>
  <LinksUpToDate>false</LinksUpToDate>
  <CharactersWithSpaces>1285</CharactersWithSpaces>
  <SharedDoc>false</SharedDoc>
  <HLinks>
    <vt:vector size="162" baseType="variant">
      <vt:variant>
        <vt:i4>2162750</vt:i4>
      </vt:variant>
      <vt:variant>
        <vt:i4>159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4128869</vt:i4>
      </vt:variant>
      <vt:variant>
        <vt:i4>156</vt:i4>
      </vt:variant>
      <vt:variant>
        <vt:i4>0</vt:i4>
      </vt:variant>
      <vt:variant>
        <vt:i4>5</vt:i4>
      </vt:variant>
      <vt:variant>
        <vt:lpwstr>http://www.gm.fh-koeln.de/go/veranstaltungsplan</vt:lpwstr>
      </vt:variant>
      <vt:variant>
        <vt:lpwstr/>
      </vt:variant>
      <vt:variant>
        <vt:i4>2162750</vt:i4>
      </vt:variant>
      <vt:variant>
        <vt:i4>153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150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2818057</vt:i4>
      </vt:variant>
      <vt:variant>
        <vt:i4>147</vt:i4>
      </vt:variant>
      <vt:variant>
        <vt:i4>0</vt:i4>
      </vt:variant>
      <vt:variant>
        <vt:i4>5</vt:i4>
      </vt:variant>
      <vt:variant>
        <vt:lpwstr>mailto:studium-gm@fh-koeln.de</vt:lpwstr>
      </vt:variant>
      <vt:variant>
        <vt:lpwstr/>
      </vt:variant>
      <vt:variant>
        <vt:i4>786451</vt:i4>
      </vt:variant>
      <vt:variant>
        <vt:i4>144</vt:i4>
      </vt:variant>
      <vt:variant>
        <vt:i4>0</vt:i4>
      </vt:variant>
      <vt:variant>
        <vt:i4>5</vt:i4>
      </vt:variant>
      <vt:variant>
        <vt:lpwstr>http://www.fh-koeln-studieninfos.de/</vt:lpwstr>
      </vt:variant>
      <vt:variant>
        <vt:lpwstr/>
      </vt:variant>
      <vt:variant>
        <vt:i4>2162750</vt:i4>
      </vt:variant>
      <vt:variant>
        <vt:i4>138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3866663</vt:i4>
      </vt:variant>
      <vt:variant>
        <vt:i4>135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7602294</vt:i4>
      </vt:variant>
      <vt:variant>
        <vt:i4>132</vt:i4>
      </vt:variant>
      <vt:variant>
        <vt:i4>0</vt:i4>
      </vt:variant>
      <vt:variant>
        <vt:i4>5</vt:i4>
      </vt:variant>
      <vt:variant>
        <vt:lpwstr>http://www.gm.fh-koeln.de/go/fgsg/</vt:lpwstr>
      </vt:variant>
      <vt:variant>
        <vt:lpwstr/>
      </vt:variant>
      <vt:variant>
        <vt:i4>4522001</vt:i4>
      </vt:variant>
      <vt:variant>
        <vt:i4>129</vt:i4>
      </vt:variant>
      <vt:variant>
        <vt:i4>0</vt:i4>
      </vt:variant>
      <vt:variant>
        <vt:i4>5</vt:i4>
      </vt:variant>
      <vt:variant>
        <vt:lpwstr>http://www.gm.fh-koeln.de/go/wilabor</vt:lpwstr>
      </vt:variant>
      <vt:variant>
        <vt:lpwstr/>
      </vt:variant>
      <vt:variant>
        <vt:i4>6094876</vt:i4>
      </vt:variant>
      <vt:variant>
        <vt:i4>126</vt:i4>
      </vt:variant>
      <vt:variant>
        <vt:i4>0</vt:i4>
      </vt:variant>
      <vt:variant>
        <vt:i4>5</vt:i4>
      </vt:variant>
      <vt:variant>
        <vt:lpwstr>http://www.gm.fh-koeln.de/go/tdilabor</vt:lpwstr>
      </vt:variant>
      <vt:variant>
        <vt:lpwstr/>
      </vt:variant>
      <vt:variant>
        <vt:i4>4325393</vt:i4>
      </vt:variant>
      <vt:variant>
        <vt:i4>123</vt:i4>
      </vt:variant>
      <vt:variant>
        <vt:i4>0</vt:i4>
      </vt:variant>
      <vt:variant>
        <vt:i4>5</vt:i4>
      </vt:variant>
      <vt:variant>
        <vt:lpwstr>http://www.gm.fh-koeln.de/go/pilabor</vt:lpwstr>
      </vt:variant>
      <vt:variant>
        <vt:lpwstr/>
      </vt:variant>
      <vt:variant>
        <vt:i4>6225986</vt:i4>
      </vt:variant>
      <vt:variant>
        <vt:i4>120</vt:i4>
      </vt:variant>
      <vt:variant>
        <vt:i4>0</vt:i4>
      </vt:variant>
      <vt:variant>
        <vt:i4>5</vt:i4>
      </vt:variant>
      <vt:variant>
        <vt:lpwstr>http://www.medieninformatik.fh-koeln.de/</vt:lpwstr>
      </vt:variant>
      <vt:variant>
        <vt:lpwstr/>
      </vt:variant>
      <vt:variant>
        <vt:i4>1966111</vt:i4>
      </vt:variant>
      <vt:variant>
        <vt:i4>117</vt:i4>
      </vt:variant>
      <vt:variant>
        <vt:i4>0</vt:i4>
      </vt:variant>
      <vt:variant>
        <vt:i4>5</vt:i4>
      </vt:variant>
      <vt:variant>
        <vt:lpwstr>http://mathserv.inf.fh-koeln.de/</vt:lpwstr>
      </vt:variant>
      <vt:variant>
        <vt:lpwstr/>
      </vt:variant>
      <vt:variant>
        <vt:i4>4259923</vt:i4>
      </vt:variant>
      <vt:variant>
        <vt:i4>114</vt:i4>
      </vt:variant>
      <vt:variant>
        <vt:i4>0</vt:i4>
      </vt:variant>
      <vt:variant>
        <vt:i4>5</vt:i4>
      </vt:variant>
      <vt:variant>
        <vt:lpwstr>http://www.ktds-koeln.de/</vt:lpwstr>
      </vt:variant>
      <vt:variant>
        <vt:lpwstr/>
      </vt:variant>
      <vt:variant>
        <vt:i4>5701660</vt:i4>
      </vt:variant>
      <vt:variant>
        <vt:i4>111</vt:i4>
      </vt:variant>
      <vt:variant>
        <vt:i4>0</vt:i4>
      </vt:variant>
      <vt:variant>
        <vt:i4>5</vt:i4>
      </vt:variant>
      <vt:variant>
        <vt:lpwstr>http://www.gm.fh-koeln.de/go/advlabor</vt:lpwstr>
      </vt:variant>
      <vt:variant>
        <vt:lpwstr/>
      </vt:variant>
      <vt:variant>
        <vt:i4>8061028</vt:i4>
      </vt:variant>
      <vt:variant>
        <vt:i4>108</vt:i4>
      </vt:variant>
      <vt:variant>
        <vt:i4>0</vt:i4>
      </vt:variant>
      <vt:variant>
        <vt:i4>5</vt:i4>
      </vt:variant>
      <vt:variant>
        <vt:lpwstr>http://www.f10.fh-koeln.de/campus/institute/idf</vt:lpwstr>
      </vt:variant>
      <vt:variant>
        <vt:lpwstr/>
      </vt:variant>
      <vt:variant>
        <vt:i4>6684727</vt:i4>
      </vt:variant>
      <vt:variant>
        <vt:i4>105</vt:i4>
      </vt:variant>
      <vt:variant>
        <vt:i4>0</vt:i4>
      </vt:variant>
      <vt:variant>
        <vt:i4>5</vt:i4>
      </vt:variant>
      <vt:variant>
        <vt:lpwstr>http://www.gm.fh-koeln.de/phy/</vt:lpwstr>
      </vt:variant>
      <vt:variant>
        <vt:lpwstr/>
      </vt:variant>
      <vt:variant>
        <vt:i4>7667816</vt:i4>
      </vt:variant>
      <vt:variant>
        <vt:i4>102</vt:i4>
      </vt:variant>
      <vt:variant>
        <vt:i4>0</vt:i4>
      </vt:variant>
      <vt:variant>
        <vt:i4>5</vt:i4>
      </vt:variant>
      <vt:variant>
        <vt:lpwstr>http://www.f10.fh-koeln.de/campus/institute/betriebswirtschaft</vt:lpwstr>
      </vt:variant>
      <vt:variant>
        <vt:lpwstr/>
      </vt:variant>
      <vt:variant>
        <vt:i4>6684786</vt:i4>
      </vt:variant>
      <vt:variant>
        <vt:i4>99</vt:i4>
      </vt:variant>
      <vt:variant>
        <vt:i4>0</vt:i4>
      </vt:variant>
      <vt:variant>
        <vt:i4>5</vt:i4>
      </vt:variant>
      <vt:variant>
        <vt:lpwstr>http://www.f10.fh-koeln.de/campus/institute/werkstoffe</vt:lpwstr>
      </vt:variant>
      <vt:variant>
        <vt:lpwstr/>
      </vt:variant>
      <vt:variant>
        <vt:i4>6619260</vt:i4>
      </vt:variant>
      <vt:variant>
        <vt:i4>96</vt:i4>
      </vt:variant>
      <vt:variant>
        <vt:i4>0</vt:i4>
      </vt:variant>
      <vt:variant>
        <vt:i4>5</vt:i4>
      </vt:variant>
      <vt:variant>
        <vt:lpwstr>http://www.f10.fh-koeln.de/campus/institute/produktion</vt:lpwstr>
      </vt:variant>
      <vt:variant>
        <vt:lpwstr/>
      </vt:variant>
      <vt:variant>
        <vt:i4>3997818</vt:i4>
      </vt:variant>
      <vt:variant>
        <vt:i4>93</vt:i4>
      </vt:variant>
      <vt:variant>
        <vt:i4>0</vt:i4>
      </vt:variant>
      <vt:variant>
        <vt:i4>5</vt:i4>
      </vt:variant>
      <vt:variant>
        <vt:lpwstr>http://www.fh-koeln.de/ait</vt:lpwstr>
      </vt:variant>
      <vt:variant>
        <vt:lpwstr/>
      </vt:variant>
      <vt:variant>
        <vt:i4>7274623</vt:i4>
      </vt:variant>
      <vt:variant>
        <vt:i4>90</vt:i4>
      </vt:variant>
      <vt:variant>
        <vt:i4>0</vt:i4>
      </vt:variant>
      <vt:variant>
        <vt:i4>5</vt:i4>
      </vt:variant>
      <vt:variant>
        <vt:lpwstr>http://www.f10.fh-koeln.de/campus/institute/elektronik</vt:lpwstr>
      </vt:variant>
      <vt:variant>
        <vt:lpwstr/>
      </vt:variant>
      <vt:variant>
        <vt:i4>3866663</vt:i4>
      </vt:variant>
      <vt:variant>
        <vt:i4>87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2162750</vt:i4>
      </vt:variant>
      <vt:variant>
        <vt:i4>75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69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>http://www.fachschaft-gummersbach.de/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Abschlussarbeit</dc:title>
  <dc:subject/>
  <dc:creator>XMG</dc:creator>
  <cp:keywords>Bachelorarbeit; Masterarbeit; Abschlussarbeit; Leitfaden; Word-Vorlage</cp:keywords>
  <dc:description/>
  <cp:lastModifiedBy>Zardasht Aziz</cp:lastModifiedBy>
  <cp:revision>1879</cp:revision>
  <cp:lastPrinted>2018-12-04T10:07:00Z</cp:lastPrinted>
  <dcterms:created xsi:type="dcterms:W3CDTF">2020-08-04T13:10:00Z</dcterms:created>
  <dcterms:modified xsi:type="dcterms:W3CDTF">2021-02-15T22:44:00Z</dcterms:modified>
  <cp:contentStatus>08/2018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1917386741</vt:i4>
  </property>
  <property fmtid="{D5CDD505-2E9C-101B-9397-08002B2CF9AE}" pid="3" name="_EmailSubject">
    <vt:lpwstr/>
  </property>
  <property fmtid="{D5CDD505-2E9C-101B-9397-08002B2CF9AE}" pid="4" name="_AuthorEmail">
    <vt:lpwstr>stern@gm.fh-koeln.de</vt:lpwstr>
  </property>
  <property fmtid="{D5CDD505-2E9C-101B-9397-08002B2CF9AE}" pid="5" name="_AuthorEmailDisplayName">
    <vt:lpwstr>stern</vt:lpwstr>
  </property>
  <property fmtid="{D5CDD505-2E9C-101B-9397-08002B2CF9AE}" pid="6" name="_ReviewingToolsShownOnce">
    <vt:lpwstr/>
  </property>
</Properties>
</file>