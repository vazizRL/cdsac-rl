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58694822"/>
    <w:bookmarkStart w:id="1" w:name="Titel"/>
    <w:bookmarkStart w:id="2" w:name="OLE_LINK18"/>
    <w:bookmarkStart w:id="3" w:name="OLE_LINK45"/>
    <w:bookmarkStart w:id="4" w:name="OLE_LINK46"/>
    <w:bookmarkStart w:id="5" w:name="_Toc445719453"/>
    <w:bookmarkEnd w:id="0"/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09321C74" w:rsidR="00C55A3E" w:rsidRDefault="003459E3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63028228"/>
                            <w:bookmarkStart w:id="8" w:name="_Toc47447741"/>
                            <w:r>
                              <w:t>Master</w:t>
                            </w:r>
                            <w:r w:rsidR="00596372">
                              <w:t>arbeit</w:t>
                            </w:r>
                            <w:r>
                              <w:t xml:space="preserve">: </w:t>
                            </w:r>
                            <w:bookmarkEnd w:id="6"/>
                            <w:r w:rsidR="00661FE6">
                              <w:t xml:space="preserve">IK_RL </w:t>
                            </w:r>
                            <w:r w:rsidR="0058205A">
                              <w:t>MVP - Problemanalyse</w:t>
                            </w:r>
                            <w:bookmarkEnd w:id="7"/>
                          </w:p>
                          <w:p w14:paraId="796441B4" w14:textId="36A2CF5F" w:rsidR="003459E3" w:rsidRDefault="00BC6FB7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>Masterarbeit</w:t>
                            </w:r>
                            <w:r w:rsidR="003459E3">
                              <w:t xml:space="preserve"> </w:t>
                            </w:r>
                            <w:r w:rsidR="003459E3">
                              <w:br/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Master</w:t>
                            </w:r>
                            <w:r w:rsidR="003459E3">
                              <w:rPr>
                                <w:rStyle w:val="kursivTH"/>
                              </w:rPr>
                              <w:t xml:space="preserve"> </w:t>
                            </w:r>
                            <w:proofErr w:type="spellStart"/>
                            <w:r w:rsidR="003459E3" w:rsidRPr="00FB337A">
                              <w:rPr>
                                <w:rStyle w:val="kursivTH"/>
                              </w:rPr>
                              <w:t>of</w:t>
                            </w:r>
                            <w:proofErr w:type="spellEnd"/>
                            <w:r w:rsidR="003459E3" w:rsidRPr="00FB337A">
                              <w:rPr>
                                <w:rStyle w:val="kursivTH"/>
                              </w:rPr>
                              <w:t xml:space="preserve"> Science</w:t>
                            </w:r>
                            <w:r w:rsidR="003459E3">
                              <w:t xml:space="preserve"> im Studiengang Maschinenbau/Produktentwicklung</w:t>
                            </w:r>
                            <w:r w:rsidR="003459E3">
                              <w:br/>
                              <w:t>an der Fakultät für Anlagen-, Energie- und Masch</w:t>
                            </w:r>
                            <w:r w:rsidR="00580D2D">
                              <w:t>ine</w:t>
                            </w:r>
                            <w:r w:rsidR="003459E3">
                              <w:t xml:space="preserve">nsysteme </w:t>
                            </w:r>
                            <w:r w:rsidR="003459E3">
                              <w:br/>
                              <w:t>der Technischen Hochschule Köln</w:t>
                            </w:r>
                          </w:p>
                          <w:p w14:paraId="16399912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Vanya</w:t>
                            </w:r>
                            <w:proofErr w:type="spellEnd"/>
                            <w:r>
                              <w:t xml:space="preserve">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 xml:space="preserve">Dario </w:t>
                            </w:r>
                            <w:proofErr w:type="spellStart"/>
                            <w:r>
                              <w:t>Luipers</w:t>
                            </w:r>
                            <w:proofErr w:type="spellEnd"/>
                            <w:r>
                              <w:t>, M.Sc. </w:t>
                            </w:r>
                          </w:p>
                          <w:p w14:paraId="57B5A89C" w14:textId="77777777" w:rsidR="003459E3" w:rsidRDefault="003459E3" w:rsidP="00255583">
                            <w:pPr>
                              <w:pStyle w:val="FlietextTH"/>
                            </w:pPr>
                          </w:p>
                          <w:p w14:paraId="6F124342" w14:textId="4EB68614" w:rsidR="003459E3" w:rsidRPr="007A45EE" w:rsidRDefault="003459E3" w:rsidP="00255583">
                            <w:pPr>
                              <w:pStyle w:val="FlietextTH"/>
                            </w:pPr>
                            <w:r>
                              <w:t xml:space="preserve">Köln, </w:t>
                            </w:r>
                            <w:r w:rsidR="00D77E56">
                              <w:t>21</w:t>
                            </w:r>
                            <w:r>
                              <w:t>.</w:t>
                            </w:r>
                            <w:r w:rsidR="00A12489">
                              <w:t>01</w:t>
                            </w:r>
                            <w:r>
                              <w:t>.2020</w:t>
                            </w:r>
                          </w:p>
                          <w:p w14:paraId="2AAB2BF8" w14:textId="77777777" w:rsidR="003459E3" w:rsidRDefault="003459E3"/>
                          <w:p w14:paraId="03C29FA4" w14:textId="07856674" w:rsidR="00423078" w:rsidRDefault="00423078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3865DE">
                              <w:t>3</w:t>
                            </w:r>
                            <w:r w:rsidR="004F15E3">
                              <w:t>1</w:t>
                            </w:r>
                            <w:r>
                              <w:t>.</w:t>
                            </w:r>
                            <w:r w:rsidR="007F1358">
                              <w:t>01</w:t>
                            </w:r>
                            <w:r>
                              <w:t>.</w:t>
                            </w:r>
                            <w:r w:rsidR="007F1358">
                              <w:t>2021</w:t>
                            </w:r>
                          </w:p>
                          <w:p w14:paraId="5C73022F" w14:textId="77777777" w:rsidR="00F96C74" w:rsidRDefault="00F96C74"/>
                          <w:bookmarkEnd w:id="8"/>
                          <w:p w14:paraId="4327BA56" w14:textId="77777777" w:rsidR="003459E3" w:rsidRPr="007A45EE" w:rsidRDefault="003459E3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09321C74" w:rsidR="00C55A3E" w:rsidRDefault="003459E3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47447741"/>
                      <w:bookmarkStart w:id="11" w:name="_Toc63028228"/>
                      <w:r>
                        <w:t>Master</w:t>
                      </w:r>
                      <w:r w:rsidR="00596372">
                        <w:t>arbeit</w:t>
                      </w:r>
                      <w:r>
                        <w:t xml:space="preserve">: </w:t>
                      </w:r>
                      <w:bookmarkEnd w:id="9"/>
                      <w:r w:rsidR="00661FE6">
                        <w:t xml:space="preserve">IK_RL </w:t>
                      </w:r>
                      <w:r w:rsidR="0058205A">
                        <w:t>MVP - Problemanalyse</w:t>
                      </w:r>
                      <w:bookmarkEnd w:id="11"/>
                    </w:p>
                    <w:p w14:paraId="796441B4" w14:textId="36A2CF5F" w:rsidR="003459E3" w:rsidRDefault="00BC6FB7" w:rsidP="00255583">
                      <w:pPr>
                        <w:pStyle w:val="UntertitelTitelseiteTH"/>
                        <w:spacing w:afterLines="800" w:after="1920"/>
                      </w:pPr>
                      <w:r>
                        <w:t>Masterarbeit</w:t>
                      </w:r>
                      <w:r w:rsidR="003459E3">
                        <w:t xml:space="preserve"> </w:t>
                      </w:r>
                      <w:r w:rsidR="003459E3">
                        <w:br/>
                      </w:r>
                      <w:r w:rsidR="003459E3" w:rsidRPr="00FB337A">
                        <w:rPr>
                          <w:rStyle w:val="kursivTH"/>
                        </w:rPr>
                        <w:t>Master</w:t>
                      </w:r>
                      <w:r w:rsidR="003459E3">
                        <w:rPr>
                          <w:rStyle w:val="kursivTH"/>
                        </w:rPr>
                        <w:t xml:space="preserve"> </w:t>
                      </w:r>
                      <w:proofErr w:type="spellStart"/>
                      <w:r w:rsidR="003459E3" w:rsidRPr="00FB337A">
                        <w:rPr>
                          <w:rStyle w:val="kursivTH"/>
                        </w:rPr>
                        <w:t>of</w:t>
                      </w:r>
                      <w:proofErr w:type="spellEnd"/>
                      <w:r w:rsidR="003459E3" w:rsidRPr="00FB337A">
                        <w:rPr>
                          <w:rStyle w:val="kursivTH"/>
                        </w:rPr>
                        <w:t xml:space="preserve"> Science</w:t>
                      </w:r>
                      <w:r w:rsidR="003459E3">
                        <w:t xml:space="preserve"> im Studiengang Maschinenbau/Produktentwicklung</w:t>
                      </w:r>
                      <w:r w:rsidR="003459E3">
                        <w:br/>
                        <w:t>an der Fakultät für Anlagen-, Energie- und Masch</w:t>
                      </w:r>
                      <w:r w:rsidR="00580D2D">
                        <w:t>ine</w:t>
                      </w:r>
                      <w:r w:rsidR="003459E3">
                        <w:t xml:space="preserve">nsysteme </w:t>
                      </w:r>
                      <w:r w:rsidR="003459E3">
                        <w:br/>
                        <w:t>der Technischen Hochschule Köln</w:t>
                      </w:r>
                    </w:p>
                    <w:p w14:paraId="16399912" w14:textId="77777777" w:rsidR="003459E3" w:rsidRDefault="003459E3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Vanya</w:t>
                      </w:r>
                      <w:proofErr w:type="spellEnd"/>
                      <w:r>
                        <w:t xml:space="preserve">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3459E3" w:rsidRDefault="003459E3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 xml:space="preserve">Dario </w:t>
                      </w:r>
                      <w:proofErr w:type="spellStart"/>
                      <w:r>
                        <w:t>Luipers</w:t>
                      </w:r>
                      <w:proofErr w:type="spellEnd"/>
                      <w:r>
                        <w:t>, M.Sc. </w:t>
                      </w:r>
                    </w:p>
                    <w:p w14:paraId="57B5A89C" w14:textId="77777777" w:rsidR="003459E3" w:rsidRDefault="003459E3" w:rsidP="00255583">
                      <w:pPr>
                        <w:pStyle w:val="FlietextTH"/>
                      </w:pPr>
                    </w:p>
                    <w:p w14:paraId="6F124342" w14:textId="4EB68614" w:rsidR="003459E3" w:rsidRPr="007A45EE" w:rsidRDefault="003459E3" w:rsidP="00255583">
                      <w:pPr>
                        <w:pStyle w:val="FlietextTH"/>
                      </w:pPr>
                      <w:r>
                        <w:t xml:space="preserve">Köln, </w:t>
                      </w:r>
                      <w:r w:rsidR="00D77E56">
                        <w:t>21</w:t>
                      </w:r>
                      <w:r>
                        <w:t>.</w:t>
                      </w:r>
                      <w:r w:rsidR="00A12489">
                        <w:t>01</w:t>
                      </w:r>
                      <w:r>
                        <w:t>.2020</w:t>
                      </w:r>
                    </w:p>
                    <w:p w14:paraId="2AAB2BF8" w14:textId="77777777" w:rsidR="003459E3" w:rsidRDefault="003459E3"/>
                    <w:p w14:paraId="03C29FA4" w14:textId="07856674" w:rsidR="00423078" w:rsidRDefault="00423078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</w:r>
                      <w:r w:rsidR="003865DE">
                        <w:t>3</w:t>
                      </w:r>
                      <w:r w:rsidR="004F15E3">
                        <w:t>1</w:t>
                      </w:r>
                      <w:r>
                        <w:t>.</w:t>
                      </w:r>
                      <w:r w:rsidR="007F1358">
                        <w:t>01</w:t>
                      </w:r>
                      <w:r>
                        <w:t>.</w:t>
                      </w:r>
                      <w:r w:rsidR="007F1358">
                        <w:t>2021</w:t>
                      </w:r>
                    </w:p>
                    <w:p w14:paraId="5C73022F" w14:textId="77777777" w:rsidR="00F96C74" w:rsidRDefault="00F96C74"/>
                    <w:bookmarkEnd w:id="10"/>
                    <w:p w14:paraId="4327BA56" w14:textId="77777777" w:rsidR="003459E3" w:rsidRPr="007A45EE" w:rsidRDefault="003459E3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9" w:name="_Toc63028229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9"/>
        </w:p>
        <w:p w14:paraId="5AFC96E2" w14:textId="5E568F57" w:rsidR="007F0629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3028228" w:history="1">
            <w:r w:rsidR="007F0629" w:rsidRPr="004E70A8">
              <w:rPr>
                <w:rStyle w:val="Hyperlink"/>
              </w:rPr>
              <w:t>Masterarbeit: IK_RL MVP - Problemanalyse</w:t>
            </w:r>
            <w:r w:rsidR="007F0629">
              <w:rPr>
                <w:webHidden/>
              </w:rPr>
              <w:tab/>
            </w:r>
            <w:r w:rsidR="007F0629">
              <w:rPr>
                <w:webHidden/>
              </w:rPr>
              <w:fldChar w:fldCharType="begin"/>
            </w:r>
            <w:r w:rsidR="007F0629">
              <w:rPr>
                <w:webHidden/>
              </w:rPr>
              <w:instrText xml:space="preserve"> PAGEREF _Toc63028228 \h </w:instrText>
            </w:r>
            <w:r w:rsidR="007F0629">
              <w:rPr>
                <w:webHidden/>
              </w:rPr>
            </w:r>
            <w:r w:rsidR="007F0629">
              <w:rPr>
                <w:webHidden/>
              </w:rPr>
              <w:fldChar w:fldCharType="separate"/>
            </w:r>
            <w:r w:rsidR="007F0629">
              <w:rPr>
                <w:webHidden/>
              </w:rPr>
              <w:t>I</w:t>
            </w:r>
            <w:r w:rsidR="007F0629">
              <w:rPr>
                <w:webHidden/>
              </w:rPr>
              <w:fldChar w:fldCharType="end"/>
            </w:r>
          </w:hyperlink>
        </w:p>
        <w:p w14:paraId="27353B56" w14:textId="03848694" w:rsidR="007F0629" w:rsidRDefault="00C75FE4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028229" w:history="1">
            <w:r w:rsidR="007F0629" w:rsidRPr="004E70A8">
              <w:rPr>
                <w:rStyle w:val="Hyperlink"/>
              </w:rPr>
              <w:t>Inhalt</w:t>
            </w:r>
            <w:r w:rsidR="007F0629">
              <w:rPr>
                <w:webHidden/>
              </w:rPr>
              <w:tab/>
            </w:r>
            <w:r w:rsidR="007F0629">
              <w:rPr>
                <w:webHidden/>
              </w:rPr>
              <w:fldChar w:fldCharType="begin"/>
            </w:r>
            <w:r w:rsidR="007F0629">
              <w:rPr>
                <w:webHidden/>
              </w:rPr>
              <w:instrText xml:space="preserve"> PAGEREF _Toc63028229 \h </w:instrText>
            </w:r>
            <w:r w:rsidR="007F0629">
              <w:rPr>
                <w:webHidden/>
              </w:rPr>
            </w:r>
            <w:r w:rsidR="007F0629">
              <w:rPr>
                <w:webHidden/>
              </w:rPr>
              <w:fldChar w:fldCharType="separate"/>
            </w:r>
            <w:r w:rsidR="007F0629">
              <w:rPr>
                <w:webHidden/>
              </w:rPr>
              <w:t>2</w:t>
            </w:r>
            <w:r w:rsidR="007F0629">
              <w:rPr>
                <w:webHidden/>
              </w:rPr>
              <w:fldChar w:fldCharType="end"/>
            </w:r>
          </w:hyperlink>
        </w:p>
        <w:p w14:paraId="403226E9" w14:textId="73E13E09" w:rsidR="007F0629" w:rsidRDefault="00C75FE4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028230" w:history="1">
            <w:r w:rsidR="007F0629" w:rsidRPr="004E70A8">
              <w:rPr>
                <w:rStyle w:val="Hyperlink"/>
                <w:lang w:val="en-US"/>
              </w:rPr>
              <w:t>1.</w:t>
            </w:r>
            <w:r w:rsidR="007F0629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7F0629" w:rsidRPr="004E70A8">
              <w:rPr>
                <w:rStyle w:val="Hyperlink"/>
                <w:lang w:val="en-US"/>
              </w:rPr>
              <w:t>Problem: The output of the PPO agent is always the limit of the action-range (either max. or min).</w:t>
            </w:r>
            <w:r w:rsidR="007F0629">
              <w:rPr>
                <w:webHidden/>
              </w:rPr>
              <w:tab/>
            </w:r>
            <w:r w:rsidR="007F0629">
              <w:rPr>
                <w:webHidden/>
              </w:rPr>
              <w:fldChar w:fldCharType="begin"/>
            </w:r>
            <w:r w:rsidR="007F0629">
              <w:rPr>
                <w:webHidden/>
              </w:rPr>
              <w:instrText xml:space="preserve"> PAGEREF _Toc63028230 \h </w:instrText>
            </w:r>
            <w:r w:rsidR="007F0629">
              <w:rPr>
                <w:webHidden/>
              </w:rPr>
            </w:r>
            <w:r w:rsidR="007F0629">
              <w:rPr>
                <w:webHidden/>
              </w:rPr>
              <w:fldChar w:fldCharType="separate"/>
            </w:r>
            <w:r w:rsidR="007F0629">
              <w:rPr>
                <w:webHidden/>
              </w:rPr>
              <w:t>3</w:t>
            </w:r>
            <w:r w:rsidR="007F0629">
              <w:rPr>
                <w:webHidden/>
              </w:rPr>
              <w:fldChar w:fldCharType="end"/>
            </w:r>
          </w:hyperlink>
        </w:p>
        <w:p w14:paraId="5F0B9C39" w14:textId="01C0D363" w:rsidR="007F0629" w:rsidRDefault="00C75FE4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3028231" w:history="1">
            <w:r w:rsidR="007F0629" w:rsidRPr="004E70A8">
              <w:rPr>
                <w:rStyle w:val="Hyperlink"/>
                <w:lang w:val="en-US"/>
              </w:rPr>
              <w:t>1.1</w:t>
            </w:r>
            <w:r w:rsidR="007F0629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7F0629" w:rsidRPr="004E70A8">
              <w:rPr>
                <w:rStyle w:val="Hyperlink"/>
                <w:lang w:val="en-US"/>
              </w:rPr>
              <w:t>Observations</w:t>
            </w:r>
            <w:r w:rsidR="007F0629">
              <w:rPr>
                <w:webHidden/>
              </w:rPr>
              <w:tab/>
            </w:r>
            <w:r w:rsidR="007F0629">
              <w:rPr>
                <w:webHidden/>
              </w:rPr>
              <w:fldChar w:fldCharType="begin"/>
            </w:r>
            <w:r w:rsidR="007F0629">
              <w:rPr>
                <w:webHidden/>
              </w:rPr>
              <w:instrText xml:space="preserve"> PAGEREF _Toc63028231 \h </w:instrText>
            </w:r>
            <w:r w:rsidR="007F0629">
              <w:rPr>
                <w:webHidden/>
              </w:rPr>
            </w:r>
            <w:r w:rsidR="007F0629">
              <w:rPr>
                <w:webHidden/>
              </w:rPr>
              <w:fldChar w:fldCharType="separate"/>
            </w:r>
            <w:r w:rsidR="007F0629">
              <w:rPr>
                <w:webHidden/>
              </w:rPr>
              <w:t>3</w:t>
            </w:r>
            <w:r w:rsidR="007F0629">
              <w:rPr>
                <w:webHidden/>
              </w:rPr>
              <w:fldChar w:fldCharType="end"/>
            </w:r>
          </w:hyperlink>
        </w:p>
        <w:p w14:paraId="5B751FE8" w14:textId="2794F9E0" w:rsidR="007F0629" w:rsidRDefault="00C75FE4">
          <w:pPr>
            <w:pStyle w:val="Verzeichnis2"/>
            <w:rPr>
              <w:rFonts w:asciiTheme="minorHAnsi" w:eastAsiaTheme="minorEastAsia" w:hAnsiTheme="minorHAnsi" w:cstheme="minorBidi"/>
              <w:color w:val="auto"/>
              <w:szCs w:val="22"/>
            </w:rPr>
          </w:pPr>
          <w:hyperlink w:anchor="_Toc63028232" w:history="1">
            <w:r w:rsidR="007F0629" w:rsidRPr="004E70A8">
              <w:rPr>
                <w:rStyle w:val="Hyperlink"/>
                <w:lang w:val="en-US"/>
              </w:rPr>
              <w:t>1.2</w:t>
            </w:r>
            <w:r w:rsidR="007F0629">
              <w:rPr>
                <w:rFonts w:asciiTheme="minorHAnsi" w:eastAsiaTheme="minorEastAsia" w:hAnsiTheme="minorHAnsi" w:cstheme="minorBidi"/>
                <w:color w:val="auto"/>
                <w:szCs w:val="22"/>
              </w:rPr>
              <w:tab/>
            </w:r>
            <w:r w:rsidR="007F0629" w:rsidRPr="004E70A8">
              <w:rPr>
                <w:rStyle w:val="Hyperlink"/>
                <w:lang w:val="en-US"/>
              </w:rPr>
              <w:t>Potential Solutions</w:t>
            </w:r>
            <w:r w:rsidR="007F0629">
              <w:rPr>
                <w:webHidden/>
              </w:rPr>
              <w:tab/>
            </w:r>
            <w:r w:rsidR="007F0629">
              <w:rPr>
                <w:webHidden/>
              </w:rPr>
              <w:fldChar w:fldCharType="begin"/>
            </w:r>
            <w:r w:rsidR="007F0629">
              <w:rPr>
                <w:webHidden/>
              </w:rPr>
              <w:instrText xml:space="preserve"> PAGEREF _Toc63028232 \h </w:instrText>
            </w:r>
            <w:r w:rsidR="007F0629">
              <w:rPr>
                <w:webHidden/>
              </w:rPr>
            </w:r>
            <w:r w:rsidR="007F0629">
              <w:rPr>
                <w:webHidden/>
              </w:rPr>
              <w:fldChar w:fldCharType="separate"/>
            </w:r>
            <w:r w:rsidR="007F0629">
              <w:rPr>
                <w:webHidden/>
              </w:rPr>
              <w:t>3</w:t>
            </w:r>
            <w:r w:rsidR="007F0629">
              <w:rPr>
                <w:webHidden/>
              </w:rPr>
              <w:fldChar w:fldCharType="end"/>
            </w:r>
          </w:hyperlink>
        </w:p>
        <w:p w14:paraId="42627E9E" w14:textId="3755E205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57A03F26" w14:textId="77777777" w:rsidR="003523C9" w:rsidRDefault="003523C9" w:rsidP="003523C9">
      <w:pPr>
        <w:pStyle w:val="FlietextTH"/>
        <w:rPr>
          <w:lang w:val="en-US"/>
        </w:rPr>
      </w:pPr>
    </w:p>
    <w:p w14:paraId="39A38725" w14:textId="77777777" w:rsidR="003523C9" w:rsidRDefault="003523C9" w:rsidP="003523C9">
      <w:pPr>
        <w:pStyle w:val="FlietextTH"/>
        <w:rPr>
          <w:lang w:val="en-US"/>
        </w:rPr>
      </w:pPr>
    </w:p>
    <w:p w14:paraId="51847753" w14:textId="77777777" w:rsidR="003523C9" w:rsidRDefault="003523C9" w:rsidP="003523C9">
      <w:pPr>
        <w:pStyle w:val="FlietextTH"/>
        <w:rPr>
          <w:lang w:val="en-US"/>
        </w:rPr>
      </w:pPr>
    </w:p>
    <w:p w14:paraId="61E27FAB" w14:textId="77777777" w:rsidR="003523C9" w:rsidRDefault="003523C9" w:rsidP="003523C9">
      <w:pPr>
        <w:pStyle w:val="FlietextTH"/>
        <w:rPr>
          <w:lang w:val="en-US"/>
        </w:rPr>
      </w:pPr>
    </w:p>
    <w:p w14:paraId="4948BF21" w14:textId="77777777" w:rsidR="003523C9" w:rsidRDefault="003523C9" w:rsidP="003523C9">
      <w:pPr>
        <w:pStyle w:val="FlietextTH"/>
        <w:rPr>
          <w:lang w:val="en-US"/>
        </w:rPr>
      </w:pPr>
    </w:p>
    <w:p w14:paraId="06D92012" w14:textId="77777777" w:rsidR="003523C9" w:rsidRDefault="003523C9" w:rsidP="003523C9">
      <w:pPr>
        <w:pStyle w:val="FlietextTH"/>
        <w:rPr>
          <w:lang w:val="en-US"/>
        </w:rPr>
      </w:pPr>
    </w:p>
    <w:p w14:paraId="52B0062A" w14:textId="77777777" w:rsidR="003523C9" w:rsidRDefault="003523C9" w:rsidP="003523C9">
      <w:pPr>
        <w:pStyle w:val="FlietextTH"/>
        <w:rPr>
          <w:lang w:val="en-US"/>
        </w:rPr>
      </w:pPr>
    </w:p>
    <w:p w14:paraId="45E958DE" w14:textId="77777777" w:rsidR="003523C9" w:rsidRDefault="003523C9" w:rsidP="003523C9">
      <w:pPr>
        <w:pStyle w:val="FlietextTH"/>
        <w:rPr>
          <w:lang w:val="en-US"/>
        </w:rPr>
      </w:pPr>
    </w:p>
    <w:p w14:paraId="24030DCC" w14:textId="77777777" w:rsidR="003523C9" w:rsidRDefault="003523C9" w:rsidP="003523C9">
      <w:pPr>
        <w:pStyle w:val="FlietextTH"/>
        <w:rPr>
          <w:lang w:val="en-US"/>
        </w:rPr>
      </w:pPr>
    </w:p>
    <w:p w14:paraId="24351A16" w14:textId="77777777" w:rsidR="003523C9" w:rsidRDefault="003523C9" w:rsidP="003523C9">
      <w:pPr>
        <w:pStyle w:val="FlietextTH"/>
        <w:rPr>
          <w:lang w:val="en-US"/>
        </w:rPr>
      </w:pPr>
    </w:p>
    <w:p w14:paraId="243682B4" w14:textId="77777777" w:rsidR="003523C9" w:rsidRDefault="003523C9" w:rsidP="003523C9">
      <w:pPr>
        <w:pStyle w:val="FlietextTH"/>
        <w:rPr>
          <w:lang w:val="en-US"/>
        </w:rPr>
      </w:pPr>
    </w:p>
    <w:p w14:paraId="5A40FC85" w14:textId="77777777" w:rsidR="003523C9" w:rsidRDefault="003523C9" w:rsidP="003523C9">
      <w:pPr>
        <w:pStyle w:val="FlietextTH"/>
        <w:rPr>
          <w:lang w:val="en-US"/>
        </w:rPr>
      </w:pPr>
    </w:p>
    <w:p w14:paraId="0A245EF3" w14:textId="77777777" w:rsidR="003523C9" w:rsidRDefault="003523C9" w:rsidP="003523C9">
      <w:pPr>
        <w:pStyle w:val="FlietextTH"/>
        <w:rPr>
          <w:lang w:val="en-US"/>
        </w:rPr>
      </w:pPr>
    </w:p>
    <w:p w14:paraId="305B4195" w14:textId="77777777" w:rsidR="003523C9" w:rsidRDefault="003523C9" w:rsidP="003523C9">
      <w:pPr>
        <w:pStyle w:val="FlietextTH"/>
        <w:rPr>
          <w:lang w:val="en-US"/>
        </w:rPr>
      </w:pPr>
    </w:p>
    <w:p w14:paraId="37EFB889" w14:textId="77777777" w:rsidR="003523C9" w:rsidRDefault="003523C9" w:rsidP="003523C9">
      <w:pPr>
        <w:pStyle w:val="FlietextTH"/>
        <w:rPr>
          <w:lang w:val="en-US"/>
        </w:rPr>
      </w:pPr>
    </w:p>
    <w:p w14:paraId="02873D95" w14:textId="77777777" w:rsidR="003523C9" w:rsidRDefault="003523C9" w:rsidP="003523C9">
      <w:pPr>
        <w:pStyle w:val="FlietextTH"/>
        <w:rPr>
          <w:lang w:val="en-US"/>
        </w:rPr>
      </w:pPr>
    </w:p>
    <w:p w14:paraId="1952407E" w14:textId="77777777" w:rsidR="003523C9" w:rsidRDefault="003523C9" w:rsidP="003523C9">
      <w:pPr>
        <w:pStyle w:val="FlietextTH"/>
        <w:rPr>
          <w:lang w:val="en-US"/>
        </w:rPr>
      </w:pPr>
    </w:p>
    <w:p w14:paraId="0380E092" w14:textId="77777777" w:rsidR="003523C9" w:rsidRDefault="003523C9" w:rsidP="003523C9">
      <w:pPr>
        <w:pStyle w:val="FlietextTH"/>
        <w:rPr>
          <w:lang w:val="en-US"/>
        </w:rPr>
      </w:pPr>
    </w:p>
    <w:p w14:paraId="0233ED67" w14:textId="77777777" w:rsidR="003523C9" w:rsidRDefault="003523C9" w:rsidP="003523C9">
      <w:pPr>
        <w:pStyle w:val="FlietextTH"/>
        <w:rPr>
          <w:lang w:val="en-US"/>
        </w:rPr>
      </w:pPr>
    </w:p>
    <w:p w14:paraId="1D2729EA" w14:textId="77777777" w:rsidR="003523C9" w:rsidRDefault="003523C9" w:rsidP="003523C9">
      <w:pPr>
        <w:pStyle w:val="FlietextTH"/>
        <w:rPr>
          <w:lang w:val="en-US"/>
        </w:rPr>
      </w:pPr>
    </w:p>
    <w:p w14:paraId="027FB0E8" w14:textId="77777777" w:rsidR="003523C9" w:rsidRDefault="003523C9" w:rsidP="003523C9">
      <w:pPr>
        <w:pStyle w:val="FlietextTH"/>
        <w:rPr>
          <w:lang w:val="en-US"/>
        </w:rPr>
      </w:pPr>
    </w:p>
    <w:p w14:paraId="77B275EA" w14:textId="77777777" w:rsidR="003523C9" w:rsidRDefault="003523C9" w:rsidP="003523C9">
      <w:pPr>
        <w:pStyle w:val="FlietextTH"/>
        <w:rPr>
          <w:lang w:val="en-US"/>
        </w:rPr>
      </w:pPr>
    </w:p>
    <w:p w14:paraId="146296B6" w14:textId="77777777" w:rsidR="003523C9" w:rsidRDefault="003523C9" w:rsidP="003523C9">
      <w:pPr>
        <w:pStyle w:val="FlietextTH"/>
        <w:rPr>
          <w:lang w:val="en-US"/>
        </w:rPr>
      </w:pPr>
    </w:p>
    <w:p w14:paraId="4D2A0F41" w14:textId="77777777" w:rsidR="003523C9" w:rsidRDefault="003523C9" w:rsidP="003523C9">
      <w:pPr>
        <w:pStyle w:val="FlietextTH"/>
        <w:rPr>
          <w:lang w:val="en-US"/>
        </w:rPr>
      </w:pPr>
    </w:p>
    <w:p w14:paraId="61980F2C" w14:textId="153CE3E2" w:rsidR="00AD6BE6" w:rsidRDefault="00AD6BE6" w:rsidP="00AD6BE6">
      <w:pPr>
        <w:pStyle w:val="berschrift1"/>
        <w:spacing w:after="240"/>
        <w:rPr>
          <w:lang w:val="en-US"/>
        </w:rPr>
      </w:pPr>
      <w:bookmarkStart w:id="10" w:name="_Toc63028230"/>
      <w:r>
        <w:rPr>
          <w:lang w:val="en-US"/>
        </w:rPr>
        <w:lastRenderedPageBreak/>
        <w:t xml:space="preserve">Problem: </w:t>
      </w:r>
      <w:r w:rsidRPr="00AD6BE6">
        <w:rPr>
          <w:lang w:val="en-US"/>
        </w:rPr>
        <w:t>The output of the PPO agent is always the limit of the action-range (either max. or min).</w:t>
      </w:r>
      <w:bookmarkEnd w:id="10"/>
    </w:p>
    <w:p w14:paraId="5BFF09A0" w14:textId="52BE84B5" w:rsidR="00AD6BE6" w:rsidRDefault="00AD6BE6" w:rsidP="00AD6BE6">
      <w:pPr>
        <w:pStyle w:val="berschrift2"/>
        <w:spacing w:before="360" w:after="120"/>
        <w:rPr>
          <w:lang w:val="en-US"/>
        </w:rPr>
      </w:pPr>
      <w:bookmarkStart w:id="11" w:name="_Toc63028231"/>
      <w:r>
        <w:rPr>
          <w:lang w:val="en-US"/>
        </w:rPr>
        <w:t>Observations</w:t>
      </w:r>
      <w:bookmarkEnd w:id="11"/>
    </w:p>
    <w:p w14:paraId="61737DCA" w14:textId="4B1391BF" w:rsidR="00B1123A" w:rsidRDefault="00AD6BE6" w:rsidP="00AD6BE6">
      <w:pPr>
        <w:pStyle w:val="FlietextTH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>
        <w:rPr>
          <w:lang w:val="en-US"/>
        </w:rPr>
        <w:tab/>
        <w:t xml:space="preserve">The models that are not trained for long will sometimes have outputs that are not </w:t>
      </w:r>
      <w:r>
        <w:rPr>
          <w:lang w:val="en-US"/>
        </w:rPr>
        <w:br/>
        <w:t xml:space="preserve"> </w:t>
      </w:r>
      <w:r>
        <w:rPr>
          <w:lang w:val="en-US"/>
        </w:rPr>
        <w:tab/>
        <w:t>the limits. Later models will always output [0.25, 0.9, 0.55]  ([min., max., min</w:t>
      </w:r>
      <w:r w:rsidR="000A2B6A">
        <w:rPr>
          <w:lang w:val="en-US"/>
        </w:rPr>
        <w:t>.</w:t>
      </w:r>
      <w:r>
        <w:rPr>
          <w:lang w:val="en-US"/>
        </w:rPr>
        <w:t>])</w:t>
      </w:r>
    </w:p>
    <w:p w14:paraId="3A63C514" w14:textId="63DB5394" w:rsidR="007E20C8" w:rsidRDefault="00B1123A" w:rsidP="00AD6BE6">
      <w:pPr>
        <w:pStyle w:val="FlietextTH"/>
        <w:rPr>
          <w:lang w:val="en-US"/>
        </w:rPr>
      </w:pPr>
      <w:r>
        <w:rPr>
          <w:lang w:val="en-US"/>
        </w:rPr>
        <w:t>ii)</w:t>
      </w:r>
      <w:r>
        <w:rPr>
          <w:lang w:val="en-US"/>
        </w:rPr>
        <w:tab/>
        <w:t xml:space="preserve">Is the EE </w:t>
      </w:r>
      <w:proofErr w:type="gramStart"/>
      <w:r>
        <w:rPr>
          <w:lang w:val="en-US"/>
        </w:rPr>
        <w:t>actually going</w:t>
      </w:r>
      <w:proofErr w:type="gramEnd"/>
      <w:r>
        <w:rPr>
          <w:lang w:val="en-US"/>
        </w:rPr>
        <w:t xml:space="preserve"> to the positions, that the agent gives?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 w:rsidR="007E20C8">
        <w:rPr>
          <w:lang w:val="en-US"/>
        </w:rPr>
        <w:t>(</w:t>
      </w:r>
      <w:r w:rsidRPr="00B1123A">
        <w:rPr>
          <w:lang w:val="en-US"/>
        </w:rPr>
        <w:sym w:font="Wingdings" w:char="F0E8"/>
      </w:r>
      <w:r w:rsidRPr="00A101F6">
        <w:rPr>
          <w:color w:val="FF0000"/>
          <w:lang w:val="en-US"/>
        </w:rPr>
        <w:t xml:space="preserve"> </w:t>
      </w:r>
      <w:r w:rsidR="00A101F6" w:rsidRPr="00A101F6">
        <w:rPr>
          <w:color w:val="FF0000"/>
          <w:lang w:val="en-US"/>
        </w:rPr>
        <w:t>No</w:t>
      </w:r>
      <w:r w:rsidR="007E20C8">
        <w:rPr>
          <w:color w:val="FF0000"/>
          <w:lang w:val="en-US"/>
        </w:rPr>
        <w:t xml:space="preserve">, </w:t>
      </w:r>
      <w:r w:rsidR="007E20C8">
        <w:rPr>
          <w:lang w:val="en-US"/>
        </w:rPr>
        <w:t>State 22.01.2021)</w:t>
      </w:r>
      <w:r w:rsidR="007E20C8">
        <w:rPr>
          <w:color w:val="FF0000"/>
          <w:lang w:val="en-US"/>
        </w:rPr>
        <w:br/>
        <w:t xml:space="preserve"> </w:t>
      </w:r>
      <w:r w:rsidR="007E20C8">
        <w:rPr>
          <w:color w:val="FF0000"/>
          <w:lang w:val="en-US"/>
        </w:rPr>
        <w:tab/>
      </w:r>
      <w:r w:rsidR="007E20C8" w:rsidRPr="007E20C8">
        <w:rPr>
          <w:lang w:val="en-US"/>
        </w:rPr>
        <w:sym w:font="Wingdings" w:char="F0E8"/>
      </w:r>
      <w:r w:rsidR="007E20C8">
        <w:rPr>
          <w:lang w:val="en-US"/>
        </w:rPr>
        <w:t xml:space="preserve"> </w:t>
      </w:r>
      <w:r w:rsidR="007E20C8">
        <w:rPr>
          <w:color w:val="00B050"/>
          <w:lang w:val="en-US"/>
        </w:rPr>
        <w:t xml:space="preserve">YES, </w:t>
      </w:r>
      <w:r w:rsidR="007E20C8">
        <w:rPr>
          <w:lang w:val="en-US"/>
        </w:rPr>
        <w:t>State 25.01.2021</w:t>
      </w:r>
    </w:p>
    <w:p w14:paraId="70223EC9" w14:textId="3AC81FB5" w:rsidR="00736496" w:rsidRDefault="00736496" w:rsidP="00AD6BE6">
      <w:pPr>
        <w:pStyle w:val="FlietextTH"/>
        <w:rPr>
          <w:lang w:val="en-US"/>
        </w:rPr>
      </w:pPr>
      <w:r>
        <w:rPr>
          <w:lang w:val="en-US"/>
        </w:rPr>
        <w:t>iii)</w:t>
      </w:r>
      <w:r>
        <w:rPr>
          <w:lang w:val="en-US"/>
        </w:rPr>
        <w:tab/>
      </w:r>
      <w:r w:rsidR="00D95D9C">
        <w:rPr>
          <w:lang w:val="en-US"/>
        </w:rPr>
        <w:t>In the beginning, it tries z-values &gt; height of the table, so that it does not collide with</w:t>
      </w:r>
      <w:r w:rsidR="00D95D9C">
        <w:rPr>
          <w:lang w:val="en-US"/>
        </w:rPr>
        <w:br/>
        <w:t xml:space="preserve"> </w:t>
      </w:r>
      <w:r w:rsidR="00D95D9C">
        <w:rPr>
          <w:lang w:val="en-US"/>
        </w:rPr>
        <w:tab/>
        <w:t xml:space="preserve">the table. </w:t>
      </w:r>
      <w:r w:rsidR="00EF6B21">
        <w:rPr>
          <w:lang w:val="en-US"/>
        </w:rPr>
        <w:t xml:space="preserve">It gets punished with a lesser (better) value. In later training phases, the </w:t>
      </w:r>
      <w:r w:rsidR="00EF6B21">
        <w:rPr>
          <w:lang w:val="en-US"/>
        </w:rPr>
        <w:br/>
        <w:t xml:space="preserve"> </w:t>
      </w:r>
      <w:r w:rsidR="00EF6B21">
        <w:rPr>
          <w:lang w:val="en-US"/>
        </w:rPr>
        <w:tab/>
        <w:t>good z-value in the beginning is ignored and it converges to 0.55 (min).</w:t>
      </w:r>
    </w:p>
    <w:p w14:paraId="2A752AB0" w14:textId="77CC2E03" w:rsidR="00D77E56" w:rsidRDefault="00D77E56" w:rsidP="00AD6BE6">
      <w:pPr>
        <w:pStyle w:val="FlietextTH"/>
        <w:rPr>
          <w:lang w:val="en-US"/>
        </w:rPr>
      </w:pPr>
      <w:r>
        <w:rPr>
          <w:lang w:val="en-US"/>
        </w:rPr>
        <w:t xml:space="preserve">iv) </w:t>
      </w:r>
      <w:r>
        <w:rPr>
          <w:lang w:val="en-US"/>
        </w:rPr>
        <w:tab/>
        <w:t>Tries to follow object only when the object is spawned at y</w:t>
      </w:r>
      <w:r w:rsidR="00887E61">
        <w:rPr>
          <w:lang w:val="en-US"/>
        </w:rPr>
        <w:t xml:space="preserve"> = -3</w:t>
      </w:r>
      <w:r>
        <w:rPr>
          <w:lang w:val="en-US"/>
        </w:rPr>
        <w:t xml:space="preserve">. 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 w:rsidRPr="00A4569D">
        <w:rPr>
          <w:highlight w:val="yellow"/>
          <w:lang w:val="en-US"/>
        </w:rPr>
        <w:sym w:font="Wingdings" w:char="F0E8"/>
      </w:r>
      <w:r w:rsidRPr="00A4569D">
        <w:rPr>
          <w:highlight w:val="yellow"/>
          <w:lang w:val="en-US"/>
        </w:rPr>
        <w:t xml:space="preserve"> The weights of the object positions are not learned correctly.</w:t>
      </w:r>
      <w:r>
        <w:rPr>
          <w:lang w:val="en-US"/>
        </w:rPr>
        <w:t xml:space="preserve"> </w:t>
      </w:r>
      <w:r w:rsidR="00A4569D">
        <w:rPr>
          <w:lang w:val="en-US"/>
        </w:rPr>
        <w:t xml:space="preserve">The minimal </w:t>
      </w:r>
      <w:r w:rsidR="00A4569D">
        <w:rPr>
          <w:lang w:val="en-US"/>
        </w:rPr>
        <w:br/>
        <w:t xml:space="preserve"> </w:t>
      </w:r>
      <w:r w:rsidR="00A4569D">
        <w:rPr>
          <w:lang w:val="en-US"/>
        </w:rPr>
        <w:tab/>
        <w:t>variance in the object spawn position does not allow for effective learning</w:t>
      </w:r>
      <w:r w:rsidR="00887E61">
        <w:rPr>
          <w:lang w:val="en-US"/>
        </w:rPr>
        <w:t>.</w:t>
      </w:r>
    </w:p>
    <w:p w14:paraId="6F0E2E03" w14:textId="184EC09F" w:rsidR="00052181" w:rsidRDefault="00052181" w:rsidP="00AD6BE6">
      <w:pPr>
        <w:pStyle w:val="FlietextTH"/>
        <w:rPr>
          <w:lang w:val="en-US"/>
        </w:rPr>
      </w:pPr>
      <w:r>
        <w:rPr>
          <w:lang w:val="en-US"/>
        </w:rPr>
        <w:t xml:space="preserve">v) </w:t>
      </w:r>
      <w:r w:rsidR="00213001">
        <w:rPr>
          <w:lang w:val="en-US"/>
        </w:rPr>
        <w:tab/>
        <w:t>Test with the gym environment "MountainCarContinuous-v0"</w:t>
      </w:r>
      <w:r w:rsidR="00213001">
        <w:rPr>
          <w:lang w:val="en-US"/>
        </w:rPr>
        <w:br/>
        <w:t xml:space="preserve"> </w:t>
      </w:r>
      <w:r w:rsidR="00213001">
        <w:rPr>
          <w:lang w:val="en-US"/>
        </w:rPr>
        <w:tab/>
      </w:r>
      <w:r w:rsidR="00213001" w:rsidRPr="00213001">
        <w:rPr>
          <w:lang w:val="en-US"/>
        </w:rPr>
        <w:sym w:font="Wingdings" w:char="F0E8"/>
      </w:r>
      <w:r w:rsidR="00213001">
        <w:rPr>
          <w:lang w:val="en-US"/>
        </w:rPr>
        <w:t xml:space="preserve"> The output is between -1 and 1 with activation </w:t>
      </w:r>
      <w:proofErr w:type="spellStart"/>
      <w:r w:rsidR="00213001">
        <w:rPr>
          <w:lang w:val="en-US"/>
        </w:rPr>
        <w:t>functopn</w:t>
      </w:r>
      <w:proofErr w:type="spellEnd"/>
    </w:p>
    <w:p w14:paraId="6B6697D5" w14:textId="6F732852" w:rsidR="00B1123A" w:rsidRDefault="00B1123A" w:rsidP="00B1123A">
      <w:pPr>
        <w:pStyle w:val="berschrift2"/>
        <w:spacing w:before="360" w:after="120"/>
        <w:rPr>
          <w:lang w:val="en-US"/>
        </w:rPr>
      </w:pPr>
      <w:bookmarkStart w:id="12" w:name="_Toc63028232"/>
      <w:r>
        <w:rPr>
          <w:lang w:val="en-US"/>
        </w:rPr>
        <w:t>Potential Solutions</w:t>
      </w:r>
      <w:bookmarkEnd w:id="12"/>
    </w:p>
    <w:p w14:paraId="16622B2C" w14:textId="0CCDD14E" w:rsidR="00B1123A" w:rsidRDefault="00381834" w:rsidP="00B1123A">
      <w:pPr>
        <w:pStyle w:val="FlietextTH"/>
        <w:ind w:left="454" w:hanging="454"/>
        <w:rPr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2B73DCC" wp14:editId="3D39DE6B">
            <wp:simplePos x="0" y="0"/>
            <wp:positionH relativeFrom="column">
              <wp:posOffset>4673600</wp:posOffset>
            </wp:positionH>
            <wp:positionV relativeFrom="paragraph">
              <wp:posOffset>716280</wp:posOffset>
            </wp:positionV>
            <wp:extent cx="297815" cy="285750"/>
            <wp:effectExtent l="0" t="0" r="6985" b="0"/>
            <wp:wrapNone/>
            <wp:docPr id="5" name="Grafik 5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B1123A" w:rsidRPr="00E47CD1">
        <w:rPr>
          <w:b/>
          <w:bCs/>
          <w:lang w:val="en-US"/>
        </w:rPr>
        <w:t>i</w:t>
      </w:r>
      <w:proofErr w:type="spellEnd"/>
      <w:r w:rsidR="00B1123A" w:rsidRPr="00E47CD1">
        <w:rPr>
          <w:b/>
          <w:bCs/>
          <w:lang w:val="en-US"/>
        </w:rPr>
        <w:t>)</w:t>
      </w:r>
      <w:r w:rsidR="00B1123A">
        <w:rPr>
          <w:lang w:val="en-US"/>
        </w:rPr>
        <w:tab/>
      </w:r>
      <w:r w:rsidR="00AD6BE6" w:rsidRPr="00AD6BE6">
        <w:rPr>
          <w:lang w:val="en-US"/>
        </w:rPr>
        <w:t xml:space="preserve">The way the action-bound is defined in </w:t>
      </w:r>
      <w:proofErr w:type="spellStart"/>
      <w:r w:rsidR="00AD6BE6" w:rsidRPr="00AD6BE6">
        <w:rPr>
          <w:lang w:val="en-US"/>
        </w:rPr>
        <w:t>PandaRobotEnv</w:t>
      </w:r>
      <w:proofErr w:type="spellEnd"/>
      <w:r w:rsidR="00AD6BE6" w:rsidRPr="00AD6BE6">
        <w:rPr>
          <w:lang w:val="en-US"/>
        </w:rPr>
        <w:t xml:space="preserve">_ is wrong (Dynamically </w:t>
      </w:r>
      <w:proofErr w:type="spellStart"/>
      <w:r w:rsidR="00AD6BE6" w:rsidRPr="00AD6BE6">
        <w:rPr>
          <w:lang w:val="en-US"/>
        </w:rPr>
        <w:t>cant</w:t>
      </w:r>
      <w:proofErr w:type="spellEnd"/>
      <w:r w:rsidR="00B1123A">
        <w:rPr>
          <w:lang w:val="en-US"/>
        </w:rPr>
        <w:t xml:space="preserve"> </w:t>
      </w:r>
      <w:r w:rsidR="00AD6BE6" w:rsidRPr="00AD6BE6">
        <w:rPr>
          <w:lang w:val="en-US"/>
        </w:rPr>
        <w:t>be changed: Restore old value [-1, 1]</w:t>
      </w:r>
      <w:r w:rsidR="00B1123A">
        <w:rPr>
          <w:lang w:val="en-US"/>
        </w:rPr>
        <w:br/>
      </w:r>
      <w:r w:rsidR="00B1123A" w:rsidRPr="00B1123A">
        <w:rPr>
          <w:lang w:val="en-US"/>
        </w:rPr>
        <w:sym w:font="Wingdings" w:char="F0E8"/>
      </w:r>
      <w:r w:rsidRPr="00381834">
        <w:rPr>
          <w:lang w:val="en-US"/>
        </w:rPr>
        <w:t xml:space="preserve"> </w:t>
      </w:r>
      <w:r>
        <w:rPr>
          <w:lang w:val="en-US"/>
        </w:rPr>
        <w:t xml:space="preserve">Even if </w:t>
      </w:r>
      <w:proofErr w:type="spellStart"/>
      <w:r>
        <w:rPr>
          <w:lang w:val="en-US"/>
        </w:rPr>
        <w:t>action_boundary</w:t>
      </w:r>
      <w:proofErr w:type="spellEnd"/>
      <w:r>
        <w:rPr>
          <w:lang w:val="en-US"/>
        </w:rPr>
        <w:t xml:space="preserve"> is changed to [-1, -1, -1] and [1, 1, 1], the max. possible </w:t>
      </w:r>
      <w:r>
        <w:rPr>
          <w:lang w:val="en-US"/>
        </w:rPr>
        <w:br/>
        <w:t xml:space="preserve">     reward is -2.8x, with actions [1, 1, -1] (max., max., min.)</w:t>
      </w:r>
    </w:p>
    <w:p w14:paraId="419EDAD9" w14:textId="77777777" w:rsidR="00CC0682" w:rsidRDefault="00CC0682" w:rsidP="00B1123A">
      <w:pPr>
        <w:pStyle w:val="FlietextTH"/>
        <w:ind w:left="454" w:hanging="454"/>
        <w:rPr>
          <w:lang w:val="en-US"/>
        </w:rPr>
      </w:pPr>
    </w:p>
    <w:p w14:paraId="579692AA" w14:textId="45614967" w:rsidR="00B1123A" w:rsidRDefault="00B1123A" w:rsidP="00AD6BE6">
      <w:pPr>
        <w:pStyle w:val="FlietextTH"/>
        <w:rPr>
          <w:lang w:val="en-US"/>
        </w:rPr>
      </w:pPr>
      <w:r w:rsidRPr="00E47CD1">
        <w:rPr>
          <w:b/>
          <w:bCs/>
          <w:lang w:val="en-US"/>
        </w:rPr>
        <w:t>ii)</w:t>
      </w:r>
      <w:r>
        <w:rPr>
          <w:lang w:val="en-US"/>
        </w:rPr>
        <w:tab/>
        <w:t>Change activation function: Current: tanh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 w:rsidRPr="00B1123A">
        <w:rPr>
          <w:lang w:val="en-US"/>
        </w:rPr>
        <w:sym w:font="Wingdings" w:char="F0E8"/>
      </w:r>
      <w:proofErr w:type="spellStart"/>
      <w:r w:rsidR="00BF1DB7">
        <w:rPr>
          <w:lang w:val="en-US"/>
        </w:rPr>
        <w:t>ReLu</w:t>
      </w:r>
      <w:proofErr w:type="spellEnd"/>
      <w:r w:rsidR="00B93C17">
        <w:rPr>
          <w:lang w:val="en-US"/>
        </w:rPr>
        <w:t>: Still prefers limits, convergences to reward -2.8x</w:t>
      </w:r>
      <w:r w:rsidR="004E5B8B">
        <w:rPr>
          <w:lang w:val="en-US"/>
        </w:rPr>
        <w:br/>
        <w:t xml:space="preserve"> </w:t>
      </w:r>
      <w:r w:rsidR="004E5B8B">
        <w:rPr>
          <w:lang w:val="en-US"/>
        </w:rPr>
        <w:tab/>
      </w:r>
      <w:r w:rsidR="004E5B8B" w:rsidRPr="004E5B8B">
        <w:rPr>
          <w:lang w:val="en-US"/>
        </w:rPr>
        <w:sym w:font="Wingdings" w:char="F0E8"/>
      </w:r>
      <w:r w:rsidR="004E5B8B">
        <w:rPr>
          <w:lang w:val="en-US"/>
        </w:rPr>
        <w:t xml:space="preserve"> </w:t>
      </w:r>
      <w:proofErr w:type="spellStart"/>
      <w:r w:rsidR="004E5B8B">
        <w:rPr>
          <w:lang w:val="en-US"/>
        </w:rPr>
        <w:t>Softmax</w:t>
      </w:r>
      <w:proofErr w:type="spellEnd"/>
      <w:r w:rsidR="004E5B8B">
        <w:rPr>
          <w:lang w:val="en-US"/>
        </w:rPr>
        <w:t xml:space="preserve">: </w:t>
      </w:r>
      <w:r w:rsidR="00DD09DC">
        <w:rPr>
          <w:lang w:val="en-US"/>
        </w:rPr>
        <w:t>Same, with more deviation</w:t>
      </w:r>
    </w:p>
    <w:p w14:paraId="3AFBD84F" w14:textId="4049BF33" w:rsidR="00B755B8" w:rsidRDefault="00353B2B" w:rsidP="00AD6BE6">
      <w:pPr>
        <w:pStyle w:val="Flietext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8A808D" wp14:editId="3E5FFC75">
            <wp:simplePos x="0" y="0"/>
            <wp:positionH relativeFrom="column">
              <wp:posOffset>4657725</wp:posOffset>
            </wp:positionH>
            <wp:positionV relativeFrom="paragraph">
              <wp:posOffset>3810</wp:posOffset>
            </wp:positionV>
            <wp:extent cx="297815" cy="285750"/>
            <wp:effectExtent l="0" t="0" r="6985" b="0"/>
            <wp:wrapNone/>
            <wp:docPr id="6" name="Grafik 6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55B8">
        <w:rPr>
          <w:lang w:val="en-US"/>
        </w:rPr>
        <w:tab/>
      </w:r>
      <w:r w:rsidR="00B755B8" w:rsidRPr="00B755B8">
        <w:rPr>
          <w:lang w:val="en-US"/>
        </w:rPr>
        <w:sym w:font="Wingdings" w:char="F0E8"/>
      </w:r>
      <w:r w:rsidR="00B755B8">
        <w:rPr>
          <w:lang w:val="en-US"/>
        </w:rPr>
        <w:t xml:space="preserve"> Sigmoid: Same, around -2.8x</w:t>
      </w:r>
    </w:p>
    <w:p w14:paraId="29692659" w14:textId="0F51509F" w:rsidR="00CC0682" w:rsidRDefault="00CC0682" w:rsidP="00AD6BE6">
      <w:pPr>
        <w:pStyle w:val="FlietextTH"/>
        <w:rPr>
          <w:lang w:val="en-US"/>
        </w:rPr>
      </w:pPr>
    </w:p>
    <w:p w14:paraId="1CFEC4C0" w14:textId="37579F0D" w:rsidR="00FB53A8" w:rsidRDefault="00CA5700" w:rsidP="00AD6BE6">
      <w:pPr>
        <w:pStyle w:val="FlietextTH"/>
        <w:rPr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296E151" wp14:editId="66D131CC">
            <wp:simplePos x="0" y="0"/>
            <wp:positionH relativeFrom="column">
              <wp:posOffset>4667250</wp:posOffset>
            </wp:positionH>
            <wp:positionV relativeFrom="paragraph">
              <wp:posOffset>182880</wp:posOffset>
            </wp:positionV>
            <wp:extent cx="297815" cy="285750"/>
            <wp:effectExtent l="0" t="0" r="6985" b="0"/>
            <wp:wrapNone/>
            <wp:docPr id="7" name="Grafik 7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53A8" w:rsidRPr="00E47CD1">
        <w:rPr>
          <w:b/>
          <w:bCs/>
          <w:lang w:val="en-US"/>
        </w:rPr>
        <w:t>iii)</w:t>
      </w:r>
      <w:r w:rsidR="00FB53A8">
        <w:rPr>
          <w:lang w:val="en-US"/>
        </w:rPr>
        <w:tab/>
      </w:r>
      <w:proofErr w:type="spellStart"/>
      <w:r w:rsidR="00FB53A8">
        <w:rPr>
          <w:lang w:val="en-US"/>
        </w:rPr>
        <w:t>i</w:t>
      </w:r>
      <w:proofErr w:type="spellEnd"/>
      <w:r w:rsidR="00FB53A8">
        <w:rPr>
          <w:lang w:val="en-US"/>
        </w:rPr>
        <w:t>) + ii)</w:t>
      </w:r>
      <w:r w:rsidR="00FB53A8">
        <w:rPr>
          <w:lang w:val="en-US"/>
        </w:rPr>
        <w:br/>
      </w:r>
      <w:r w:rsidR="00FB53A8">
        <w:rPr>
          <w:lang w:val="en-US"/>
        </w:rPr>
        <w:tab/>
      </w:r>
      <w:r w:rsidR="00FB53A8" w:rsidRPr="00FB53A8">
        <w:rPr>
          <w:lang w:val="en-US"/>
        </w:rPr>
        <w:sym w:font="Wingdings" w:char="F0E8"/>
      </w:r>
      <w:r w:rsidR="00353B2B">
        <w:rPr>
          <w:lang w:val="en-US"/>
        </w:rPr>
        <w:t>Same as ii). Around -2.8x and [max., max., min].</w:t>
      </w:r>
      <w:r w:rsidRPr="00CA5700">
        <w:rPr>
          <w:noProof/>
          <w:lang w:val="en-US"/>
        </w:rPr>
        <w:t xml:space="preserve"> </w:t>
      </w:r>
    </w:p>
    <w:p w14:paraId="525CD1CC" w14:textId="6F1F998C" w:rsidR="00CC0682" w:rsidRDefault="00CC0682" w:rsidP="00AD6BE6">
      <w:pPr>
        <w:pStyle w:val="FlietextTH"/>
        <w:rPr>
          <w:lang w:val="en-US"/>
        </w:rPr>
      </w:pPr>
    </w:p>
    <w:p w14:paraId="20AFEABD" w14:textId="40B09922" w:rsidR="00D7060D" w:rsidRDefault="006C6CD2" w:rsidP="00AD6BE6">
      <w:pPr>
        <w:pStyle w:val="FlietextTH"/>
        <w:rPr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996652C" wp14:editId="6A1177C7">
            <wp:simplePos x="0" y="0"/>
            <wp:positionH relativeFrom="column">
              <wp:posOffset>4664075</wp:posOffset>
            </wp:positionH>
            <wp:positionV relativeFrom="paragraph">
              <wp:posOffset>314325</wp:posOffset>
            </wp:positionV>
            <wp:extent cx="297989" cy="285750"/>
            <wp:effectExtent l="0" t="0" r="6985" b="0"/>
            <wp:wrapNone/>
            <wp:docPr id="1" name="Grafik 1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989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060D" w:rsidRPr="00E47CD1">
        <w:rPr>
          <w:b/>
          <w:bCs/>
          <w:lang w:val="en-US"/>
        </w:rPr>
        <w:t>iv)</w:t>
      </w:r>
      <w:r w:rsidR="00D7060D">
        <w:rPr>
          <w:lang w:val="en-US"/>
        </w:rPr>
        <w:t xml:space="preserve"> </w:t>
      </w:r>
      <w:r w:rsidR="0077457C">
        <w:rPr>
          <w:lang w:val="en-US"/>
        </w:rPr>
        <w:tab/>
      </w:r>
      <w:r w:rsidR="00D7060D">
        <w:rPr>
          <w:lang w:val="en-US"/>
        </w:rPr>
        <w:t xml:space="preserve">Actions are </w:t>
      </w:r>
      <w:r w:rsidR="0077457C">
        <w:rPr>
          <w:lang w:val="en-US"/>
        </w:rPr>
        <w:t xml:space="preserve">not interpreted correctly. Would explain, that y and z are constant with </w:t>
      </w:r>
      <w:r w:rsidR="0077457C">
        <w:rPr>
          <w:lang w:val="en-US"/>
        </w:rPr>
        <w:br/>
        <w:t xml:space="preserve">   </w:t>
      </w:r>
      <w:r w:rsidR="0077457C">
        <w:rPr>
          <w:lang w:val="en-US"/>
        </w:rPr>
        <w:tab/>
        <w:t>only variance in x, that also later vanished.</w:t>
      </w:r>
      <w:r w:rsidR="003E4092">
        <w:rPr>
          <w:lang w:val="en-US"/>
        </w:rPr>
        <w:br/>
      </w:r>
      <w:r w:rsidR="003E4092">
        <w:rPr>
          <w:lang w:val="en-US"/>
        </w:rPr>
        <w:tab/>
      </w:r>
      <w:r w:rsidR="003E4092" w:rsidRPr="003E4092">
        <w:rPr>
          <w:lang w:val="en-US"/>
        </w:rPr>
        <w:sym w:font="Wingdings" w:char="F0E8"/>
      </w:r>
      <w:r w:rsidR="003E4092">
        <w:rPr>
          <w:lang w:val="en-US"/>
        </w:rPr>
        <w:t>Preprocess actions</w:t>
      </w:r>
      <w:r w:rsidR="006B2BD2">
        <w:rPr>
          <w:lang w:val="en-US"/>
        </w:rPr>
        <w:t xml:space="preserve"> before transmitting them to the IK-algorithm</w:t>
      </w:r>
    </w:p>
    <w:p w14:paraId="0E05DCEF" w14:textId="464026FF" w:rsidR="00CC0682" w:rsidRDefault="00CC0682" w:rsidP="00AD6BE6">
      <w:pPr>
        <w:pStyle w:val="FlietextTH"/>
        <w:rPr>
          <w:lang w:val="en-US"/>
        </w:rPr>
      </w:pPr>
    </w:p>
    <w:p w14:paraId="36AD52D3" w14:textId="5C4B10D8" w:rsidR="000E0AC4" w:rsidRDefault="000E0AC4" w:rsidP="00AD6BE6">
      <w:pPr>
        <w:pStyle w:val="FlietextTH"/>
        <w:rPr>
          <w:lang w:val="en-US"/>
        </w:rPr>
      </w:pPr>
      <w:r w:rsidRPr="00E47CD1">
        <w:rPr>
          <w:b/>
          <w:bCs/>
          <w:lang w:val="en-US"/>
        </w:rPr>
        <w:lastRenderedPageBreak/>
        <w:t>v)</w:t>
      </w:r>
      <w:r>
        <w:rPr>
          <w:lang w:val="en-US"/>
        </w:rPr>
        <w:tab/>
        <w:t>Change network architecture (current 150x150). Unlikely to solve problem</w:t>
      </w:r>
    </w:p>
    <w:p w14:paraId="124ABF66" w14:textId="3D8EAF71" w:rsidR="006C3A55" w:rsidRDefault="00077030" w:rsidP="00AD6BE6">
      <w:pPr>
        <w:pStyle w:val="Flietext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59111DB" wp14:editId="63535E11">
            <wp:simplePos x="0" y="0"/>
            <wp:positionH relativeFrom="column">
              <wp:posOffset>4648200</wp:posOffset>
            </wp:positionH>
            <wp:positionV relativeFrom="paragraph">
              <wp:posOffset>71120</wp:posOffset>
            </wp:positionV>
            <wp:extent cx="297815" cy="285750"/>
            <wp:effectExtent l="0" t="0" r="6985" b="0"/>
            <wp:wrapNone/>
            <wp:docPr id="11" name="Grafik 11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C3A55">
        <w:rPr>
          <w:lang w:val="en-US"/>
        </w:rPr>
        <w:tab/>
      </w:r>
      <w:r w:rsidR="006C3A55" w:rsidRPr="006C3A55">
        <w:rPr>
          <w:lang w:val="en-US"/>
        </w:rPr>
        <w:sym w:font="Wingdings" w:char="F0E8"/>
      </w:r>
      <w:r w:rsidR="006C3A55">
        <w:rPr>
          <w:lang w:val="en-US"/>
        </w:rPr>
        <w:t xml:space="preserve"> Same: </w:t>
      </w:r>
      <w:r w:rsidR="006C3A55" w:rsidRPr="006C3A55">
        <w:rPr>
          <w:lang w:val="en-US"/>
        </w:rPr>
        <w:t>[0.25 0.9  0.55]</w:t>
      </w:r>
      <w:r w:rsidR="006C3A55">
        <w:rPr>
          <w:lang w:val="en-US"/>
        </w:rPr>
        <w:t xml:space="preserve"> and around -2.8x</w:t>
      </w:r>
    </w:p>
    <w:p w14:paraId="28929471" w14:textId="77777777" w:rsidR="00CC0682" w:rsidRDefault="00CC0682" w:rsidP="00AD6BE6">
      <w:pPr>
        <w:pStyle w:val="FlietextTH"/>
        <w:rPr>
          <w:lang w:val="en-US"/>
        </w:rPr>
      </w:pPr>
    </w:p>
    <w:p w14:paraId="74226DE7" w14:textId="4681BFCC" w:rsidR="006C6CD2" w:rsidRDefault="001722A7" w:rsidP="00AD6BE6">
      <w:pPr>
        <w:pStyle w:val="FlietextTH"/>
        <w:rPr>
          <w:lang w:val="en-US"/>
        </w:rPr>
      </w:pPr>
      <w:r w:rsidRPr="000C3330"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67867A7E" wp14:editId="7C672585">
            <wp:simplePos x="0" y="0"/>
            <wp:positionH relativeFrom="column">
              <wp:posOffset>4686300</wp:posOffset>
            </wp:positionH>
            <wp:positionV relativeFrom="paragraph">
              <wp:posOffset>531495</wp:posOffset>
            </wp:positionV>
            <wp:extent cx="297815" cy="285750"/>
            <wp:effectExtent l="0" t="0" r="6985" b="0"/>
            <wp:wrapNone/>
            <wp:docPr id="12" name="Grafik 12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1F40" w:rsidRPr="000C3330">
        <w:rPr>
          <w:b/>
          <w:lang w:val="en-US"/>
        </w:rPr>
        <w:t>vi)</w:t>
      </w:r>
      <w:r w:rsidR="007D1F40">
        <w:rPr>
          <w:lang w:val="en-US"/>
        </w:rPr>
        <w:t xml:space="preserve"> </w:t>
      </w:r>
      <w:r w:rsidR="007D1F40">
        <w:rPr>
          <w:lang w:val="en-US"/>
        </w:rPr>
        <w:tab/>
        <w:t>Change learning rate (current 5e-4)</w:t>
      </w:r>
      <w:r w:rsidR="00954FE2">
        <w:rPr>
          <w:lang w:val="en-US"/>
        </w:rPr>
        <w:br/>
        <w:t xml:space="preserve"> </w:t>
      </w:r>
      <w:r w:rsidR="00954FE2">
        <w:rPr>
          <w:lang w:val="en-US"/>
        </w:rPr>
        <w:tab/>
      </w:r>
      <w:r w:rsidR="00954FE2" w:rsidRPr="00954FE2">
        <w:rPr>
          <w:lang w:val="en-US"/>
        </w:rPr>
        <w:sym w:font="Wingdings" w:char="F0E8"/>
      </w:r>
      <w:r w:rsidR="00954FE2">
        <w:rPr>
          <w:lang w:val="en-US"/>
        </w:rPr>
        <w:t xml:space="preserve"> Changed to 5e-9: </w:t>
      </w:r>
      <w:r>
        <w:rPr>
          <w:lang w:val="en-US"/>
        </w:rPr>
        <w:t xml:space="preserve">Not enough time to see any progress, but doesn't look </w:t>
      </w:r>
      <w:r>
        <w:rPr>
          <w:lang w:val="en-US"/>
        </w:rPr>
        <w:br/>
        <w:t xml:space="preserve"> </w:t>
      </w:r>
      <w:r>
        <w:rPr>
          <w:lang w:val="en-US"/>
        </w:rPr>
        <w:tab/>
        <w:t xml:space="preserve">     promising</w:t>
      </w:r>
    </w:p>
    <w:p w14:paraId="58236BBB" w14:textId="368314A0" w:rsidR="00776A69" w:rsidRDefault="00776A69" w:rsidP="00AD6BE6">
      <w:pPr>
        <w:pStyle w:val="FlietextTH"/>
        <w:rPr>
          <w:lang w:val="en-US"/>
        </w:rPr>
      </w:pPr>
    </w:p>
    <w:p w14:paraId="4A2CB2D2" w14:textId="77777777" w:rsidR="00F24C14" w:rsidRDefault="00F24C14" w:rsidP="00AD6BE6">
      <w:pPr>
        <w:pStyle w:val="FlietextTH"/>
        <w:rPr>
          <w:lang w:val="en-US"/>
        </w:rPr>
      </w:pPr>
    </w:p>
    <w:p w14:paraId="3B050B6B" w14:textId="210B2556" w:rsidR="00776A69" w:rsidRDefault="00776A69" w:rsidP="00AD6BE6">
      <w:pPr>
        <w:pStyle w:val="FlietextTH"/>
        <w:rPr>
          <w:lang w:val="en-US"/>
        </w:rPr>
      </w:pPr>
      <w:r w:rsidRPr="000C3330">
        <w:rPr>
          <w:b/>
          <w:lang w:val="en-US"/>
        </w:rPr>
        <w:t>vii</w:t>
      </w:r>
      <w:r>
        <w:rPr>
          <w:lang w:val="en-US"/>
        </w:rPr>
        <w:t>)</w:t>
      </w:r>
      <w:r w:rsidR="00F24C14">
        <w:rPr>
          <w:lang w:val="en-US"/>
        </w:rPr>
        <w:tab/>
      </w:r>
      <w:r>
        <w:rPr>
          <w:lang w:val="en-US"/>
        </w:rPr>
        <w:t xml:space="preserve">The cumulative reward is considered in the SB-PPO implementation. Whenever the </w:t>
      </w:r>
      <w:r w:rsidR="00F24C14">
        <w:rPr>
          <w:lang w:val="en-US"/>
        </w:rPr>
        <w:t xml:space="preserve">  </w:t>
      </w:r>
      <w:r w:rsidR="00F24C14">
        <w:rPr>
          <w:lang w:val="en-US"/>
        </w:rPr>
        <w:br/>
        <w:t xml:space="preserve"> </w:t>
      </w:r>
      <w:r w:rsidR="00F24C14">
        <w:rPr>
          <w:lang w:val="en-US"/>
        </w:rPr>
        <w:tab/>
      </w:r>
      <w:r>
        <w:rPr>
          <w:lang w:val="en-US"/>
        </w:rPr>
        <w:t xml:space="preserve">method reset() is activated, the </w:t>
      </w:r>
      <w:r w:rsidR="00F46F9C">
        <w:rPr>
          <w:lang w:val="en-US"/>
        </w:rPr>
        <w:t xml:space="preserve">reward during the steps so far is added and </w:t>
      </w:r>
      <w:proofErr w:type="spellStart"/>
      <w:r w:rsidR="00F46F9C">
        <w:rPr>
          <w:lang w:val="en-US"/>
        </w:rPr>
        <w:t>consid</w:t>
      </w:r>
      <w:proofErr w:type="spellEnd"/>
      <w:r w:rsidR="00F24C14">
        <w:rPr>
          <w:lang w:val="en-US"/>
        </w:rPr>
        <w:t xml:space="preserve"> </w:t>
      </w:r>
      <w:r w:rsidR="00F24C14">
        <w:rPr>
          <w:lang w:val="en-US"/>
        </w:rPr>
        <w:br/>
        <w:t xml:space="preserve"> </w:t>
      </w:r>
      <w:r w:rsidR="00F24C14">
        <w:rPr>
          <w:lang w:val="en-US"/>
        </w:rPr>
        <w:tab/>
      </w:r>
      <w:proofErr w:type="spellStart"/>
      <w:r w:rsidR="00F46F9C">
        <w:rPr>
          <w:lang w:val="en-US"/>
        </w:rPr>
        <w:t>ered</w:t>
      </w:r>
      <w:proofErr w:type="spellEnd"/>
      <w:r w:rsidR="00F46F9C">
        <w:rPr>
          <w:lang w:val="en-US"/>
        </w:rPr>
        <w:t xml:space="preserve"> the final reward.</w:t>
      </w:r>
      <w:r w:rsidR="006B6D48">
        <w:rPr>
          <w:lang w:val="en-US"/>
        </w:rPr>
        <w:t xml:space="preserve"> (Unlikely)</w:t>
      </w:r>
    </w:p>
    <w:p w14:paraId="43A40C70" w14:textId="077E075F" w:rsidR="00D71775" w:rsidRPr="000C3330" w:rsidRDefault="00D71775" w:rsidP="00AD6BE6">
      <w:pPr>
        <w:pStyle w:val="FlietextTH"/>
        <w:rPr>
          <w:b/>
          <w:lang w:val="en-US"/>
        </w:rPr>
      </w:pPr>
    </w:p>
    <w:p w14:paraId="08ED8375" w14:textId="66E5677D" w:rsidR="00D71775" w:rsidRDefault="00D71775" w:rsidP="00AD6BE6">
      <w:pPr>
        <w:pStyle w:val="FlietextTH"/>
        <w:rPr>
          <w:lang w:val="en-US"/>
        </w:rPr>
      </w:pPr>
      <w:r w:rsidRPr="000C3330">
        <w:rPr>
          <w:b/>
          <w:lang w:val="en-US"/>
        </w:rPr>
        <w:t>viii)</w:t>
      </w:r>
      <w:r>
        <w:rPr>
          <w:lang w:val="en-US"/>
        </w:rPr>
        <w:tab/>
        <w:t>Change the boundaries of the observation-space (currently [-100, 100])</w:t>
      </w:r>
    </w:p>
    <w:p w14:paraId="151B7622" w14:textId="09C01635" w:rsidR="00DE2B5E" w:rsidRDefault="00FC7047" w:rsidP="00AD6BE6">
      <w:pPr>
        <w:pStyle w:val="Flietext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F358CA3" wp14:editId="2DC3AE8A">
            <wp:simplePos x="0" y="0"/>
            <wp:positionH relativeFrom="column">
              <wp:posOffset>4772025</wp:posOffset>
            </wp:positionH>
            <wp:positionV relativeFrom="paragraph">
              <wp:posOffset>76200</wp:posOffset>
            </wp:positionV>
            <wp:extent cx="297815" cy="285750"/>
            <wp:effectExtent l="0" t="0" r="6985" b="0"/>
            <wp:wrapNone/>
            <wp:docPr id="18" name="Grafik 18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32C5BD" w14:textId="598FACE6" w:rsidR="005348A9" w:rsidRDefault="005348A9" w:rsidP="00AD6BE6">
      <w:pPr>
        <w:pStyle w:val="FlietextTH"/>
        <w:rPr>
          <w:lang w:val="en-US"/>
        </w:rPr>
      </w:pPr>
      <w:r w:rsidRPr="00E47CD1">
        <w:rPr>
          <w:b/>
          <w:bCs/>
          <w:lang w:val="en-US"/>
        </w:rPr>
        <w:t>ix)</w:t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+ viii)</w:t>
      </w:r>
    </w:p>
    <w:p w14:paraId="77E8D662" w14:textId="37918CF6" w:rsidR="00DE2B5E" w:rsidRDefault="00DE2B5E" w:rsidP="00AD6BE6">
      <w:pPr>
        <w:pStyle w:val="FlietextTH"/>
        <w:rPr>
          <w:lang w:val="en-US"/>
        </w:rPr>
      </w:pPr>
    </w:p>
    <w:p w14:paraId="79B14DAA" w14:textId="172312FA" w:rsidR="006C6CD2" w:rsidRDefault="008339F0" w:rsidP="00AD6BE6">
      <w:pPr>
        <w:pStyle w:val="FlietextTH"/>
        <w:rPr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2A5797EF" wp14:editId="2E84D059">
            <wp:simplePos x="0" y="0"/>
            <wp:positionH relativeFrom="column">
              <wp:posOffset>4775835</wp:posOffset>
            </wp:positionH>
            <wp:positionV relativeFrom="paragraph">
              <wp:posOffset>77470</wp:posOffset>
            </wp:positionV>
            <wp:extent cx="297815" cy="285750"/>
            <wp:effectExtent l="0" t="0" r="6985" b="0"/>
            <wp:wrapNone/>
            <wp:docPr id="19" name="Grafik 19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0403" w:rsidRPr="00E47CD1">
        <w:rPr>
          <w:b/>
          <w:bCs/>
          <w:lang w:val="en-US"/>
        </w:rPr>
        <w:t>x)</w:t>
      </w:r>
      <w:r w:rsidR="009E0403">
        <w:rPr>
          <w:lang w:val="en-US"/>
        </w:rPr>
        <w:tab/>
      </w:r>
      <w:proofErr w:type="spellStart"/>
      <w:r w:rsidR="009E0403">
        <w:rPr>
          <w:lang w:val="en-US"/>
        </w:rPr>
        <w:t>i</w:t>
      </w:r>
      <w:proofErr w:type="spellEnd"/>
      <w:r w:rsidR="009E0403">
        <w:rPr>
          <w:lang w:val="en-US"/>
        </w:rPr>
        <w:t xml:space="preserve">) + ii) + viii) </w:t>
      </w:r>
    </w:p>
    <w:p w14:paraId="15E42332" w14:textId="3F4AC88A" w:rsidR="008339F0" w:rsidRDefault="00B1123A" w:rsidP="00AD6BE6">
      <w:pPr>
        <w:pStyle w:val="FlietextTH"/>
        <w:rPr>
          <w:lang w:val="en-US"/>
        </w:rPr>
      </w:pPr>
      <w:r>
        <w:rPr>
          <w:lang w:val="en-US"/>
        </w:rPr>
        <w:tab/>
      </w:r>
    </w:p>
    <w:p w14:paraId="6F3BB135" w14:textId="2EA21945" w:rsidR="008339F0" w:rsidRDefault="008339F0" w:rsidP="00AD6BE6">
      <w:pPr>
        <w:pStyle w:val="FlietextTH"/>
        <w:rPr>
          <w:lang w:val="en-US"/>
        </w:rPr>
      </w:pPr>
      <w:r w:rsidRPr="00E47CD1">
        <w:rPr>
          <w:b/>
          <w:bCs/>
          <w:lang w:val="en-US"/>
        </w:rPr>
        <w:t>xi)</w:t>
      </w:r>
      <w:r>
        <w:rPr>
          <w:lang w:val="en-US"/>
        </w:rPr>
        <w:t xml:space="preserve"> </w:t>
      </w:r>
      <w:r>
        <w:rPr>
          <w:lang w:val="en-US"/>
        </w:rPr>
        <w:tab/>
        <w:t>Do not punish for crash with environment</w:t>
      </w:r>
      <w:r w:rsidR="00714E87">
        <w:rPr>
          <w:lang w:val="en-US"/>
        </w:rPr>
        <w:t xml:space="preserve">. Do not terminate in case </w:t>
      </w:r>
      <w:r w:rsidR="00F40CEA">
        <w:rPr>
          <w:lang w:val="en-US"/>
        </w:rPr>
        <w:t>if</w:t>
      </w:r>
      <w:r w:rsidR="00714E87">
        <w:rPr>
          <w:lang w:val="en-US"/>
        </w:rPr>
        <w:t xml:space="preserve"> </w:t>
      </w:r>
      <w:r w:rsidR="00F40CEA">
        <w:rPr>
          <w:lang w:val="en-US"/>
        </w:rPr>
        <w:t xml:space="preserve">attribute </w:t>
      </w:r>
      <w:r w:rsidR="00F40CEA">
        <w:rPr>
          <w:lang w:val="en-US"/>
        </w:rPr>
        <w:br/>
        <w:t xml:space="preserve"> </w:t>
      </w:r>
      <w:r w:rsidR="00F40CEA">
        <w:rPr>
          <w:lang w:val="en-US"/>
        </w:rPr>
        <w:tab/>
        <w:t>self._</w:t>
      </w:r>
      <w:proofErr w:type="spellStart"/>
      <w:r w:rsidR="00F40CEA">
        <w:rPr>
          <w:lang w:val="en-US"/>
        </w:rPr>
        <w:t>contact_with_env</w:t>
      </w:r>
      <w:proofErr w:type="spellEnd"/>
      <w:r w:rsidR="007D06D9">
        <w:rPr>
          <w:lang w:val="en-US"/>
        </w:rPr>
        <w:t xml:space="preserve"> </w:t>
      </w:r>
      <w:r w:rsidR="0079757A">
        <w:rPr>
          <w:lang w:val="en-US"/>
        </w:rPr>
        <w:t>assumes</w:t>
      </w:r>
      <w:r w:rsidR="00F40CEA">
        <w:rPr>
          <w:lang w:val="en-US"/>
        </w:rPr>
        <w:t xml:space="preserve"> value TRUE.</w:t>
      </w:r>
      <w:r w:rsidR="0091552B">
        <w:rPr>
          <w:lang w:val="en-US"/>
        </w:rPr>
        <w:t xml:space="preserve"> Max. updates: 150</w:t>
      </w:r>
    </w:p>
    <w:p w14:paraId="007E881F" w14:textId="3C15CF6D" w:rsidR="00714E87" w:rsidRDefault="007D6E05" w:rsidP="00AD6BE6">
      <w:pPr>
        <w:pStyle w:val="FlietextTH"/>
        <w:rPr>
          <w:lang w:val="en-US"/>
        </w:rPr>
      </w:pPr>
      <w:r>
        <w:rPr>
          <w:lang w:val="en-US"/>
        </w:rPr>
        <w:tab/>
      </w:r>
      <w:r w:rsidRPr="007D6E05">
        <w:rPr>
          <w:lang w:val="en-US"/>
        </w:rPr>
        <w:sym w:font="Wingdings" w:char="F0E8"/>
      </w:r>
      <w:r w:rsidR="00215E57">
        <w:rPr>
          <w:lang w:val="en-US"/>
        </w:rPr>
        <w:t xml:space="preserve"> Obser</w:t>
      </w:r>
      <w:r w:rsidR="001171EE">
        <w:rPr>
          <w:lang w:val="en-US"/>
        </w:rPr>
        <w:t>v</w:t>
      </w:r>
      <w:r w:rsidR="00215E57">
        <w:rPr>
          <w:lang w:val="en-US"/>
        </w:rPr>
        <w:t>ations:</w:t>
      </w:r>
    </w:p>
    <w:p w14:paraId="38D73704" w14:textId="0890555E" w:rsidR="00215E57" w:rsidRDefault="00215E57" w:rsidP="00AD6BE6">
      <w:pPr>
        <w:pStyle w:val="FlietextTH"/>
        <w:rPr>
          <w:lang w:val="en-US"/>
        </w:rPr>
      </w:pPr>
      <w:r>
        <w:rPr>
          <w:lang w:val="en-US"/>
        </w:rPr>
        <w:tab/>
      </w:r>
      <w:r w:rsidR="00BC6FDE">
        <w:rPr>
          <w:lang w:val="en-US"/>
        </w:rPr>
        <w:t>a</w:t>
      </w:r>
      <w:r>
        <w:rPr>
          <w:lang w:val="en-US"/>
        </w:rPr>
        <w:t>)</w:t>
      </w:r>
      <w:r>
        <w:rPr>
          <w:lang w:val="en-US"/>
        </w:rPr>
        <w:tab/>
      </w:r>
      <w:r w:rsidR="00DC0D6F">
        <w:rPr>
          <w:lang w:val="en-US"/>
        </w:rPr>
        <w:t>1</w:t>
      </w:r>
      <w:r w:rsidR="00CC1D80">
        <w:rPr>
          <w:lang w:val="en-US"/>
        </w:rPr>
        <w:t>5</w:t>
      </w:r>
      <w:r w:rsidR="00DC0D6F">
        <w:rPr>
          <w:lang w:val="en-US"/>
        </w:rPr>
        <w:t xml:space="preserve">0 Updates: </w:t>
      </w:r>
      <w:r w:rsidR="00CC1D80">
        <w:rPr>
          <w:lang w:val="en-US"/>
        </w:rPr>
        <w:t xml:space="preserve">Output </w:t>
      </w:r>
      <w:r w:rsidR="007D06D9">
        <w:rPr>
          <w:lang w:val="en-US"/>
        </w:rPr>
        <w:t>assumes limit values over proportionally</w:t>
      </w:r>
      <w:r w:rsidR="00E770AD">
        <w:rPr>
          <w:lang w:val="en-US"/>
        </w:rPr>
        <w:t xml:space="preserve">: Always sets </w:t>
      </w:r>
      <w:r w:rsidR="00E770AD">
        <w:rPr>
          <w:lang w:val="en-US"/>
        </w:rPr>
        <w:br/>
        <w:t xml:space="preserve">  </w:t>
      </w:r>
      <w:r w:rsidR="00E770AD">
        <w:rPr>
          <w:lang w:val="en-US"/>
        </w:rPr>
        <w:tab/>
      </w:r>
      <w:r w:rsidR="00E770AD">
        <w:rPr>
          <w:lang w:val="en-US"/>
        </w:rPr>
        <w:tab/>
        <w:t>z = 0.55 (min.).</w:t>
      </w:r>
      <w:r w:rsidR="007D06D9">
        <w:rPr>
          <w:lang w:val="en-US"/>
        </w:rPr>
        <w:t xml:space="preserve"> </w:t>
      </w:r>
      <w:r w:rsidR="008A5758">
        <w:rPr>
          <w:lang w:val="en-US"/>
        </w:rPr>
        <w:t xml:space="preserve">Does not </w:t>
      </w:r>
      <w:r w:rsidR="001B707B">
        <w:rPr>
          <w:lang w:val="en-US"/>
        </w:rPr>
        <w:t>follow object, if it is spawned near y=0.</w:t>
      </w:r>
    </w:p>
    <w:p w14:paraId="6538A680" w14:textId="6EAE7E87" w:rsidR="00BC6FDE" w:rsidRDefault="007D06D9" w:rsidP="00AD6BE6">
      <w:pPr>
        <w:pStyle w:val="FlietextTH"/>
        <w:rPr>
          <w:lang w:val="en-US"/>
        </w:rPr>
      </w:pPr>
      <w:r>
        <w:rPr>
          <w:lang w:val="en-US"/>
        </w:rPr>
        <w:tab/>
      </w:r>
      <w:r w:rsidR="00BC6FDE">
        <w:rPr>
          <w:lang w:val="en-US"/>
        </w:rPr>
        <w:t>b</w:t>
      </w:r>
      <w:r>
        <w:rPr>
          <w:lang w:val="en-US"/>
        </w:rPr>
        <w:t>)</w:t>
      </w:r>
      <w:r>
        <w:rPr>
          <w:lang w:val="en-US"/>
        </w:rPr>
        <w:tab/>
      </w:r>
      <w:r w:rsidR="00AE0D29">
        <w:rPr>
          <w:lang w:val="en-US"/>
        </w:rPr>
        <w:t xml:space="preserve">15 Updates: Sometimes z value is not min, but most of the time. In this case, </w:t>
      </w:r>
      <w:r w:rsidR="00AE0D29">
        <w:rPr>
          <w:lang w:val="en-US"/>
        </w:rPr>
        <w:br/>
        <w:t xml:space="preserve"> </w:t>
      </w:r>
      <w:r w:rsidR="00AE0D29">
        <w:rPr>
          <w:lang w:val="en-US"/>
        </w:rPr>
        <w:tab/>
      </w:r>
      <w:r w:rsidR="00AE0D29">
        <w:rPr>
          <w:lang w:val="en-US"/>
        </w:rPr>
        <w:tab/>
        <w:t>the reward is much bigger. The positions of the IK-point</w:t>
      </w:r>
      <w:r w:rsidR="00466A3A">
        <w:rPr>
          <w:lang w:val="en-US"/>
        </w:rPr>
        <w:t xml:space="preserve"> are more random with</w:t>
      </w:r>
      <w:r w:rsidR="00466A3A">
        <w:rPr>
          <w:lang w:val="en-US"/>
        </w:rPr>
        <w:br/>
        <w:t xml:space="preserve"> </w:t>
      </w:r>
      <w:r w:rsidR="00466A3A">
        <w:rPr>
          <w:lang w:val="en-US"/>
        </w:rPr>
        <w:tab/>
      </w:r>
      <w:r w:rsidR="00466A3A">
        <w:rPr>
          <w:lang w:val="en-US"/>
        </w:rPr>
        <w:tab/>
        <w:t>an emphasis on the limits, chaotic min.-max.</w:t>
      </w:r>
    </w:p>
    <w:p w14:paraId="192DF50E" w14:textId="77777777" w:rsidR="00F428A3" w:rsidRDefault="00BC6FDE" w:rsidP="00AD6BE6">
      <w:pPr>
        <w:pStyle w:val="FlietextTH"/>
        <w:rPr>
          <w:lang w:val="en-US"/>
        </w:rPr>
      </w:pPr>
      <w:r>
        <w:rPr>
          <w:lang w:val="en-US"/>
        </w:rPr>
        <w:tab/>
        <w:t>c)</w:t>
      </w:r>
      <w:r>
        <w:rPr>
          <w:lang w:val="en-US"/>
        </w:rPr>
        <w:tab/>
      </w:r>
      <w:r w:rsidR="00FD267D">
        <w:rPr>
          <w:lang w:val="en-US"/>
        </w:rPr>
        <w:t xml:space="preserve">90 Updates: </w:t>
      </w:r>
      <w:r w:rsidR="0079757A">
        <w:rPr>
          <w:lang w:val="en-US"/>
        </w:rPr>
        <w:t xml:space="preserve">It </w:t>
      </w:r>
      <w:r w:rsidR="00D77E56">
        <w:rPr>
          <w:lang w:val="en-US"/>
        </w:rPr>
        <w:t>does not follow the object when y=0</w:t>
      </w:r>
      <w:r w:rsidR="009F472D">
        <w:rPr>
          <w:lang w:val="en-US"/>
        </w:rPr>
        <w:t xml:space="preserve">. It </w:t>
      </w:r>
      <w:proofErr w:type="gramStart"/>
      <w:r w:rsidR="009F472D">
        <w:rPr>
          <w:lang w:val="en-US"/>
        </w:rPr>
        <w:t>has a tendency to</w:t>
      </w:r>
      <w:proofErr w:type="gramEnd"/>
      <w:r w:rsidR="009F472D">
        <w:rPr>
          <w:lang w:val="en-US"/>
        </w:rPr>
        <w:t xml:space="preserve"> move </w:t>
      </w:r>
      <w:r w:rsidR="009F472D">
        <w:rPr>
          <w:lang w:val="en-US"/>
        </w:rPr>
        <w:br/>
        <w:t xml:space="preserve"> </w:t>
      </w:r>
      <w:r w:rsidR="009F472D">
        <w:rPr>
          <w:lang w:val="en-US"/>
        </w:rPr>
        <w:tab/>
      </w:r>
      <w:r w:rsidR="009F472D">
        <w:rPr>
          <w:lang w:val="en-US"/>
        </w:rPr>
        <w:tab/>
        <w:t xml:space="preserve">to </w:t>
      </w:r>
      <w:r w:rsidR="000D276A">
        <w:rPr>
          <w:lang w:val="en-US"/>
        </w:rPr>
        <w:t>the limits, for the z-coordinate only min. (0.55).</w:t>
      </w:r>
    </w:p>
    <w:p w14:paraId="2178AB33" w14:textId="5A7CE4C9" w:rsidR="00F428A3" w:rsidRDefault="00F428A3" w:rsidP="00AD6BE6">
      <w:pPr>
        <w:pStyle w:val="FlietextTH"/>
        <w:rPr>
          <w:lang w:val="en-US"/>
        </w:rPr>
      </w:pPr>
    </w:p>
    <w:p w14:paraId="3C2D1434" w14:textId="0461D0C2" w:rsidR="007D06D9" w:rsidRDefault="00846443" w:rsidP="00AD6BE6">
      <w:pPr>
        <w:pStyle w:val="Flietext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D674387" wp14:editId="4B46DA4F">
            <wp:simplePos x="0" y="0"/>
            <wp:positionH relativeFrom="column">
              <wp:posOffset>4977130</wp:posOffset>
            </wp:positionH>
            <wp:positionV relativeFrom="paragraph">
              <wp:posOffset>224155</wp:posOffset>
            </wp:positionV>
            <wp:extent cx="297815" cy="285750"/>
            <wp:effectExtent l="0" t="0" r="6985" b="0"/>
            <wp:wrapNone/>
            <wp:docPr id="20" name="Grafik 20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28A3">
        <w:rPr>
          <w:lang w:val="en-US"/>
        </w:rPr>
        <w:tab/>
      </w:r>
      <w:r w:rsidR="00F428A3" w:rsidRPr="00564600">
        <w:rPr>
          <w:highlight w:val="yellow"/>
          <w:lang w:val="en-US"/>
        </w:rPr>
        <w:sym w:font="Wingdings" w:char="F0E8"/>
      </w:r>
      <w:r w:rsidR="00F428A3" w:rsidRPr="00564600">
        <w:rPr>
          <w:highlight w:val="yellow"/>
          <w:lang w:val="en-US"/>
        </w:rPr>
        <w:t xml:space="preserve">Doesn’t follow object at all, except when the deviation from original spawn </w:t>
      </w:r>
      <w:r w:rsidR="00F428A3" w:rsidRPr="00564600">
        <w:rPr>
          <w:highlight w:val="yellow"/>
          <w:lang w:val="en-US"/>
        </w:rPr>
        <w:br/>
        <w:t xml:space="preserve"> </w:t>
      </w:r>
      <w:r w:rsidR="00F428A3" w:rsidRPr="00564600">
        <w:rPr>
          <w:highlight w:val="yellow"/>
          <w:lang w:val="en-US"/>
        </w:rPr>
        <w:tab/>
        <w:t xml:space="preserve">    position is very large (y=</w:t>
      </w:r>
      <w:r w:rsidR="00887E61">
        <w:rPr>
          <w:highlight w:val="yellow"/>
          <w:lang w:val="en-US"/>
        </w:rPr>
        <w:t>-3</w:t>
      </w:r>
      <w:r w:rsidR="00F428A3" w:rsidRPr="00564600">
        <w:rPr>
          <w:highlight w:val="yellow"/>
          <w:lang w:val="en-US"/>
        </w:rPr>
        <w:t>)</w:t>
      </w:r>
      <w:r w:rsidR="00AE0D29">
        <w:rPr>
          <w:lang w:val="en-US"/>
        </w:rPr>
        <w:br/>
        <w:t xml:space="preserve"> </w:t>
      </w:r>
      <w:r w:rsidR="00AE0D29">
        <w:rPr>
          <w:lang w:val="en-US"/>
        </w:rPr>
        <w:tab/>
      </w:r>
      <w:r w:rsidR="00AE0D29">
        <w:rPr>
          <w:lang w:val="en-US"/>
        </w:rPr>
        <w:tab/>
        <w:t xml:space="preserve"> </w:t>
      </w:r>
    </w:p>
    <w:p w14:paraId="155B8A78" w14:textId="26061C81" w:rsidR="00714E87" w:rsidRDefault="00A01FD7" w:rsidP="00AD6BE6">
      <w:pPr>
        <w:pStyle w:val="FlietextTH"/>
        <w:rPr>
          <w:lang w:val="en-US"/>
        </w:rPr>
      </w:pPr>
      <w:r w:rsidRPr="00E47CD1">
        <w:rPr>
          <w:b/>
          <w:bCs/>
          <w:lang w:val="en-US"/>
        </w:rPr>
        <w:t>xii)</w:t>
      </w:r>
      <w:r>
        <w:rPr>
          <w:lang w:val="en-US"/>
        </w:rPr>
        <w:tab/>
      </w:r>
      <w:r w:rsidR="007C6296">
        <w:rPr>
          <w:lang w:val="en-US"/>
        </w:rPr>
        <w:t>Convert distance reward punishment to positive reward. Use 1.8 as a constant</w:t>
      </w:r>
      <w:r w:rsidR="003F77C4">
        <w:rPr>
          <w:lang w:val="en-US"/>
        </w:rPr>
        <w:t>.</w:t>
      </w:r>
      <w:r w:rsidR="003F77C4">
        <w:rPr>
          <w:lang w:val="en-US"/>
        </w:rPr>
        <w:br/>
        <w:t xml:space="preserve">  </w:t>
      </w:r>
      <w:r w:rsidR="003F77C4">
        <w:rPr>
          <w:lang w:val="en-US"/>
        </w:rPr>
        <w:tab/>
        <w:t xml:space="preserve">1.8 </w:t>
      </w:r>
      <w:r w:rsidR="004C5B6B">
        <w:rPr>
          <w:lang w:val="en-US"/>
        </w:rPr>
        <w:t>+</w:t>
      </w:r>
      <w:r w:rsidR="003F77C4">
        <w:rPr>
          <w:lang w:val="en-US"/>
        </w:rPr>
        <w:t xml:space="preserve"> distance</w:t>
      </w:r>
      <w:r w:rsidR="004C5B6B">
        <w:rPr>
          <w:lang w:val="en-US"/>
        </w:rPr>
        <w:t xml:space="preserve">  (distance negative in standard configuration)</w:t>
      </w:r>
    </w:p>
    <w:p w14:paraId="7778B5A1" w14:textId="3379CF6D" w:rsidR="007C6296" w:rsidRDefault="007C6296" w:rsidP="00AD6BE6">
      <w:pPr>
        <w:pStyle w:val="FlietextTH"/>
        <w:rPr>
          <w:lang w:val="en-US"/>
        </w:rPr>
      </w:pPr>
      <w:r>
        <w:rPr>
          <w:lang w:val="en-US"/>
        </w:rPr>
        <w:lastRenderedPageBreak/>
        <w:tab/>
      </w:r>
      <w:r w:rsidRPr="007C6296">
        <w:rPr>
          <w:lang w:val="en-US"/>
        </w:rPr>
        <w:sym w:font="Wingdings" w:char="F0E8"/>
      </w:r>
      <w:r w:rsidR="00B64816">
        <w:rPr>
          <w:lang w:val="en-US"/>
        </w:rPr>
        <w:t>C</w:t>
      </w:r>
      <w:r w:rsidR="00DC70EA">
        <w:rPr>
          <w:lang w:val="en-US"/>
        </w:rPr>
        <w:t>onverges</w:t>
      </w:r>
      <w:r w:rsidR="00B64816">
        <w:rPr>
          <w:lang w:val="en-US"/>
        </w:rPr>
        <w:t xml:space="preserve"> to [1, 0.9, 1]  (max., max., max)</w:t>
      </w:r>
    </w:p>
    <w:p w14:paraId="1D031E65" w14:textId="2C664BDF" w:rsidR="00B64816" w:rsidRPr="0049540C" w:rsidRDefault="00F02CD1" w:rsidP="00AD6BE6">
      <w:pPr>
        <w:pStyle w:val="Flietext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4511544" wp14:editId="76260A4E">
            <wp:simplePos x="0" y="0"/>
            <wp:positionH relativeFrom="column">
              <wp:posOffset>5013960</wp:posOffset>
            </wp:positionH>
            <wp:positionV relativeFrom="paragraph">
              <wp:posOffset>180340</wp:posOffset>
            </wp:positionV>
            <wp:extent cx="297815" cy="285750"/>
            <wp:effectExtent l="0" t="0" r="6985" b="0"/>
            <wp:wrapNone/>
            <wp:docPr id="21" name="Grafik 21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4816">
        <w:rPr>
          <w:lang w:val="en-US"/>
        </w:rPr>
        <w:tab/>
        <w:t xml:space="preserve">The "flipping" of the reward signal causes the intervals </w:t>
      </w:r>
      <w:r w:rsidR="00DC70EA">
        <w:rPr>
          <w:lang w:val="en-US"/>
        </w:rPr>
        <w:t>flip too</w:t>
      </w:r>
      <w:r w:rsidR="00B64816">
        <w:rPr>
          <w:lang w:val="en-US"/>
        </w:rPr>
        <w:t xml:space="preserve">. Now </w:t>
      </w:r>
      <w:r w:rsidR="00B64816">
        <w:rPr>
          <w:lang w:val="en-US"/>
        </w:rPr>
        <w:br/>
        <w:t xml:space="preserve"> </w:t>
      </w:r>
      <w:r w:rsidR="00B64816">
        <w:rPr>
          <w:lang w:val="en-US"/>
        </w:rPr>
        <w:tab/>
        <w:t>it converges to the max. z-value of 1 instead of the min 0.55.</w:t>
      </w:r>
      <w:r w:rsidR="00B64816">
        <w:rPr>
          <w:lang w:val="en-US"/>
        </w:rPr>
        <w:br/>
        <w:t xml:space="preserve"> </w:t>
      </w:r>
      <w:r w:rsidR="00B64816">
        <w:rPr>
          <w:lang w:val="en-US"/>
        </w:rPr>
        <w:tab/>
        <w:t>WHY????????????</w:t>
      </w:r>
      <w:r w:rsidRPr="0049540C">
        <w:rPr>
          <w:noProof/>
          <w:lang w:val="en-US"/>
        </w:rPr>
        <w:t xml:space="preserve"> </w:t>
      </w:r>
    </w:p>
    <w:p w14:paraId="6B797576" w14:textId="137E04DA" w:rsidR="00F02CD1" w:rsidRPr="0049540C" w:rsidRDefault="00C341C6" w:rsidP="00AD6BE6">
      <w:pPr>
        <w:pStyle w:val="FlietextTH"/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8CCC9A" wp14:editId="7A45F526">
                <wp:simplePos x="0" y="0"/>
                <wp:positionH relativeFrom="column">
                  <wp:posOffset>-98425</wp:posOffset>
                </wp:positionH>
                <wp:positionV relativeFrom="paragraph">
                  <wp:posOffset>228600</wp:posOffset>
                </wp:positionV>
                <wp:extent cx="5958840" cy="4171950"/>
                <wp:effectExtent l="57150" t="19050" r="80010" b="95250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417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CA51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CD72A" id="Rechteck 22" o:spid="_x0000_s1026" style="position:absolute;margin-left:-7.75pt;margin-top:18pt;width:469.2pt;height:328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" filled="f" strokecolor="#aca514">
                <v:shadow on="t" color="black" opacity="22937f" origin=",.5" offset="0,.63889mm"/>
              </v:rect>
            </w:pict>
          </mc:Fallback>
        </mc:AlternateContent>
      </w:r>
    </w:p>
    <w:p w14:paraId="4BC19032" w14:textId="4CEEC923" w:rsidR="00F02CD1" w:rsidRDefault="00492CE6" w:rsidP="00AD6BE6">
      <w:pPr>
        <w:pStyle w:val="FlietextTH"/>
        <w:rPr>
          <w:noProof/>
          <w:lang w:val="en-US"/>
        </w:rPr>
      </w:pPr>
      <w:r w:rsidRPr="00E47CD1">
        <w:rPr>
          <w:b/>
          <w:bCs/>
          <w:noProof/>
          <w:lang w:val="en-US"/>
        </w:rPr>
        <w:t>13)</w:t>
      </w:r>
      <w:r w:rsidRPr="00E5398B">
        <w:rPr>
          <w:noProof/>
          <w:lang w:val="en-US"/>
        </w:rPr>
        <w:tab/>
      </w:r>
      <w:r w:rsidR="00E5398B" w:rsidRPr="00E5398B">
        <w:rPr>
          <w:noProof/>
          <w:lang w:val="en-US"/>
        </w:rPr>
        <w:t>The punishment of the crash i</w:t>
      </w:r>
      <w:r w:rsidR="00E5398B">
        <w:rPr>
          <w:noProof/>
          <w:lang w:val="en-US"/>
        </w:rPr>
        <w:t>s not strong enough.</w:t>
      </w:r>
    </w:p>
    <w:p w14:paraId="133ACE8D" w14:textId="03374ACA" w:rsidR="00E5398B" w:rsidRPr="00E5398B" w:rsidRDefault="00E5398B" w:rsidP="00E5398B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noProof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noProof/>
                <w:lang w:val="en-US"/>
              </w:rPr>
              <m:t>t</m:t>
            </m:r>
          </m:sub>
        </m:sSub>
      </m:oMath>
      <w:r w:rsidRPr="00E5398B">
        <w:rPr>
          <w:noProof/>
          <w:lang w:val="en-US"/>
        </w:rPr>
        <w:t xml:space="preserve"> = Discounted sum of Reward (return) – Baseline estimate (value function)</w:t>
      </w:r>
    </w:p>
    <w:p w14:paraId="5212BF01" w14:textId="20799F2F" w:rsidR="00E5398B" w:rsidRDefault="00E5398B" w:rsidP="00E5398B">
      <w:pPr>
        <w:pStyle w:val="FlietextTH"/>
        <w:rPr>
          <w:noProof/>
          <w:lang w:val="en-US"/>
        </w:rPr>
      </w:pPr>
      <w:r w:rsidRPr="00E5398B">
        <w:rPr>
          <w:noProof/>
          <w:lang w:val="en-US"/>
        </w:rPr>
        <w:tab/>
        <w:t xml:space="preserve">Discounted Reward (return) =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noProof/>
                <w:lang w:val="en-US"/>
              </w:rPr>
            </m:ctrlPr>
          </m:naryPr>
          <m:sub>
            <m:r>
              <w:rPr>
                <w:rFonts w:ascii="Cambria Math" w:hAnsi="Cambria Math"/>
                <w:noProof/>
                <w:lang w:val="en-US"/>
              </w:rPr>
              <m:t>k=0</m:t>
            </m:r>
          </m:sub>
          <m:sup>
            <m:r>
              <w:rPr>
                <w:rFonts w:ascii="Cambria Math" w:hAnsi="Cambria Math"/>
                <w:noProof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noProof/>
                    <w:lang w:val="en-US"/>
                  </w:rPr>
                  <m:t>t+k</m:t>
                </m:r>
              </m:sub>
            </m:sSub>
          </m:e>
        </m:nary>
      </m:oMath>
    </w:p>
    <w:p w14:paraId="33F7208B" w14:textId="2DB90229" w:rsidR="00E5398B" w:rsidRDefault="00E5398B" w:rsidP="00E5398B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Pr="00B618A3">
        <w:rPr>
          <w:noProof/>
          <w:highlight w:val="red"/>
          <w:lang w:val="en-US"/>
        </w:rPr>
        <w:t>The punishment for the crash must be multiplied by the number of max. allowable</w:t>
      </w:r>
      <w:r w:rsidRPr="00B618A3">
        <w:rPr>
          <w:noProof/>
          <w:highlight w:val="red"/>
          <w:lang w:val="en-US"/>
        </w:rPr>
        <w:br/>
        <w:t xml:space="preserve">    </w:t>
      </w:r>
      <w:r w:rsidRPr="00B618A3">
        <w:rPr>
          <w:noProof/>
          <w:highlight w:val="red"/>
          <w:lang w:val="en-US"/>
        </w:rPr>
        <w:tab/>
        <w:t xml:space="preserve">IK-points, so that when </w:t>
      </w:r>
      <w:r w:rsidR="00E603B0" w:rsidRPr="00B618A3">
        <w:rPr>
          <w:noProof/>
          <w:highlight w:val="red"/>
          <w:lang w:val="en-US"/>
        </w:rPr>
        <w:t>robot doesn't</w:t>
      </w:r>
      <w:r w:rsidR="008312A3" w:rsidRPr="00B618A3">
        <w:rPr>
          <w:noProof/>
          <w:highlight w:val="red"/>
          <w:lang w:val="en-US"/>
        </w:rPr>
        <w:t xml:space="preserve"> crash, the cumulative discounted reward is still</w:t>
      </w:r>
      <w:r w:rsidR="008312A3" w:rsidRPr="00B618A3">
        <w:rPr>
          <w:noProof/>
          <w:highlight w:val="red"/>
          <w:lang w:val="en-US"/>
        </w:rPr>
        <w:br/>
      </w:r>
      <w:r w:rsidR="008312A3" w:rsidRPr="00B618A3">
        <w:rPr>
          <w:noProof/>
          <w:highlight w:val="red"/>
          <w:lang w:val="en-US"/>
        </w:rPr>
        <w:tab/>
        <w:t>smaller then the crash punishment.</w:t>
      </w:r>
    </w:p>
    <w:p w14:paraId="2D94ACC0" w14:textId="4B3CBFE5" w:rsidR="00920248" w:rsidRDefault="00920248" w:rsidP="00E5398B">
      <w:pPr>
        <w:pStyle w:val="FlietextTH"/>
        <w:rPr>
          <w:noProof/>
          <w:lang w:val="en-US"/>
        </w:rPr>
      </w:pPr>
    </w:p>
    <w:p w14:paraId="52850113" w14:textId="77DCA642" w:rsidR="0049540C" w:rsidRDefault="0049540C" w:rsidP="0049540C">
      <w:pPr>
        <w:pStyle w:val="FlietextTH"/>
        <w:rPr>
          <w:lang w:val="en-US"/>
        </w:rPr>
      </w:pPr>
      <w:r>
        <w:rPr>
          <w:noProof/>
          <w:lang w:val="en-US"/>
        </w:rPr>
        <w:tab/>
      </w:r>
      <w:r>
        <w:rPr>
          <w:lang w:val="en-US"/>
        </w:rPr>
        <w:t xml:space="preserve">-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+ (γ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)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t+1</m:t>
            </m:r>
          </m:sub>
        </m:sSub>
        <m:r>
          <w:rPr>
            <w:rFonts w:ascii="Cambria Math" w:hAnsi="Cambria Math"/>
            <w:lang w:val="en-US"/>
          </w:rPr>
          <m:t xml:space="preserve"> + ... + ... +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(γ</m:t>
            </m:r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T-t+1</m:t>
            </m:r>
          </m:sup>
        </m:sSup>
        <m:r>
          <w:rPr>
            <w:rFonts w:ascii="Cambria Math" w:hAnsi="Cambria Math"/>
            <w:lang w:val="en-US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T-1</m:t>
            </m:r>
          </m:sub>
        </m:sSub>
      </m:oMath>
    </w:p>
    <w:p w14:paraId="538712D0" w14:textId="6018807F" w:rsidR="0049540C" w:rsidRDefault="0049540C" w:rsidP="0049540C">
      <w:pPr>
        <w:pStyle w:val="FlietextTH"/>
        <w:ind w:firstLine="454"/>
        <w:rPr>
          <w:lang w:val="en-US"/>
        </w:rPr>
      </w:pPr>
      <w:r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 xml:space="preserve"> + γV(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+1</m:t>
            </m:r>
          </m:sub>
        </m:sSub>
        <m:r>
          <w:rPr>
            <w:rFonts w:ascii="Cambria Math" w:hAnsi="Cambria Math"/>
            <w:lang w:val="en-US"/>
          </w:rPr>
          <m:t>) - V(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)</m:t>
        </m:r>
      </m:oMath>
    </w:p>
    <w:p w14:paraId="7FE99864" w14:textId="3D5029E1" w:rsidR="0049540C" w:rsidRDefault="0049540C" w:rsidP="0049540C">
      <w:pPr>
        <w:pStyle w:val="FlietextTH"/>
        <w:rPr>
          <w:lang w:val="en-US"/>
        </w:rPr>
      </w:pPr>
      <w:r>
        <w:rPr>
          <w:lang w:val="en-US"/>
        </w:rPr>
        <w:tab/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lang w:val="en-US"/>
        </w:rPr>
        <w:t>:</w:t>
      </w:r>
    </w:p>
    <w:p w14:paraId="3F882492" w14:textId="7BD01DF3" w:rsidR="0049540C" w:rsidRDefault="0049540C" w:rsidP="0049540C">
      <w:pPr>
        <w:pStyle w:val="FlietextTH"/>
        <w:ind w:left="454" w:firstLine="454"/>
        <w:rPr>
          <w:lang w:val="en-US"/>
        </w:rPr>
      </w:pPr>
      <w:r>
        <w:rPr>
          <w:lang w:val="en-US"/>
        </w:rPr>
        <w:t>- Tells us the benefit of the new state over the old state.</w:t>
      </w:r>
    </w:p>
    <w:p w14:paraId="64EFD2C6" w14:textId="15417378" w:rsidR="0049540C" w:rsidRDefault="0049540C" w:rsidP="0049540C">
      <w:pPr>
        <w:pStyle w:val="FlietextTH"/>
        <w:ind w:left="454" w:firstLine="454"/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lang w:val="en-US"/>
        </w:rPr>
        <w:t xml:space="preserve"> is the reward of the current state plus the differen</w:t>
      </w:r>
      <w:r w:rsidR="006401E9">
        <w:rPr>
          <w:lang w:val="en-US"/>
        </w:rPr>
        <w:t>c</w:t>
      </w:r>
      <w:r>
        <w:rPr>
          <w:lang w:val="en-US"/>
        </w:rPr>
        <w:t xml:space="preserve">e in the estimated value </w:t>
      </w:r>
      <w:r>
        <w:rPr>
          <w:lang w:val="en-US"/>
        </w:rPr>
        <w:br/>
        <w:t xml:space="preserve">         of the ne</w:t>
      </w:r>
      <w:r w:rsidR="006401E9">
        <w:rPr>
          <w:lang w:val="en-US"/>
        </w:rPr>
        <w:t>w</w:t>
      </w:r>
      <w:r>
        <w:rPr>
          <w:lang w:val="en-US"/>
        </w:rPr>
        <w:t xml:space="preserve"> state and the current value.</w:t>
      </w:r>
    </w:p>
    <w:p w14:paraId="5F75D8AF" w14:textId="749A9346" w:rsidR="0049540C" w:rsidRDefault="00270586" w:rsidP="0049540C">
      <w:pPr>
        <w:pStyle w:val="FlietextTH"/>
        <w:ind w:left="454" w:firstLine="454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DDF18EB" wp14:editId="02E8260B">
            <wp:simplePos x="0" y="0"/>
            <wp:positionH relativeFrom="column">
              <wp:posOffset>5133975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23" name="Grafik 23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540C">
        <w:rPr>
          <w:lang w:val="en-US"/>
        </w:rPr>
        <w:t xml:space="preserve">- The value function is the output of the critic. </w:t>
      </w:r>
    </w:p>
    <w:p w14:paraId="47069AD9" w14:textId="77777777" w:rsidR="0049540C" w:rsidRDefault="0049540C" w:rsidP="0049540C">
      <w:pPr>
        <w:pStyle w:val="FlietextTH"/>
        <w:ind w:left="454" w:firstLine="454"/>
        <w:rPr>
          <w:lang w:val="en-US"/>
        </w:rPr>
      </w:pPr>
      <w:r>
        <w:rPr>
          <w:lang w:val="en-US"/>
        </w:rPr>
        <w:t xml:space="preserve">- </w:t>
      </w:r>
      <m:oMath>
        <m:r>
          <w:rPr>
            <w:rFonts w:ascii="Cambria Math" w:hAnsi="Cambria Math"/>
            <w:lang w:val="en-US"/>
          </w:rPr>
          <m:t>γ</m:t>
        </m:r>
      </m:oMath>
      <w:r>
        <w:rPr>
          <w:lang w:val="en-US"/>
        </w:rPr>
        <w:t xml:space="preserve"> is the discount factor.</w:t>
      </w:r>
    </w:p>
    <w:p w14:paraId="55B0AD98" w14:textId="09CCA563" w:rsidR="00E5398B" w:rsidRDefault="00E5398B" w:rsidP="00AD6BE6">
      <w:pPr>
        <w:pStyle w:val="FlietextTH"/>
        <w:rPr>
          <w:lang w:val="en-US"/>
        </w:rPr>
      </w:pPr>
    </w:p>
    <w:p w14:paraId="42900BD8" w14:textId="1B3D67A7" w:rsidR="001F01BF" w:rsidRDefault="00F64A78" w:rsidP="00AD6BE6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E48FE9" wp14:editId="0ADAEC02">
                <wp:simplePos x="0" y="0"/>
                <wp:positionH relativeFrom="column">
                  <wp:posOffset>-136525</wp:posOffset>
                </wp:positionH>
                <wp:positionV relativeFrom="paragraph">
                  <wp:posOffset>123190</wp:posOffset>
                </wp:positionV>
                <wp:extent cx="6048375" cy="942975"/>
                <wp:effectExtent l="57150" t="19050" r="85725" b="104775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942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CA51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6CF63" id="Rechteck 26" o:spid="_x0000_s1026" style="position:absolute;margin-left:-10.75pt;margin-top:9.7pt;width:476.25pt;height:74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" filled="f" strokecolor="#aca514">
                <v:shadow on="t" color="black" opacity="22937f" origin=",.5" offset="0,.63889mm"/>
              </v:rect>
            </w:pict>
          </mc:Fallback>
        </mc:AlternateContent>
      </w:r>
    </w:p>
    <w:p w14:paraId="00A62808" w14:textId="1DBE36D4" w:rsidR="001F01BF" w:rsidRDefault="006401E9" w:rsidP="00AD6BE6">
      <w:pPr>
        <w:pStyle w:val="Flietext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134C0E0F" wp14:editId="254A2F98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297815" cy="285750"/>
            <wp:effectExtent l="0" t="0" r="6985" b="0"/>
            <wp:wrapNone/>
            <wp:docPr id="42" name="Grafik 42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01BF" w:rsidRPr="00E47CD1">
        <w:rPr>
          <w:b/>
          <w:bCs/>
          <w:lang w:val="en-US"/>
        </w:rPr>
        <w:t>14)</w:t>
      </w:r>
      <w:r w:rsidR="001F01BF">
        <w:rPr>
          <w:lang w:val="en-US"/>
        </w:rPr>
        <w:t xml:space="preserve"> </w:t>
      </w:r>
      <w:r w:rsidR="004D7638">
        <w:rPr>
          <w:lang w:val="en-US"/>
        </w:rPr>
        <w:tab/>
      </w:r>
      <w:r w:rsidR="001F01BF">
        <w:rPr>
          <w:lang w:val="en-US"/>
        </w:rPr>
        <w:t xml:space="preserve">Significantly reduce the length of the </w:t>
      </w:r>
      <w:r w:rsidR="001F01BF">
        <w:rPr>
          <w:i/>
          <w:lang w:val="en-US"/>
        </w:rPr>
        <w:t>memory trajectory</w:t>
      </w:r>
      <w:r w:rsidR="001F01BF">
        <w:rPr>
          <w:lang w:val="en-US"/>
        </w:rPr>
        <w:t xml:space="preserve"> T, update  for each </w:t>
      </w:r>
      <w:r w:rsidR="004D7638">
        <w:rPr>
          <w:lang w:val="en-US"/>
        </w:rPr>
        <w:br/>
        <w:t xml:space="preserve"> </w:t>
      </w:r>
      <w:r w:rsidR="004D7638">
        <w:rPr>
          <w:lang w:val="en-US"/>
        </w:rPr>
        <w:tab/>
        <w:t>self._</w:t>
      </w:r>
      <w:proofErr w:type="spellStart"/>
      <w:r w:rsidR="004D7638">
        <w:rPr>
          <w:lang w:val="en-US"/>
        </w:rPr>
        <w:t>max_IK_point</w:t>
      </w:r>
      <w:proofErr w:type="spellEnd"/>
      <w:r w:rsidR="004D7638">
        <w:rPr>
          <w:lang w:val="en-US"/>
        </w:rPr>
        <w:t xml:space="preserve"> (5) steps.</w:t>
      </w:r>
      <w:r w:rsidR="001F01BF">
        <w:rPr>
          <w:lang w:val="en-US"/>
        </w:rPr>
        <w:br/>
        <w:t xml:space="preserve">     </w:t>
      </w:r>
      <w:r w:rsidR="004D7638">
        <w:rPr>
          <w:lang w:val="en-US"/>
        </w:rPr>
        <w:t xml:space="preserve"> </w:t>
      </w:r>
      <w:r w:rsidR="001F01BF">
        <w:rPr>
          <w:lang w:val="en-US"/>
        </w:rPr>
        <w:t xml:space="preserve"> Currently: 4 </w:t>
      </w:r>
      <w:proofErr w:type="spellStart"/>
      <w:r w:rsidR="001F01BF">
        <w:rPr>
          <w:lang w:val="en-US"/>
        </w:rPr>
        <w:t>nminibatches</w:t>
      </w:r>
      <w:proofErr w:type="spellEnd"/>
      <w:r w:rsidR="001F01BF">
        <w:rPr>
          <w:lang w:val="en-US"/>
        </w:rPr>
        <w:t>, 128 steps, 128/4 updates per minibatch.</w:t>
      </w:r>
    </w:p>
    <w:p w14:paraId="3E74FDE1" w14:textId="24A4E2CF" w:rsidR="003E290E" w:rsidRDefault="00F64A78" w:rsidP="00AD6BE6">
      <w:pPr>
        <w:pStyle w:val="Flietext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9DF2D1" wp14:editId="2438C062">
                <wp:simplePos x="0" y="0"/>
                <wp:positionH relativeFrom="column">
                  <wp:posOffset>-174625</wp:posOffset>
                </wp:positionH>
                <wp:positionV relativeFrom="paragraph">
                  <wp:posOffset>179070</wp:posOffset>
                </wp:positionV>
                <wp:extent cx="6035040" cy="1495425"/>
                <wp:effectExtent l="57150" t="19050" r="80010" b="104775"/>
                <wp:wrapNone/>
                <wp:docPr id="25" name="Rechtec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49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CA51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2271F" id="Rechteck 25" o:spid="_x0000_s1026" style="position:absolute;margin-left:-13.75pt;margin-top:14.1pt;width:475.2pt;height:117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" filled="f" strokecolor="#aca514">
                <v:shadow on="t" color="black" opacity="22937f" origin=",.5" offset="0,.63889mm"/>
              </v:rect>
            </w:pict>
          </mc:Fallback>
        </mc:AlternateContent>
      </w:r>
    </w:p>
    <w:p w14:paraId="12119C1A" w14:textId="6359EF08" w:rsidR="003E290E" w:rsidRDefault="003E290E" w:rsidP="00BF5F2F">
      <w:pPr>
        <w:pStyle w:val="FlietextTH"/>
        <w:ind w:left="454" w:hanging="454"/>
        <w:rPr>
          <w:lang w:val="en-US"/>
        </w:rPr>
      </w:pPr>
      <w:r w:rsidRPr="00E47CD1">
        <w:rPr>
          <w:b/>
          <w:bCs/>
          <w:lang w:val="en-US"/>
        </w:rPr>
        <w:t>15)</w:t>
      </w:r>
      <w:r>
        <w:rPr>
          <w:lang w:val="en-US"/>
        </w:rPr>
        <w:t xml:space="preserve"> </w:t>
      </w:r>
      <w:r w:rsidR="00BF5F2F">
        <w:rPr>
          <w:lang w:val="en-US"/>
        </w:rPr>
        <w:tab/>
      </w:r>
      <w:r w:rsidR="008B1A78">
        <w:rPr>
          <w:lang w:val="en-US"/>
        </w:rPr>
        <w:t xml:space="preserve">If the value of </w:t>
      </w:r>
      <w:proofErr w:type="spellStart"/>
      <w:r w:rsidR="008B1A78">
        <w:rPr>
          <w:lang w:val="en-US"/>
        </w:rPr>
        <w:t>self_max_IK_points</w:t>
      </w:r>
      <w:proofErr w:type="spellEnd"/>
      <w:r w:rsidR="008B1A78">
        <w:rPr>
          <w:lang w:val="en-US"/>
        </w:rPr>
        <w:t xml:space="preserve"> is reached, the agent is punished, no matter </w:t>
      </w:r>
      <w:r w:rsidR="00BF5F2F">
        <w:rPr>
          <w:lang w:val="en-US"/>
        </w:rPr>
        <w:br/>
      </w:r>
      <w:r w:rsidR="008B1A78">
        <w:rPr>
          <w:lang w:val="en-US"/>
        </w:rPr>
        <w:t xml:space="preserve">where the EE is. That means , that it can evaluate a good state as a bad state. </w:t>
      </w:r>
    </w:p>
    <w:p w14:paraId="65A76C46" w14:textId="0C33E033" w:rsidR="008B1A78" w:rsidRDefault="006401E9" w:rsidP="00801C16">
      <w:pPr>
        <w:pStyle w:val="FlietextTH"/>
        <w:ind w:firstLine="454"/>
        <w:rPr>
          <w:lang w:val="en-US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5BC1CD2D" wp14:editId="3D2CB348">
            <wp:simplePos x="0" y="0"/>
            <wp:positionH relativeFrom="margin">
              <wp:align>right</wp:align>
            </wp:positionH>
            <wp:positionV relativeFrom="paragraph">
              <wp:posOffset>359410</wp:posOffset>
            </wp:positionV>
            <wp:extent cx="297815" cy="285750"/>
            <wp:effectExtent l="0" t="0" r="6985" b="0"/>
            <wp:wrapNone/>
            <wp:docPr id="43" name="Grafik 43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5F2F">
        <w:rPr>
          <w:lang w:val="en-US"/>
        </w:rPr>
        <w:t xml:space="preserve">1. </w:t>
      </w:r>
      <w:r w:rsidR="008B1A78">
        <w:rPr>
          <w:lang w:val="en-US"/>
        </w:rPr>
        <w:t xml:space="preserve">Embed the max. allowable IK points into the network. Implement </w:t>
      </w:r>
      <w:r w:rsidR="008B1A78">
        <w:rPr>
          <w:lang w:val="en-US"/>
        </w:rPr>
        <w:br/>
      </w:r>
      <w:r w:rsidR="008B1A78">
        <w:rPr>
          <w:lang w:val="en-US"/>
        </w:rPr>
        <w:tab/>
        <w:t xml:space="preserve">     self._</w:t>
      </w:r>
      <w:proofErr w:type="spellStart"/>
      <w:r w:rsidR="008B1A78">
        <w:rPr>
          <w:lang w:val="en-US"/>
        </w:rPr>
        <w:t>max_IK_points</w:t>
      </w:r>
      <w:proofErr w:type="spellEnd"/>
      <w:r w:rsidR="008B1A78">
        <w:rPr>
          <w:lang w:val="en-US"/>
        </w:rPr>
        <w:t xml:space="preserve"> into the observation space.</w:t>
      </w:r>
    </w:p>
    <w:p w14:paraId="5CC14050" w14:textId="55D410D1" w:rsidR="00BF5F2F" w:rsidRDefault="00BF5F2F" w:rsidP="00801C16">
      <w:pPr>
        <w:pStyle w:val="FlietextTH"/>
        <w:ind w:firstLine="454"/>
        <w:rPr>
          <w:lang w:val="en-US"/>
        </w:rPr>
      </w:pPr>
      <w:r w:rsidRPr="0028147C">
        <w:rPr>
          <w:highlight w:val="yellow"/>
          <w:lang w:val="en-US"/>
        </w:rPr>
        <w:t>2. Do not punish agent for reaching max. allowable points.</w:t>
      </w:r>
    </w:p>
    <w:p w14:paraId="7F0B0B2D" w14:textId="65B8CA5C" w:rsidR="0009492B" w:rsidRDefault="0009492B" w:rsidP="00AD6BE6">
      <w:pPr>
        <w:pStyle w:val="FlietextTH"/>
        <w:rPr>
          <w:lang w:val="en-US"/>
        </w:rPr>
      </w:pPr>
    </w:p>
    <w:p w14:paraId="792B9C78" w14:textId="5DB75783" w:rsidR="00BB49F8" w:rsidRDefault="0009492B" w:rsidP="00AD6BE6">
      <w:pPr>
        <w:pStyle w:val="FlietextTH"/>
        <w:rPr>
          <w:noProof/>
          <w:lang w:val="en-US"/>
        </w:rPr>
      </w:pPr>
      <w:r>
        <w:rPr>
          <w:lang w:val="en-US"/>
        </w:rPr>
        <w:lastRenderedPageBreak/>
        <w:t>.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</w:p>
    <w:p w14:paraId="5DA52749" w14:textId="75D91D4F" w:rsidR="00270586" w:rsidRPr="00565DDF" w:rsidRDefault="00E70A11" w:rsidP="00AD6BE6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43A56787" wp14:editId="104BB24C">
            <wp:simplePos x="0" y="0"/>
            <wp:positionH relativeFrom="column">
              <wp:posOffset>4217035</wp:posOffset>
            </wp:positionH>
            <wp:positionV relativeFrom="paragraph">
              <wp:posOffset>104140</wp:posOffset>
            </wp:positionV>
            <wp:extent cx="297815" cy="285750"/>
            <wp:effectExtent l="0" t="0" r="6985" b="0"/>
            <wp:wrapNone/>
            <wp:docPr id="24" name="Grafik 24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12812" w:rsidRPr="00E47CD1">
        <w:rPr>
          <w:b/>
          <w:bCs/>
          <w:noProof/>
          <w:lang w:val="en-US"/>
        </w:rPr>
        <w:t>16)</w:t>
      </w:r>
      <w:r w:rsidR="00F12812" w:rsidRPr="00E47CD1">
        <w:rPr>
          <w:b/>
          <w:bCs/>
          <w:noProof/>
          <w:lang w:val="en-US"/>
        </w:rPr>
        <w:tab/>
      </w:r>
      <w:r w:rsidR="00F12812">
        <w:rPr>
          <w:noProof/>
          <w:lang w:val="en-US"/>
        </w:rPr>
        <w:t>13)+15)</w:t>
      </w:r>
      <w:r w:rsidRPr="00565DDF">
        <w:rPr>
          <w:noProof/>
          <w:lang w:val="en-US"/>
        </w:rPr>
        <w:t xml:space="preserve"> </w:t>
      </w:r>
    </w:p>
    <w:p w14:paraId="25464514" w14:textId="1EB196B6" w:rsidR="00BD1049" w:rsidRPr="00565DDF" w:rsidRDefault="00BD1049" w:rsidP="00AD6BE6">
      <w:pPr>
        <w:pStyle w:val="FlietextTH"/>
        <w:rPr>
          <w:noProof/>
          <w:lang w:val="en-US"/>
        </w:rPr>
      </w:pPr>
    </w:p>
    <w:p w14:paraId="1DEF7CB1" w14:textId="77777777" w:rsidR="00E47CD1" w:rsidRPr="00565DDF" w:rsidRDefault="00E47CD1" w:rsidP="00AD6BE6">
      <w:pPr>
        <w:pStyle w:val="FlietextTH"/>
        <w:rPr>
          <w:noProof/>
          <w:lang w:val="en-US"/>
        </w:rPr>
      </w:pPr>
    </w:p>
    <w:p w14:paraId="361DAD64" w14:textId="634D54EF" w:rsidR="00BD1049" w:rsidRPr="00565DDF" w:rsidRDefault="00BD1049" w:rsidP="00AD6BE6">
      <w:pPr>
        <w:pStyle w:val="FlietextTH"/>
        <w:rPr>
          <w:noProof/>
          <w:lang w:val="en-US"/>
        </w:rPr>
      </w:pPr>
      <w:r w:rsidRPr="00565DDF">
        <w:rPr>
          <w:b/>
          <w:bCs/>
          <w:noProof/>
          <w:lang w:val="en-US"/>
        </w:rPr>
        <w:t>17)</w:t>
      </w:r>
      <w:r w:rsidR="00E47CD1" w:rsidRPr="00565DDF">
        <w:rPr>
          <w:noProof/>
          <w:lang w:val="en-US"/>
        </w:rPr>
        <w:tab/>
        <w:t>13)+14)+15)</w:t>
      </w:r>
    </w:p>
    <w:p w14:paraId="28C034CF" w14:textId="71BD44A3" w:rsidR="0033045C" w:rsidRPr="00565DDF" w:rsidRDefault="0033045C" w:rsidP="00AD6BE6">
      <w:pPr>
        <w:pStyle w:val="FlietextTH"/>
        <w:rPr>
          <w:noProof/>
          <w:lang w:val="en-US"/>
        </w:rPr>
      </w:pPr>
      <w:r w:rsidRPr="00565DDF">
        <w:rPr>
          <w:noProof/>
          <w:lang w:val="en-US"/>
        </w:rPr>
        <w:tab/>
        <w:t>14) with:</w:t>
      </w:r>
    </w:p>
    <w:p w14:paraId="673158E4" w14:textId="452C72A3" w:rsidR="0033045C" w:rsidRDefault="00835753" w:rsidP="00AD6BE6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49E2D749" wp14:editId="489CDF39">
            <wp:simplePos x="0" y="0"/>
            <wp:positionH relativeFrom="column">
              <wp:posOffset>4305300</wp:posOffset>
            </wp:positionH>
            <wp:positionV relativeFrom="paragraph">
              <wp:posOffset>2042160</wp:posOffset>
            </wp:positionV>
            <wp:extent cx="297815" cy="285750"/>
            <wp:effectExtent l="0" t="0" r="6985" b="0"/>
            <wp:wrapNone/>
            <wp:docPr id="27" name="Grafik 27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045C" w:rsidRPr="00565DDF">
        <w:rPr>
          <w:noProof/>
          <w:lang w:val="en-US"/>
        </w:rPr>
        <w:tab/>
      </w:r>
      <w:r w:rsidR="0033045C" w:rsidRPr="00565DDF">
        <w:rPr>
          <w:noProof/>
          <w:lang w:val="en-US"/>
        </w:rPr>
        <w:tab/>
      </w:r>
      <w:r w:rsidR="0033045C" w:rsidRPr="0033045C">
        <w:rPr>
          <w:noProof/>
          <w:lang w:val="en-US"/>
        </w:rPr>
        <w:t>i)</w:t>
      </w:r>
      <w:r w:rsidR="0033045C" w:rsidRPr="0033045C">
        <w:rPr>
          <w:noProof/>
          <w:lang w:val="en-US"/>
        </w:rPr>
        <w:tab/>
        <w:t>gamma = 0.99</w:t>
      </w:r>
      <w:r w:rsidR="0033045C" w:rsidRPr="0033045C">
        <w:rPr>
          <w:noProof/>
          <w:lang w:val="en-US"/>
        </w:rPr>
        <w:br/>
      </w:r>
      <w:r w:rsidR="0033045C" w:rsidRPr="0033045C">
        <w:rPr>
          <w:noProof/>
          <w:lang w:val="en-US"/>
        </w:rPr>
        <w:tab/>
      </w:r>
      <w:r w:rsidR="0033045C" w:rsidRPr="0033045C">
        <w:rPr>
          <w:noProof/>
          <w:lang w:val="en-US"/>
        </w:rPr>
        <w:tab/>
      </w:r>
      <w:r w:rsidR="0033045C" w:rsidRPr="00835753">
        <w:rPr>
          <w:noProof/>
          <w:highlight w:val="yellow"/>
          <w:lang w:val="en-US"/>
        </w:rPr>
        <w:t>ii)</w:t>
      </w:r>
      <w:r w:rsidR="0033045C" w:rsidRPr="00835753">
        <w:rPr>
          <w:noProof/>
          <w:highlight w:val="yellow"/>
          <w:lang w:val="en-US"/>
        </w:rPr>
        <w:tab/>
        <w:t xml:space="preserve">n_steps = </w:t>
      </w:r>
      <w:r w:rsidR="0058258A" w:rsidRPr="00835753">
        <w:rPr>
          <w:noProof/>
          <w:highlight w:val="yellow"/>
          <w:lang w:val="en-US"/>
        </w:rPr>
        <w:t>5</w:t>
      </w:r>
      <w:r w:rsidR="0033045C" w:rsidRPr="0033045C">
        <w:rPr>
          <w:noProof/>
          <w:lang w:val="en-US"/>
        </w:rPr>
        <w:br/>
      </w:r>
      <w:r w:rsidR="0033045C" w:rsidRPr="0033045C">
        <w:rPr>
          <w:noProof/>
          <w:lang w:val="en-US"/>
        </w:rPr>
        <w:tab/>
      </w:r>
      <w:r w:rsidR="0033045C" w:rsidRPr="0033045C">
        <w:rPr>
          <w:noProof/>
          <w:lang w:val="en-US"/>
        </w:rPr>
        <w:tab/>
        <w:t>iii)</w:t>
      </w:r>
      <w:r w:rsidR="0033045C" w:rsidRPr="0033045C">
        <w:rPr>
          <w:noProof/>
          <w:lang w:val="en-US"/>
        </w:rPr>
        <w:tab/>
        <w:t>entropy_coef = 0.01</w:t>
      </w:r>
      <w:r w:rsidR="0033045C" w:rsidRPr="0033045C">
        <w:rPr>
          <w:noProof/>
          <w:lang w:val="en-US"/>
        </w:rPr>
        <w:br/>
      </w:r>
      <w:r w:rsidR="0033045C" w:rsidRPr="0033045C">
        <w:rPr>
          <w:noProof/>
          <w:lang w:val="en-US"/>
        </w:rPr>
        <w:tab/>
      </w:r>
      <w:r w:rsidR="0033045C" w:rsidRPr="0033045C">
        <w:rPr>
          <w:noProof/>
          <w:lang w:val="en-US"/>
        </w:rPr>
        <w:tab/>
        <w:t>iv)</w:t>
      </w:r>
      <w:r w:rsidR="0033045C" w:rsidRPr="0033045C">
        <w:rPr>
          <w:noProof/>
          <w:lang w:val="en-US"/>
        </w:rPr>
        <w:tab/>
        <w:t>learning_rate = 5e-4</w:t>
      </w:r>
      <w:r w:rsidR="0033045C" w:rsidRPr="0033045C">
        <w:rPr>
          <w:noProof/>
          <w:lang w:val="en-US"/>
        </w:rPr>
        <w:br/>
        <w:t xml:space="preserve"> </w:t>
      </w:r>
      <w:r w:rsidR="0033045C" w:rsidRPr="0033045C">
        <w:rPr>
          <w:noProof/>
          <w:lang w:val="en-US"/>
        </w:rPr>
        <w:tab/>
      </w:r>
      <w:r w:rsidR="0033045C" w:rsidRPr="0033045C">
        <w:rPr>
          <w:noProof/>
          <w:lang w:val="en-US"/>
        </w:rPr>
        <w:tab/>
        <w:t>v)</w:t>
      </w:r>
      <w:r w:rsidR="0033045C" w:rsidRPr="0033045C">
        <w:rPr>
          <w:noProof/>
          <w:lang w:val="en-US"/>
        </w:rPr>
        <w:tab/>
        <w:t>vf_coef = 0.5</w:t>
      </w:r>
      <w:r w:rsidR="0033045C" w:rsidRPr="0033045C">
        <w:rPr>
          <w:noProof/>
          <w:lang w:val="en-US"/>
        </w:rPr>
        <w:br/>
      </w:r>
      <w:r w:rsidR="0033045C" w:rsidRPr="0033045C">
        <w:rPr>
          <w:noProof/>
          <w:lang w:val="en-US"/>
        </w:rPr>
        <w:tab/>
      </w:r>
      <w:r w:rsidR="0033045C" w:rsidRPr="0033045C">
        <w:rPr>
          <w:noProof/>
          <w:lang w:val="en-US"/>
        </w:rPr>
        <w:tab/>
        <w:t>vi)</w:t>
      </w:r>
      <w:r w:rsidR="0033045C" w:rsidRPr="0033045C">
        <w:rPr>
          <w:noProof/>
          <w:lang w:val="en-US"/>
        </w:rPr>
        <w:tab/>
        <w:t>max_grad_norm = 0.5</w:t>
      </w:r>
      <w:r w:rsidR="0033045C" w:rsidRPr="0033045C">
        <w:rPr>
          <w:noProof/>
          <w:lang w:val="en-US"/>
        </w:rPr>
        <w:br/>
      </w:r>
      <w:r w:rsidR="0033045C" w:rsidRPr="0033045C">
        <w:rPr>
          <w:noProof/>
          <w:lang w:val="en-US"/>
        </w:rPr>
        <w:tab/>
      </w:r>
      <w:r w:rsidR="0033045C" w:rsidRPr="0033045C">
        <w:rPr>
          <w:noProof/>
          <w:lang w:val="en-US"/>
        </w:rPr>
        <w:tab/>
        <w:t>vii)</w:t>
      </w:r>
      <w:r w:rsidR="0033045C" w:rsidRPr="0033045C">
        <w:rPr>
          <w:noProof/>
          <w:lang w:val="en-US"/>
        </w:rPr>
        <w:tab/>
        <w:t>lam = 0.95</w:t>
      </w:r>
      <w:r w:rsidR="0033045C" w:rsidRPr="0033045C">
        <w:rPr>
          <w:noProof/>
          <w:lang w:val="en-US"/>
        </w:rPr>
        <w:br/>
      </w:r>
      <w:r w:rsidR="0033045C" w:rsidRPr="0033045C">
        <w:rPr>
          <w:noProof/>
          <w:lang w:val="en-US"/>
        </w:rPr>
        <w:tab/>
      </w:r>
      <w:r w:rsidR="0033045C" w:rsidRPr="0033045C">
        <w:rPr>
          <w:noProof/>
          <w:lang w:val="en-US"/>
        </w:rPr>
        <w:tab/>
      </w:r>
      <w:r w:rsidR="0033045C" w:rsidRPr="00835753">
        <w:rPr>
          <w:noProof/>
          <w:highlight w:val="yellow"/>
          <w:lang w:val="en-US"/>
        </w:rPr>
        <w:t>viii)</w:t>
      </w:r>
      <w:r w:rsidR="0033045C" w:rsidRPr="00835753">
        <w:rPr>
          <w:noProof/>
          <w:highlight w:val="yellow"/>
          <w:lang w:val="en-US"/>
        </w:rPr>
        <w:tab/>
        <w:t xml:space="preserve">n_minibatches = </w:t>
      </w:r>
      <w:r w:rsidR="0058258A" w:rsidRPr="00835753">
        <w:rPr>
          <w:noProof/>
          <w:highlight w:val="yellow"/>
          <w:lang w:val="en-US"/>
        </w:rPr>
        <w:t>5</w:t>
      </w:r>
      <w:r w:rsidR="0033045C">
        <w:rPr>
          <w:noProof/>
          <w:lang w:val="en-US"/>
        </w:rPr>
        <w:br/>
      </w:r>
      <w:r w:rsidR="0033045C">
        <w:rPr>
          <w:noProof/>
          <w:lang w:val="en-US"/>
        </w:rPr>
        <w:tab/>
      </w:r>
      <w:r w:rsidR="0033045C">
        <w:rPr>
          <w:noProof/>
          <w:lang w:val="en-US"/>
        </w:rPr>
        <w:tab/>
        <w:t>ix)</w:t>
      </w:r>
      <w:r w:rsidR="0033045C">
        <w:rPr>
          <w:noProof/>
          <w:lang w:val="en-US"/>
        </w:rPr>
        <w:tab/>
        <w:t>noptepochs = 4</w:t>
      </w:r>
      <w:r w:rsidR="0033045C">
        <w:rPr>
          <w:noProof/>
          <w:lang w:val="en-US"/>
        </w:rPr>
        <w:br/>
      </w:r>
      <w:r w:rsidR="0033045C">
        <w:rPr>
          <w:noProof/>
          <w:lang w:val="en-US"/>
        </w:rPr>
        <w:tab/>
      </w:r>
      <w:r w:rsidR="0033045C">
        <w:rPr>
          <w:noProof/>
          <w:lang w:val="en-US"/>
        </w:rPr>
        <w:tab/>
        <w:t>c)</w:t>
      </w:r>
      <w:r w:rsidR="0033045C">
        <w:rPr>
          <w:noProof/>
          <w:lang w:val="en-US"/>
        </w:rPr>
        <w:tab/>
        <w:t>cliprange = 0.2</w:t>
      </w:r>
    </w:p>
    <w:p w14:paraId="5536A464" w14:textId="4BC94FC4" w:rsidR="00835753" w:rsidRDefault="00835753" w:rsidP="00AD6BE6">
      <w:pPr>
        <w:pStyle w:val="FlietextTH"/>
        <w:rPr>
          <w:noProof/>
          <w:lang w:val="en-US"/>
        </w:rPr>
      </w:pPr>
    </w:p>
    <w:p w14:paraId="0505FBC8" w14:textId="5198D882" w:rsidR="00835753" w:rsidRDefault="00835753" w:rsidP="00AD6BE6">
      <w:pPr>
        <w:pStyle w:val="FlietextTH"/>
        <w:rPr>
          <w:noProof/>
          <w:lang w:val="en-US"/>
        </w:rPr>
      </w:pPr>
    </w:p>
    <w:p w14:paraId="6FB6DD8C" w14:textId="7EE009CE" w:rsidR="00835753" w:rsidRPr="00835753" w:rsidRDefault="00835753" w:rsidP="00AD6BE6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t>18)</w:t>
      </w:r>
      <w:r>
        <w:rPr>
          <w:b/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It has been observed in 17), that the 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  <w:t>number of successive z-value output for preventing a crash is 2. It is theorized that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  <w:t xml:space="preserve">eventually with max_IK_points set to 2, the punishment will not be the 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distance punishment + the crash punishment.</w:t>
      </w:r>
    </w:p>
    <w:p w14:paraId="16756AA6" w14:textId="77777777" w:rsidR="00835753" w:rsidRPr="00835753" w:rsidRDefault="00835753" w:rsidP="00835753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318918A1" w14:textId="6F056276" w:rsidR="00835753" w:rsidRDefault="00835753" w:rsidP="00835753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>n_steps = 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>n_minibatches = 5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52CBD0E3" w14:textId="3C9F3643" w:rsidR="00470B7C" w:rsidRDefault="00470B7C" w:rsidP="00835753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1DCE53CD" wp14:editId="5B570B3B">
            <wp:simplePos x="0" y="0"/>
            <wp:positionH relativeFrom="column">
              <wp:posOffset>4438650</wp:posOffset>
            </wp:positionH>
            <wp:positionV relativeFrom="paragraph">
              <wp:posOffset>171450</wp:posOffset>
            </wp:positionV>
            <wp:extent cx="297815" cy="285750"/>
            <wp:effectExtent l="0" t="0" r="6985" b="0"/>
            <wp:wrapNone/>
            <wp:docPr id="31" name="Grafik 31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37C460" w14:textId="6CB7B0DD" w:rsidR="00835753" w:rsidRDefault="00835753" w:rsidP="00AD6BE6">
      <w:pPr>
        <w:pStyle w:val="FlietextTH"/>
        <w:rPr>
          <w:noProof/>
          <w:lang w:val="en-US"/>
        </w:rPr>
      </w:pPr>
    </w:p>
    <w:p w14:paraId="5E08F8E8" w14:textId="1941C868" w:rsidR="00565DDF" w:rsidRDefault="00565DDF" w:rsidP="00AD6BE6">
      <w:pPr>
        <w:pStyle w:val="FlietextTH"/>
        <w:rPr>
          <w:noProof/>
          <w:lang w:val="en-US"/>
        </w:rPr>
      </w:pPr>
    </w:p>
    <w:p w14:paraId="0BB1F562" w14:textId="451F5B89" w:rsidR="00565DDF" w:rsidRDefault="00565DDF" w:rsidP="00AD6BE6">
      <w:pPr>
        <w:pStyle w:val="FlietextTH"/>
        <w:rPr>
          <w:noProof/>
          <w:lang w:val="en-US"/>
        </w:rPr>
      </w:pPr>
    </w:p>
    <w:p w14:paraId="5F0773AE" w14:textId="3BEDBD0B" w:rsidR="00565DDF" w:rsidRDefault="00565DDF" w:rsidP="00AD6BE6">
      <w:pPr>
        <w:pStyle w:val="FlietextTH"/>
        <w:rPr>
          <w:noProof/>
          <w:lang w:val="en-US"/>
        </w:rPr>
      </w:pPr>
    </w:p>
    <w:p w14:paraId="2A7A18E1" w14:textId="4E4BC2AB" w:rsidR="00565DDF" w:rsidRDefault="0033703B" w:rsidP="00AD6BE6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0122B91C" wp14:editId="62685B8E">
            <wp:simplePos x="0" y="0"/>
            <wp:positionH relativeFrom="column">
              <wp:posOffset>4657725</wp:posOffset>
            </wp:positionH>
            <wp:positionV relativeFrom="paragraph">
              <wp:posOffset>370840</wp:posOffset>
            </wp:positionV>
            <wp:extent cx="297815" cy="285750"/>
            <wp:effectExtent l="0" t="0" r="6985" b="0"/>
            <wp:wrapNone/>
            <wp:docPr id="29" name="Grafik 29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5DDF">
        <w:rPr>
          <w:b/>
          <w:noProof/>
          <w:lang w:val="en-US"/>
        </w:rPr>
        <w:t xml:space="preserve">19) </w:t>
      </w:r>
      <w:r w:rsidR="00565DDF">
        <w:rPr>
          <w:noProof/>
          <w:lang w:val="en-US"/>
        </w:rPr>
        <w:t>18) but with self._max_IK_points = 1</w:t>
      </w:r>
    </w:p>
    <w:p w14:paraId="6BD488B2" w14:textId="7BFAE9E5" w:rsidR="00003F49" w:rsidRDefault="00003F49" w:rsidP="00AD6BE6">
      <w:pPr>
        <w:pStyle w:val="FlietextTH"/>
        <w:rPr>
          <w:noProof/>
          <w:lang w:val="en-US"/>
        </w:rPr>
      </w:pPr>
    </w:p>
    <w:p w14:paraId="63EBFBF0" w14:textId="6F2D08DE" w:rsidR="00003F49" w:rsidRDefault="00003F49" w:rsidP="00AD6BE6">
      <w:pPr>
        <w:pStyle w:val="FlietextTH"/>
        <w:rPr>
          <w:noProof/>
          <w:lang w:val="en-US"/>
        </w:rPr>
      </w:pPr>
    </w:p>
    <w:p w14:paraId="55DC8C78" w14:textId="644DC009" w:rsidR="00003F49" w:rsidRPr="00835753" w:rsidRDefault="00003F49" w:rsidP="00003F49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t>20)</w:t>
      </w:r>
      <w:r>
        <w:rPr>
          <w:b/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</w:t>
      </w:r>
    </w:p>
    <w:p w14:paraId="0905ABAB" w14:textId="5724D270" w:rsidR="00003F49" w:rsidRPr="00835753" w:rsidRDefault="00003F49" w:rsidP="00003F49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39976AF4" w14:textId="43E9C19F" w:rsidR="00003F49" w:rsidRDefault="00003F49" w:rsidP="00003F49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>
        <w:rPr>
          <w:noProof/>
          <w:lang w:val="en-US"/>
        </w:rPr>
        <w:t>10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2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785FF5C3" w14:textId="59F70BEF" w:rsidR="000D404D" w:rsidRDefault="00C32962" w:rsidP="00003F49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747E8BC1" wp14:editId="6BAD7415">
            <wp:simplePos x="0" y="0"/>
            <wp:positionH relativeFrom="column">
              <wp:posOffset>4473575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32" name="Grafik 32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404D">
        <w:rPr>
          <w:noProof/>
          <w:lang w:val="en-US"/>
        </w:rPr>
        <w:tab/>
      </w:r>
      <w:r w:rsidR="002F15E1">
        <w:rPr>
          <w:noProof/>
          <w:lang w:val="en-US"/>
        </w:rPr>
        <w:t xml:space="preserve">- </w:t>
      </w:r>
      <w:r w:rsidR="000D404D">
        <w:rPr>
          <w:noProof/>
          <w:lang w:val="en-US"/>
        </w:rPr>
        <w:t>Converges very quickly to [1, 0.9, 1] with reward -0.5</w:t>
      </w:r>
    </w:p>
    <w:p w14:paraId="2DBA0EF5" w14:textId="5EC5B70E" w:rsidR="00003F49" w:rsidRDefault="00003F49" w:rsidP="00AD6BE6">
      <w:pPr>
        <w:pStyle w:val="FlietextTH"/>
        <w:rPr>
          <w:noProof/>
          <w:lang w:val="en-US"/>
        </w:rPr>
      </w:pPr>
    </w:p>
    <w:p w14:paraId="620C6B13" w14:textId="26064B4D" w:rsidR="007D0C3D" w:rsidRDefault="007D0C3D" w:rsidP="00AD6BE6">
      <w:pPr>
        <w:pStyle w:val="FlietextTH"/>
        <w:rPr>
          <w:noProof/>
          <w:lang w:val="en-US"/>
        </w:rPr>
      </w:pPr>
    </w:p>
    <w:p w14:paraId="5A838AFC" w14:textId="77777777" w:rsidR="00DD3779" w:rsidRDefault="00DD3779" w:rsidP="00AD6BE6">
      <w:pPr>
        <w:pStyle w:val="FlietextTH"/>
        <w:rPr>
          <w:noProof/>
          <w:lang w:val="en-US"/>
        </w:rPr>
      </w:pPr>
    </w:p>
    <w:p w14:paraId="451E1D1C" w14:textId="5B6873B5" w:rsidR="007D0C3D" w:rsidRPr="00C6493D" w:rsidRDefault="00A65144" w:rsidP="00AD6BE6">
      <w:pPr>
        <w:pStyle w:val="FlietextTH"/>
        <w:rPr>
          <w:b/>
          <w:bCs/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94080" behindDoc="0" locked="0" layoutInCell="1" allowOverlap="1" wp14:anchorId="2A04B35C" wp14:editId="18359A2D">
            <wp:simplePos x="0" y="0"/>
            <wp:positionH relativeFrom="column">
              <wp:posOffset>4467225</wp:posOffset>
            </wp:positionH>
            <wp:positionV relativeFrom="paragraph">
              <wp:posOffset>285115</wp:posOffset>
            </wp:positionV>
            <wp:extent cx="297815" cy="285750"/>
            <wp:effectExtent l="0" t="0" r="6985" b="0"/>
            <wp:wrapNone/>
            <wp:docPr id="33" name="Grafik 33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0C3D">
        <w:rPr>
          <w:b/>
          <w:noProof/>
          <w:lang w:val="en-US"/>
        </w:rPr>
        <w:t xml:space="preserve">21) </w:t>
      </w:r>
      <w:r w:rsidR="00593BD8">
        <w:rPr>
          <w:noProof/>
          <w:lang w:val="en-US"/>
        </w:rPr>
        <w:t xml:space="preserve"> 20, but with network architecture [20, 20]</w:t>
      </w:r>
      <w:r w:rsidRPr="00C6493D">
        <w:rPr>
          <w:b/>
          <w:bCs/>
          <w:noProof/>
          <w:lang w:val="en-US"/>
        </w:rPr>
        <w:t xml:space="preserve"> </w:t>
      </w:r>
    </w:p>
    <w:p w14:paraId="512BCBE8" w14:textId="183A655D" w:rsidR="00DD3779" w:rsidRPr="00C6493D" w:rsidRDefault="00DD3779" w:rsidP="00AD6BE6">
      <w:pPr>
        <w:pStyle w:val="FlietextTH"/>
        <w:rPr>
          <w:b/>
          <w:bCs/>
          <w:noProof/>
          <w:lang w:val="en-US"/>
        </w:rPr>
      </w:pPr>
    </w:p>
    <w:p w14:paraId="134F71B6" w14:textId="69CA0D2F" w:rsidR="00DD3779" w:rsidRPr="00C6493D" w:rsidRDefault="00DD3779" w:rsidP="00AD6BE6">
      <w:pPr>
        <w:pStyle w:val="FlietextTH"/>
        <w:rPr>
          <w:b/>
          <w:bCs/>
          <w:noProof/>
          <w:lang w:val="en-US"/>
        </w:rPr>
      </w:pPr>
    </w:p>
    <w:p w14:paraId="0768BB84" w14:textId="57EE5898" w:rsidR="00DD3779" w:rsidRPr="00C6493D" w:rsidRDefault="00DD3779" w:rsidP="00AD6BE6">
      <w:pPr>
        <w:pStyle w:val="FlietextTH"/>
        <w:rPr>
          <w:b/>
          <w:bCs/>
          <w:noProof/>
          <w:lang w:val="en-US"/>
        </w:rPr>
      </w:pPr>
    </w:p>
    <w:p w14:paraId="46F5A1B6" w14:textId="0CC2971A" w:rsidR="00DD3779" w:rsidRPr="00835753" w:rsidRDefault="00DD3779" w:rsidP="00DD3779">
      <w:pPr>
        <w:pStyle w:val="FlietextTH"/>
        <w:rPr>
          <w:noProof/>
          <w:lang w:val="en-US"/>
        </w:rPr>
      </w:pPr>
      <w:r w:rsidRPr="00DD3779">
        <w:rPr>
          <w:b/>
          <w:bCs/>
          <w:noProof/>
          <w:lang w:val="en-US"/>
        </w:rPr>
        <w:t>22)</w:t>
      </w:r>
      <w:r>
        <w:rPr>
          <w:b/>
          <w:bCs/>
          <w:noProof/>
          <w:lang w:val="en-US"/>
        </w:rPr>
        <w:t xml:space="preserve"> </w:t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</w:t>
      </w:r>
    </w:p>
    <w:p w14:paraId="58498EF2" w14:textId="77777777" w:rsidR="00DD3779" w:rsidRPr="00835753" w:rsidRDefault="00DD3779" w:rsidP="00DD3779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18FDACDD" w14:textId="1DA88D61" w:rsidR="00DD3779" w:rsidRDefault="00DD3779" w:rsidP="00DD3779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</w:r>
      <w:r>
        <w:rPr>
          <w:noProof/>
          <w:lang w:val="en-US"/>
        </w:rPr>
        <w:lastRenderedPageBreak/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56DD50AF" w14:textId="4741BB26" w:rsidR="00DD3779" w:rsidRDefault="00DD3779" w:rsidP="00DD3779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0C36B3B8" wp14:editId="29995051">
            <wp:simplePos x="0" y="0"/>
            <wp:positionH relativeFrom="column">
              <wp:posOffset>4473575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34" name="Grafik 34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ab/>
      </w:r>
      <w:r w:rsidR="002F15E1">
        <w:rPr>
          <w:noProof/>
          <w:lang w:val="en-US"/>
        </w:rPr>
        <w:t xml:space="preserve">- </w:t>
      </w:r>
      <w:r>
        <w:rPr>
          <w:noProof/>
          <w:lang w:val="en-US"/>
        </w:rPr>
        <w:t>Converges very quickly to [1, 0.9, 1] with reward -0.5</w:t>
      </w:r>
    </w:p>
    <w:p w14:paraId="0C62C6A6" w14:textId="3A79A67D" w:rsidR="00DD3779" w:rsidRPr="00835753" w:rsidRDefault="00DD3779" w:rsidP="00DD3779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t>23)</w:t>
      </w:r>
      <w:r>
        <w:rPr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</w:t>
      </w:r>
    </w:p>
    <w:p w14:paraId="446B988F" w14:textId="77777777" w:rsidR="00DD3779" w:rsidRPr="00835753" w:rsidRDefault="00DD3779" w:rsidP="00DD3779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6EC88003" w14:textId="25CA1785" w:rsidR="00DD3779" w:rsidRDefault="00DD3779" w:rsidP="00DD3779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>
        <w:rPr>
          <w:noProof/>
          <w:lang w:val="en-US"/>
        </w:rPr>
        <w:t>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3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1CE3D9AB" w14:textId="1ADDEFD4" w:rsidR="00DD3779" w:rsidRDefault="00DD3779" w:rsidP="00DD3779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79535B05" wp14:editId="0DD7D89D">
            <wp:simplePos x="0" y="0"/>
            <wp:positionH relativeFrom="column">
              <wp:posOffset>4473575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35" name="Grafik 35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ab/>
      </w:r>
      <w:r w:rsidR="002F15E1">
        <w:rPr>
          <w:noProof/>
          <w:lang w:val="en-US"/>
        </w:rPr>
        <w:t xml:space="preserve">- </w:t>
      </w:r>
      <w:r>
        <w:rPr>
          <w:noProof/>
          <w:lang w:val="en-US"/>
        </w:rPr>
        <w:t>Converges very quickly to [1, 0.9, 1] with reward -0.5</w:t>
      </w:r>
    </w:p>
    <w:p w14:paraId="0EE36AAA" w14:textId="457FA891" w:rsidR="001D7698" w:rsidRDefault="001D7698" w:rsidP="00DD3779">
      <w:pPr>
        <w:pStyle w:val="FlietextTH"/>
        <w:rPr>
          <w:noProof/>
          <w:lang w:val="en-US"/>
        </w:rPr>
      </w:pPr>
    </w:p>
    <w:p w14:paraId="4D728DFA" w14:textId="3EBD9EB7" w:rsidR="001D7698" w:rsidRDefault="001D7698" w:rsidP="00DD3779">
      <w:pPr>
        <w:pStyle w:val="FlietextTH"/>
        <w:rPr>
          <w:noProof/>
          <w:lang w:val="en-US"/>
        </w:rPr>
      </w:pPr>
    </w:p>
    <w:p w14:paraId="14A8A2D8" w14:textId="77777777" w:rsidR="001D7698" w:rsidRPr="00835753" w:rsidRDefault="001D7698" w:rsidP="001D7698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t>23)</w:t>
      </w:r>
      <w:r>
        <w:rPr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</w:t>
      </w:r>
    </w:p>
    <w:p w14:paraId="247BFCE1" w14:textId="77777777" w:rsidR="001D7698" w:rsidRPr="00835753" w:rsidRDefault="001D7698" w:rsidP="001D7698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43A1175C" w14:textId="385BDC95" w:rsidR="001D7698" w:rsidRDefault="001D7698" w:rsidP="001D7698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 w:rsidR="00312BC7">
        <w:rPr>
          <w:noProof/>
          <w:lang w:val="en-US"/>
        </w:rPr>
        <w:t>10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 w:rsidR="00312BC7">
        <w:rPr>
          <w:noProof/>
          <w:lang w:val="en-US"/>
        </w:rPr>
        <w:t>2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1D7698">
        <w:rPr>
          <w:noProof/>
          <w:highlight w:val="yellow"/>
          <w:lang w:val="en-US"/>
        </w:rPr>
        <w:t xml:space="preserve">ix) </w:t>
      </w:r>
      <w:r w:rsidRPr="001D7698">
        <w:rPr>
          <w:noProof/>
          <w:highlight w:val="yellow"/>
          <w:lang w:val="en-US"/>
        </w:rPr>
        <w:tab/>
        <w:t>cliprange_vf=-1</w:t>
      </w:r>
      <w:r>
        <w:rPr>
          <w:noProof/>
          <w:lang w:val="en-US"/>
        </w:rPr>
        <w:t xml:space="preserve"> </w:t>
      </w:r>
      <w:r w:rsidRPr="001D7698">
        <w:rPr>
          <w:noProof/>
          <w:highlight w:val="yellow"/>
          <w:lang w:val="en-US"/>
        </w:rPr>
        <w:t>(Deactivated)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1609F32D" w14:textId="5E1D9D8E" w:rsidR="001D7698" w:rsidRDefault="001D7698" w:rsidP="001D7698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700224" behindDoc="0" locked="0" layoutInCell="1" allowOverlap="1" wp14:anchorId="16C2B528" wp14:editId="46AC6EA9">
            <wp:simplePos x="0" y="0"/>
            <wp:positionH relativeFrom="column">
              <wp:posOffset>4473575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36" name="Grafik 36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ab/>
      </w:r>
      <w:r w:rsidR="002F15E1">
        <w:rPr>
          <w:noProof/>
          <w:lang w:val="en-US"/>
        </w:rPr>
        <w:t xml:space="preserve">- </w:t>
      </w:r>
      <w:r>
        <w:rPr>
          <w:noProof/>
          <w:lang w:val="en-US"/>
        </w:rPr>
        <w:t>Converges very quickly to [1, 0.9, 1] with reward -0.5</w:t>
      </w:r>
    </w:p>
    <w:p w14:paraId="0B7EA5BB" w14:textId="77777777" w:rsidR="001D7698" w:rsidRDefault="001D7698" w:rsidP="00DD3779">
      <w:pPr>
        <w:pStyle w:val="FlietextTH"/>
        <w:rPr>
          <w:noProof/>
          <w:lang w:val="en-US"/>
        </w:rPr>
      </w:pPr>
    </w:p>
    <w:p w14:paraId="6DC9AE69" w14:textId="5AF43040" w:rsidR="00DD3779" w:rsidRDefault="00DD3779" w:rsidP="00AD6BE6">
      <w:pPr>
        <w:pStyle w:val="FlietextTH"/>
        <w:rPr>
          <w:noProof/>
          <w:lang w:val="en-US"/>
        </w:rPr>
      </w:pPr>
    </w:p>
    <w:p w14:paraId="64EBF9E3" w14:textId="4BDE7638" w:rsidR="00C6493D" w:rsidRDefault="00C6493D" w:rsidP="00AD6BE6">
      <w:pPr>
        <w:pStyle w:val="FlietextTH"/>
        <w:rPr>
          <w:noProof/>
          <w:lang w:val="en-US"/>
        </w:rPr>
      </w:pPr>
    </w:p>
    <w:p w14:paraId="306A2CBE" w14:textId="74434C2A" w:rsidR="00C6493D" w:rsidRDefault="00C6493D" w:rsidP="00AD6BE6">
      <w:pPr>
        <w:pStyle w:val="FlietextTH"/>
        <w:rPr>
          <w:noProof/>
          <w:lang w:val="en-US"/>
        </w:rPr>
      </w:pPr>
    </w:p>
    <w:p w14:paraId="101126C6" w14:textId="05BF9C5B" w:rsidR="00C6493D" w:rsidRPr="00835753" w:rsidRDefault="00C6493D" w:rsidP="00C6493D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lastRenderedPageBreak/>
        <w:t>24)</w:t>
      </w:r>
      <w:r>
        <w:rPr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 xml:space="preserve">Action bound for all dimensions: </w:t>
      </w:r>
      <w:r>
        <w:rPr>
          <w:noProof/>
          <w:lang w:val="en-US"/>
        </w:rPr>
        <w:tab/>
        <w:t>[-10, 10]</w:t>
      </w:r>
    </w:p>
    <w:p w14:paraId="7D093B1D" w14:textId="77777777" w:rsidR="00C6493D" w:rsidRPr="00835753" w:rsidRDefault="00C6493D" w:rsidP="00C6493D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662DC8C9" w14:textId="35E548EB" w:rsidR="00C6493D" w:rsidRDefault="00C6493D" w:rsidP="00C6493D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1D7698">
        <w:rPr>
          <w:noProof/>
          <w:highlight w:val="yellow"/>
          <w:lang w:val="en-US"/>
        </w:rPr>
        <w:t xml:space="preserve">ix) </w:t>
      </w:r>
      <w:r w:rsidRPr="001D7698">
        <w:rPr>
          <w:noProof/>
          <w:highlight w:val="yellow"/>
          <w:lang w:val="en-US"/>
        </w:rPr>
        <w:tab/>
        <w:t>cliprange_vf=-1</w:t>
      </w:r>
      <w:r>
        <w:rPr>
          <w:noProof/>
          <w:lang w:val="en-US"/>
        </w:rPr>
        <w:t xml:space="preserve"> </w:t>
      </w:r>
      <w:r w:rsidRPr="001D7698">
        <w:rPr>
          <w:noProof/>
          <w:highlight w:val="yellow"/>
          <w:lang w:val="en-US"/>
        </w:rPr>
        <w:t>(Deactivated)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057CAD9A" w14:textId="10A66A23" w:rsidR="00C6493D" w:rsidRDefault="00C6493D" w:rsidP="002F15E1">
      <w:pPr>
        <w:pStyle w:val="FlietextTH"/>
        <w:ind w:left="454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702272" behindDoc="0" locked="0" layoutInCell="1" allowOverlap="1" wp14:anchorId="1B1C939C" wp14:editId="2FC7A720">
            <wp:simplePos x="0" y="0"/>
            <wp:positionH relativeFrom="column">
              <wp:posOffset>5064125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37" name="Grafik 37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15E1">
        <w:rPr>
          <w:noProof/>
          <w:lang w:val="en-US"/>
        </w:rPr>
        <w:t xml:space="preserve">- </w:t>
      </w:r>
      <w:r w:rsidR="00B2672F">
        <w:rPr>
          <w:noProof/>
          <w:lang w:val="en-US"/>
        </w:rPr>
        <w:t>Slowly converges to -0.6x, before the model breaks (crashes always)</w:t>
      </w:r>
    </w:p>
    <w:p w14:paraId="5F74794C" w14:textId="43410791" w:rsidR="007C06CB" w:rsidRDefault="007C06CB" w:rsidP="007C06CB">
      <w:pPr>
        <w:pStyle w:val="FlietextTH"/>
        <w:ind w:left="454"/>
        <w:rPr>
          <w:noProof/>
          <w:lang w:val="en-US"/>
        </w:rPr>
      </w:pPr>
      <w:r w:rsidRPr="007C06CB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Successively reduce the learning rate.</w:t>
      </w:r>
    </w:p>
    <w:p w14:paraId="10FBE373" w14:textId="6214CDE5" w:rsidR="002F15E1" w:rsidRDefault="002F15E1" w:rsidP="00C6493D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</w:p>
    <w:p w14:paraId="532BBE08" w14:textId="50260BB4" w:rsidR="009A6EE9" w:rsidRDefault="009A6EE9" w:rsidP="00C6493D">
      <w:pPr>
        <w:pStyle w:val="FlietextTH"/>
        <w:rPr>
          <w:noProof/>
          <w:lang w:val="en-US"/>
        </w:rPr>
      </w:pPr>
    </w:p>
    <w:p w14:paraId="5E9BC737" w14:textId="1936661E" w:rsidR="009A6EE9" w:rsidRDefault="009A6EE9" w:rsidP="00C6493D">
      <w:pPr>
        <w:pStyle w:val="FlietextTH"/>
        <w:rPr>
          <w:noProof/>
          <w:lang w:val="en-US"/>
        </w:rPr>
      </w:pPr>
    </w:p>
    <w:p w14:paraId="114560F3" w14:textId="77777777" w:rsidR="009A6EE9" w:rsidRPr="00835753" w:rsidRDefault="009A6EE9" w:rsidP="009A6EE9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t>24)</w:t>
      </w:r>
      <w:r>
        <w:rPr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 xml:space="preserve">Action bound for all dimensions: </w:t>
      </w:r>
      <w:r>
        <w:rPr>
          <w:noProof/>
          <w:lang w:val="en-US"/>
        </w:rPr>
        <w:tab/>
        <w:t>[-10, 10]</w:t>
      </w:r>
    </w:p>
    <w:p w14:paraId="2DA502A0" w14:textId="77777777" w:rsidR="009A6EE9" w:rsidRPr="00835753" w:rsidRDefault="009A6EE9" w:rsidP="009A6EE9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2E627E61" w14:textId="3D4DA045" w:rsidR="009A6EE9" w:rsidRDefault="009A6EE9" w:rsidP="009A6EE9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 w:rsidR="0079452D"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1397294E" w14:textId="77777777" w:rsidR="009A6EE9" w:rsidRDefault="009A6EE9" w:rsidP="009A6EE9">
      <w:pPr>
        <w:pStyle w:val="FlietextTH"/>
        <w:ind w:left="454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704320" behindDoc="0" locked="0" layoutInCell="1" allowOverlap="1" wp14:anchorId="2596CF40" wp14:editId="2599999A">
            <wp:simplePos x="0" y="0"/>
            <wp:positionH relativeFrom="column">
              <wp:posOffset>5064125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38" name="Grafik 38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>- Slowly converges to -0.6x, before the model breaks (crashes always)</w:t>
      </w:r>
    </w:p>
    <w:p w14:paraId="2918558D" w14:textId="7667406F" w:rsidR="009A6EE9" w:rsidRDefault="009A6EE9" w:rsidP="009A6EE9">
      <w:pPr>
        <w:pStyle w:val="FlietextTH"/>
        <w:ind w:left="454"/>
        <w:rPr>
          <w:noProof/>
          <w:lang w:val="en-US"/>
        </w:rPr>
      </w:pPr>
      <w:r w:rsidRPr="007C06CB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Successively reduce the learning rate.</w:t>
      </w:r>
    </w:p>
    <w:p w14:paraId="721FC97F" w14:textId="77777777" w:rsidR="0079452D" w:rsidRDefault="0079452D" w:rsidP="009A6EE9">
      <w:pPr>
        <w:pStyle w:val="FlietextTH"/>
        <w:ind w:left="454"/>
        <w:rPr>
          <w:noProof/>
          <w:lang w:val="en-US"/>
        </w:rPr>
      </w:pPr>
    </w:p>
    <w:p w14:paraId="56F85E45" w14:textId="77777777" w:rsidR="009A6EE9" w:rsidRDefault="009A6EE9" w:rsidP="00C6493D">
      <w:pPr>
        <w:pStyle w:val="FlietextTH"/>
        <w:rPr>
          <w:noProof/>
          <w:lang w:val="en-US"/>
        </w:rPr>
      </w:pPr>
    </w:p>
    <w:p w14:paraId="488211FC" w14:textId="15C9509B" w:rsidR="0079452D" w:rsidRDefault="0079452D" w:rsidP="00162A49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lastRenderedPageBreak/>
        <w:t>25)</w:t>
      </w:r>
      <w:r>
        <w:rPr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 xml:space="preserve">K_points = 2. 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 xml:space="preserve">Action bound for all dimensions: </w:t>
      </w:r>
      <w:r>
        <w:rPr>
          <w:noProof/>
          <w:lang w:val="en-US"/>
        </w:rPr>
        <w:tab/>
        <w:t>[-10, 10]</w:t>
      </w:r>
    </w:p>
    <w:p w14:paraId="6725FEE8" w14:textId="0CB65DAD" w:rsidR="0079452D" w:rsidRPr="00835753" w:rsidRDefault="0079452D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Pr="00A70623">
        <w:rPr>
          <w:noProof/>
          <w:highlight w:val="yellow"/>
          <w:lang w:val="en-US"/>
        </w:rPr>
        <w:t xml:space="preserve">Terminating condition: </w:t>
      </w:r>
      <w:r w:rsidRPr="00A70623">
        <w:rPr>
          <w:noProof/>
          <w:highlight w:val="yellow"/>
          <w:lang w:val="en-US"/>
        </w:rPr>
        <w:tab/>
        <w:t>self._current_points &gt; self._max_IK_points</w:t>
      </w:r>
      <w:r w:rsidR="00A70623">
        <w:rPr>
          <w:noProof/>
          <w:lang w:val="en-US"/>
        </w:rPr>
        <w:t>, so that the</w:t>
      </w:r>
      <w:r w:rsidR="00A70623">
        <w:rPr>
          <w:noProof/>
          <w:lang w:val="en-US"/>
        </w:rPr>
        <w:br/>
      </w:r>
      <w:r w:rsidR="00A70623">
        <w:rPr>
          <w:noProof/>
          <w:lang w:val="en-US"/>
        </w:rPr>
        <w:tab/>
        <w:t>agent can define a trajectory with two points.</w:t>
      </w:r>
    </w:p>
    <w:p w14:paraId="40F8CC56" w14:textId="77777777" w:rsidR="0079452D" w:rsidRPr="00835753" w:rsidRDefault="0079452D" w:rsidP="00162A49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23C3C647" w14:textId="77777777" w:rsidR="0079452D" w:rsidRDefault="0079452D" w:rsidP="00162A49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289A4CC3" w14:textId="77777777" w:rsidR="0079452D" w:rsidRDefault="0079452D" w:rsidP="00162A49">
      <w:pPr>
        <w:pStyle w:val="FlietextTH"/>
        <w:ind w:left="454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706368" behindDoc="0" locked="0" layoutInCell="1" allowOverlap="1" wp14:anchorId="37153E1E" wp14:editId="44FCD239">
            <wp:simplePos x="0" y="0"/>
            <wp:positionH relativeFrom="column">
              <wp:posOffset>5064125</wp:posOffset>
            </wp:positionH>
            <wp:positionV relativeFrom="paragraph">
              <wp:posOffset>117475</wp:posOffset>
            </wp:positionV>
            <wp:extent cx="297815" cy="285750"/>
            <wp:effectExtent l="0" t="0" r="6985" b="0"/>
            <wp:wrapNone/>
            <wp:docPr id="39" name="Grafik 39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>- Slowly converges to -0.6x, before the model breaks (crashes always)</w:t>
      </w:r>
    </w:p>
    <w:p w14:paraId="427FACCE" w14:textId="085BFEF0" w:rsidR="0079452D" w:rsidRDefault="0079452D" w:rsidP="00162A49">
      <w:pPr>
        <w:pStyle w:val="FlietextTH"/>
        <w:ind w:left="454"/>
        <w:rPr>
          <w:noProof/>
          <w:lang w:val="en-US"/>
        </w:rPr>
      </w:pPr>
      <w:r w:rsidRPr="007C06CB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Successively reduce the learning rate.</w:t>
      </w:r>
    </w:p>
    <w:p w14:paraId="4C4FE02E" w14:textId="2F5817E2" w:rsidR="006912AC" w:rsidRDefault="006912AC" w:rsidP="0079452D">
      <w:pPr>
        <w:pStyle w:val="FlietextTH"/>
        <w:ind w:left="454"/>
        <w:rPr>
          <w:noProof/>
          <w:lang w:val="en-US"/>
        </w:rPr>
      </w:pPr>
    </w:p>
    <w:p w14:paraId="61990467" w14:textId="676F984F" w:rsidR="006912AC" w:rsidRDefault="006912AC" w:rsidP="00162A49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t>26)</w:t>
      </w:r>
      <w:r w:rsidR="00860AC1">
        <w:rPr>
          <w:b/>
          <w:noProof/>
          <w:lang w:val="en-US"/>
        </w:rPr>
        <w:t xml:space="preserve"> </w:t>
      </w:r>
      <w:r w:rsidR="00860AC1">
        <w:rPr>
          <w:b/>
          <w:noProof/>
          <w:lang w:val="en-US"/>
        </w:rPr>
        <w:tab/>
      </w:r>
      <w:r w:rsidR="00860AC1">
        <w:rPr>
          <w:noProof/>
          <w:lang w:val="en-US"/>
        </w:rPr>
        <w:t xml:space="preserve">25) + </w:t>
      </w:r>
      <w:r w:rsidR="000C3330">
        <w:rPr>
          <w:noProof/>
          <w:lang w:val="en-US"/>
        </w:rPr>
        <w:t>viii</w:t>
      </w:r>
      <w:r w:rsidR="0083074F">
        <w:rPr>
          <w:noProof/>
          <w:lang w:val="en-US"/>
        </w:rPr>
        <w:t>)</w:t>
      </w:r>
    </w:p>
    <w:p w14:paraId="3F32F93F" w14:textId="158C4401" w:rsidR="0083074F" w:rsidRDefault="0083074F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>self._observation_bound = 2</w:t>
      </w:r>
    </w:p>
    <w:p w14:paraId="41199183" w14:textId="6B2F0287" w:rsidR="003B0781" w:rsidRDefault="003B0781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>- Had no effect, but trained for a very long period of time:</w:t>
      </w:r>
    </w:p>
    <w:p w14:paraId="0580D900" w14:textId="443AEAC6" w:rsidR="003B0781" w:rsidRPr="0083074F" w:rsidRDefault="00162A49" w:rsidP="00162A49">
      <w:pPr>
        <w:pStyle w:val="FlietextTH"/>
        <w:rPr>
          <w:noProof/>
          <w:lang w:val="en-US"/>
        </w:rPr>
      </w:pPr>
      <w:r w:rsidRPr="00E47CD1">
        <w:rPr>
          <w:b/>
          <w:bCs/>
          <w:noProof/>
        </w:rPr>
        <w:drawing>
          <wp:anchor distT="0" distB="0" distL="114300" distR="114300" simplePos="0" relativeHeight="251708416" behindDoc="0" locked="0" layoutInCell="1" allowOverlap="1" wp14:anchorId="2DA16280" wp14:editId="234D8419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297815" cy="285750"/>
            <wp:effectExtent l="0" t="0" r="6985" b="0"/>
            <wp:wrapNone/>
            <wp:docPr id="40" name="Grafik 40" descr="Red X Cross Gif Clipart (800x8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Red X Cross Gif Clipart (800x800), Png Downloa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81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0781">
        <w:rPr>
          <w:noProof/>
          <w:lang w:val="en-US"/>
        </w:rPr>
        <w:tab/>
        <w:t>It converges to pos [10, 10, -10] with reward -0.5xxx</w:t>
      </w:r>
    </w:p>
    <w:p w14:paraId="168BE65C" w14:textId="0D471BBD" w:rsidR="00C6493D" w:rsidRDefault="00C6493D" w:rsidP="00AD6BE6">
      <w:pPr>
        <w:pStyle w:val="FlietextTH"/>
        <w:rPr>
          <w:noProof/>
          <w:lang w:val="en-US"/>
        </w:rPr>
      </w:pPr>
    </w:p>
    <w:p w14:paraId="7BFFDD60" w14:textId="6AF9CFEF" w:rsidR="00162A49" w:rsidRDefault="00162A49" w:rsidP="00AD6BE6">
      <w:pPr>
        <w:pStyle w:val="FlietextTH"/>
        <w:rPr>
          <w:noProof/>
          <w:lang w:val="en-US"/>
        </w:rPr>
      </w:pPr>
    </w:p>
    <w:p w14:paraId="0CAAEA1B" w14:textId="13E3BF0A" w:rsidR="00162A49" w:rsidRDefault="00162A49" w:rsidP="00AD6BE6">
      <w:pPr>
        <w:pStyle w:val="FlietextTH"/>
        <w:rPr>
          <w:noProof/>
          <w:lang w:val="en-US"/>
        </w:rPr>
      </w:pPr>
    </w:p>
    <w:p w14:paraId="2324A313" w14:textId="4F90CB78" w:rsidR="00162A49" w:rsidRDefault="00162A49" w:rsidP="00AD6BE6">
      <w:pPr>
        <w:pStyle w:val="FlietextTH"/>
        <w:rPr>
          <w:noProof/>
          <w:lang w:val="en-US"/>
        </w:rPr>
      </w:pPr>
    </w:p>
    <w:p w14:paraId="00DAA3F2" w14:textId="5ED03D39" w:rsidR="00162A49" w:rsidRDefault="00162A49" w:rsidP="00AD6BE6">
      <w:pPr>
        <w:pStyle w:val="FlietextTH"/>
        <w:rPr>
          <w:noProof/>
          <w:lang w:val="en-US"/>
        </w:rPr>
      </w:pPr>
    </w:p>
    <w:p w14:paraId="75C9AA64" w14:textId="549ABF34" w:rsidR="00162A49" w:rsidRDefault="00162A49" w:rsidP="00AD6BE6">
      <w:pPr>
        <w:pStyle w:val="FlietextTH"/>
        <w:rPr>
          <w:noProof/>
          <w:lang w:val="en-US"/>
        </w:rPr>
      </w:pPr>
    </w:p>
    <w:p w14:paraId="4FA617EA" w14:textId="31F046AC" w:rsidR="00162A49" w:rsidRDefault="00162A49" w:rsidP="00AD6BE6">
      <w:pPr>
        <w:pStyle w:val="FlietextTH"/>
        <w:rPr>
          <w:noProof/>
          <w:lang w:val="en-US"/>
        </w:rPr>
      </w:pPr>
    </w:p>
    <w:p w14:paraId="69D40614" w14:textId="05FA260E" w:rsidR="00162A49" w:rsidRDefault="00162A49" w:rsidP="00AD6BE6">
      <w:pPr>
        <w:pStyle w:val="FlietextTH"/>
        <w:rPr>
          <w:noProof/>
          <w:lang w:val="en-US"/>
        </w:rPr>
      </w:pPr>
    </w:p>
    <w:p w14:paraId="68929311" w14:textId="5A20E4EA" w:rsidR="00162A49" w:rsidRDefault="00162A49" w:rsidP="00AD6BE6">
      <w:pPr>
        <w:pStyle w:val="FlietextTH"/>
        <w:rPr>
          <w:noProof/>
          <w:lang w:val="en-US"/>
        </w:rPr>
      </w:pPr>
    </w:p>
    <w:p w14:paraId="3AFADADF" w14:textId="44AB6C23" w:rsidR="00162A49" w:rsidRDefault="00162A49" w:rsidP="00AD6BE6">
      <w:pPr>
        <w:pStyle w:val="FlietextTH"/>
        <w:rPr>
          <w:noProof/>
          <w:lang w:val="en-US"/>
        </w:rPr>
      </w:pPr>
    </w:p>
    <w:p w14:paraId="7F604D5B" w14:textId="77777777" w:rsidR="00162A49" w:rsidRDefault="00162A49" w:rsidP="00AD6BE6">
      <w:pPr>
        <w:pStyle w:val="FlietextTH"/>
        <w:rPr>
          <w:noProof/>
          <w:lang w:val="en-US"/>
        </w:rPr>
      </w:pPr>
    </w:p>
    <w:p w14:paraId="0E6F8339" w14:textId="5B0BC210" w:rsidR="00E108AD" w:rsidRDefault="00162A49" w:rsidP="00162A49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lastRenderedPageBreak/>
        <w:t>2</w:t>
      </w:r>
      <w:r w:rsidR="00E108AD">
        <w:rPr>
          <w:b/>
          <w:noProof/>
          <w:lang w:val="en-US"/>
        </w:rPr>
        <w:t>7</w:t>
      </w:r>
      <w:r>
        <w:rPr>
          <w:b/>
          <w:noProof/>
          <w:lang w:val="en-US"/>
        </w:rPr>
        <w:t>)</w:t>
      </w:r>
      <w:r>
        <w:rPr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>K_points = 2</w:t>
      </w:r>
      <w:r w:rsidR="00E108AD">
        <w:rPr>
          <w:noProof/>
          <w:lang w:val="en-US"/>
        </w:rPr>
        <w:t>, but with only one action output to test</w:t>
      </w:r>
      <w:r w:rsidR="00E108AD">
        <w:rPr>
          <w:noProof/>
          <w:lang w:val="en-US"/>
        </w:rPr>
        <w:br/>
        <w:t xml:space="preserve"> </w:t>
      </w:r>
      <w:r w:rsidR="00E108AD">
        <w:rPr>
          <w:noProof/>
          <w:lang w:val="en-US"/>
        </w:rPr>
        <w:tab/>
        <w:t>the PPO-algorithms performance for one output</w:t>
      </w:r>
    </w:p>
    <w:p w14:paraId="6D20D1DA" w14:textId="3F2474DC" w:rsidR="00B7394C" w:rsidRDefault="00B7394C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 xml:space="preserve">Train for at an hour to see where it converges. </w:t>
      </w:r>
    </w:p>
    <w:p w14:paraId="558C590D" w14:textId="75D52EC0" w:rsidR="00162A49" w:rsidRDefault="00162A49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br/>
      </w:r>
      <w:r>
        <w:rPr>
          <w:noProof/>
          <w:lang w:val="en-US"/>
        </w:rPr>
        <w:tab/>
        <w:t>Action bound</w:t>
      </w:r>
      <w:r w:rsidR="00E108AD">
        <w:rPr>
          <w:noProof/>
          <w:lang w:val="en-US"/>
        </w:rPr>
        <w:t>:</w:t>
      </w:r>
      <w:r>
        <w:rPr>
          <w:noProof/>
          <w:lang w:val="en-US"/>
        </w:rPr>
        <w:tab/>
        <w:t>[-</w:t>
      </w:r>
      <w:r w:rsidR="00E108AD">
        <w:rPr>
          <w:noProof/>
          <w:lang w:val="en-US"/>
        </w:rPr>
        <w:t>5</w:t>
      </w:r>
      <w:r>
        <w:rPr>
          <w:noProof/>
          <w:lang w:val="en-US"/>
        </w:rPr>
        <w:t xml:space="preserve">, </w:t>
      </w:r>
      <w:r w:rsidR="00E108AD">
        <w:rPr>
          <w:noProof/>
          <w:lang w:val="en-US"/>
        </w:rPr>
        <w:t>5</w:t>
      </w:r>
      <w:r>
        <w:rPr>
          <w:noProof/>
          <w:lang w:val="en-US"/>
        </w:rPr>
        <w:t>]</w:t>
      </w:r>
    </w:p>
    <w:p w14:paraId="044120BE" w14:textId="2C84A9AD" w:rsidR="00162A49" w:rsidRDefault="00162A49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Pr="00A70623">
        <w:rPr>
          <w:noProof/>
          <w:highlight w:val="yellow"/>
          <w:lang w:val="en-US"/>
        </w:rPr>
        <w:t xml:space="preserve">Terminating condition: </w:t>
      </w:r>
      <w:r w:rsidRPr="00A70623">
        <w:rPr>
          <w:noProof/>
          <w:highlight w:val="yellow"/>
          <w:lang w:val="en-US"/>
        </w:rPr>
        <w:tab/>
        <w:t>self._current_points &gt; self._max_IK_points</w:t>
      </w:r>
      <w:r>
        <w:rPr>
          <w:noProof/>
          <w:lang w:val="en-US"/>
        </w:rPr>
        <w:t>, so that the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agent can define a trajectory with two points.</w:t>
      </w:r>
    </w:p>
    <w:p w14:paraId="786E1102" w14:textId="318F7EA7" w:rsidR="00162A49" w:rsidRPr="00835753" w:rsidRDefault="00162A49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</w:p>
    <w:p w14:paraId="5191C468" w14:textId="77777777" w:rsidR="00162A49" w:rsidRPr="00835753" w:rsidRDefault="00162A49" w:rsidP="00162A49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6028AA23" w14:textId="30E43BC8" w:rsidR="00162A49" w:rsidRDefault="00162A49" w:rsidP="00162A49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 xml:space="preserve">n_steps = </w:t>
      </w:r>
      <w:r>
        <w:rPr>
          <w:noProof/>
          <w:lang w:val="en-US"/>
        </w:rPr>
        <w:t>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viii)</w:t>
      </w:r>
      <w:r w:rsidRPr="00835753">
        <w:rPr>
          <w:noProof/>
          <w:highlight w:val="yellow"/>
          <w:lang w:val="en-US"/>
        </w:rPr>
        <w:tab/>
        <w:t xml:space="preserve">n_minibatches = </w:t>
      </w:r>
      <w:r>
        <w:rPr>
          <w:noProof/>
          <w:lang w:val="en-US"/>
        </w:rPr>
        <w:t>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3ED63AD4" w14:textId="181F0F2B" w:rsidR="007364E1" w:rsidRDefault="00F5265C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br/>
      </w:r>
      <w:r>
        <w:rPr>
          <w:noProof/>
          <w:lang w:val="en-US"/>
        </w:rPr>
        <w:tab/>
        <w:t>- There are always two very different x-values that yield the nearly same reward:</w:t>
      </w:r>
    </w:p>
    <w:p w14:paraId="4575193A" w14:textId="2C70F285" w:rsidR="00FD573D" w:rsidRDefault="00F5265C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>1. Pos:</w:t>
      </w:r>
      <w:r>
        <w:rPr>
          <w:noProof/>
          <w:lang w:val="en-US"/>
        </w:rPr>
        <w:tab/>
        <w:t>[</w:t>
      </w:r>
      <w:r w:rsidRPr="00F5265C">
        <w:rPr>
          <w:noProof/>
          <w:lang w:val="en-US"/>
        </w:rPr>
        <w:t>1.8684136</w:t>
      </w:r>
      <w:r>
        <w:rPr>
          <w:noProof/>
          <w:lang w:val="en-US"/>
        </w:rPr>
        <w:t xml:space="preserve">, </w:t>
      </w:r>
      <w:r w:rsidRPr="00F5265C">
        <w:rPr>
          <w:noProof/>
          <w:lang w:val="en-US"/>
        </w:rPr>
        <w:t>0.540351977</w:t>
      </w:r>
      <w:r>
        <w:rPr>
          <w:noProof/>
          <w:lang w:val="en-US"/>
        </w:rPr>
        <w:t xml:space="preserve">, 0.9] -&gt; </w:t>
      </w:r>
      <w:r w:rsidRPr="00F5265C">
        <w:rPr>
          <w:noProof/>
          <w:lang w:val="en-US"/>
        </w:rPr>
        <w:t>-0.533133013699358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2. Pos:</w:t>
      </w:r>
      <w:r>
        <w:rPr>
          <w:noProof/>
          <w:lang w:val="en-US"/>
        </w:rPr>
        <w:tab/>
        <w:t>[</w:t>
      </w:r>
      <w:r w:rsidR="005216C2" w:rsidRPr="005216C2">
        <w:rPr>
          <w:noProof/>
          <w:lang w:val="en-US"/>
        </w:rPr>
        <w:t>1.073297</w:t>
      </w:r>
      <w:r w:rsidR="005216C2">
        <w:rPr>
          <w:noProof/>
          <w:lang w:val="en-US"/>
        </w:rPr>
        <w:t xml:space="preserve">  , </w:t>
      </w:r>
      <w:r w:rsidR="005216C2" w:rsidRPr="005216C2">
        <w:rPr>
          <w:noProof/>
          <w:lang w:val="en-US"/>
        </w:rPr>
        <w:t>0.540350798</w:t>
      </w:r>
      <w:r w:rsidR="005216C2">
        <w:rPr>
          <w:noProof/>
          <w:lang w:val="en-US"/>
        </w:rPr>
        <w:t xml:space="preserve">, 0.9] -&gt; </w:t>
      </w:r>
      <w:r w:rsidR="005216C2" w:rsidRPr="005216C2">
        <w:rPr>
          <w:noProof/>
          <w:lang w:val="en-US"/>
        </w:rPr>
        <w:t>-0.5331330115404658</w:t>
      </w:r>
    </w:p>
    <w:p w14:paraId="536B364A" w14:textId="16B1A309" w:rsidR="00C173D1" w:rsidRDefault="00FD573D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FD573D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Test these two positions with the given y- and z- coordinate</w:t>
      </w:r>
      <w:r w:rsidR="00F7299A">
        <w:rPr>
          <w:noProof/>
          <w:lang w:val="en-US"/>
        </w:rPr>
        <w:t xml:space="preserve">s. Possible </w:t>
      </w:r>
      <w:r w:rsidR="00F7299A">
        <w:rPr>
          <w:noProof/>
          <w:lang w:val="en-US"/>
        </w:rPr>
        <w:br/>
        <w:t xml:space="preserve"> </w:t>
      </w:r>
      <w:r w:rsidR="00F7299A">
        <w:rPr>
          <w:noProof/>
          <w:lang w:val="en-US"/>
        </w:rPr>
        <w:tab/>
      </w:r>
      <w:r w:rsidR="00F7299A">
        <w:rPr>
          <w:noProof/>
          <w:lang w:val="en-US"/>
        </w:rPr>
        <w:tab/>
        <w:t xml:space="preserve">     explanation: 1.86 is not reached anyways, and second is out of range too.</w:t>
      </w:r>
      <w:r w:rsidR="00F7299A">
        <w:rPr>
          <w:noProof/>
          <w:lang w:val="en-US"/>
        </w:rPr>
        <w:br/>
        <w:t xml:space="preserve"> </w:t>
      </w:r>
      <w:r w:rsidR="00F7299A">
        <w:rPr>
          <w:noProof/>
          <w:lang w:val="en-US"/>
        </w:rPr>
        <w:tab/>
      </w:r>
      <w:r w:rsidR="00F7299A">
        <w:rPr>
          <w:noProof/>
          <w:lang w:val="en-US"/>
        </w:rPr>
        <w:tab/>
        <w:t xml:space="preserve">    EE remains in the limits of its reach in both cases</w:t>
      </w:r>
      <w:r w:rsidR="00D00898">
        <w:rPr>
          <w:noProof/>
          <w:lang w:val="en-US"/>
        </w:rPr>
        <w:t>.</w:t>
      </w:r>
    </w:p>
    <w:p w14:paraId="14FECA61" w14:textId="0DA69786" w:rsidR="00F7299A" w:rsidRDefault="00F7299A" w:rsidP="00162A49">
      <w:pPr>
        <w:pStyle w:val="FlietextTH"/>
        <w:rPr>
          <w:noProof/>
          <w:lang w:val="en-US"/>
        </w:rPr>
      </w:pPr>
    </w:p>
    <w:p w14:paraId="4B0FB091" w14:textId="20C5B0FA" w:rsidR="00F7299A" w:rsidRDefault="00F7299A" w:rsidP="00162A49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 xml:space="preserve">- </w:t>
      </w:r>
      <w:r w:rsidR="00C173D1">
        <w:rPr>
          <w:noProof/>
          <w:lang w:val="en-US"/>
        </w:rPr>
        <w:t>More interesting case:</w:t>
      </w:r>
    </w:p>
    <w:p w14:paraId="0C9D430F" w14:textId="459D9ECE" w:rsidR="00C173D1" w:rsidRDefault="00C173D1" w:rsidP="00C173D1">
      <w:pPr>
        <w:pStyle w:val="FlietextTH"/>
        <w:tabs>
          <w:tab w:val="left" w:pos="454"/>
          <w:tab w:val="left" w:pos="908"/>
          <w:tab w:val="left" w:pos="1362"/>
          <w:tab w:val="left" w:pos="1816"/>
          <w:tab w:val="left" w:pos="2270"/>
          <w:tab w:val="left" w:pos="2724"/>
          <w:tab w:val="left" w:pos="3178"/>
          <w:tab w:val="left" w:pos="3632"/>
          <w:tab w:val="left" w:pos="4086"/>
          <w:tab w:val="left" w:pos="4540"/>
          <w:tab w:val="left" w:pos="4994"/>
          <w:tab w:val="left" w:pos="5448"/>
          <w:tab w:val="left" w:pos="6015"/>
        </w:tabs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 xml:space="preserve">1. Pos: </w:t>
      </w:r>
      <w:r w:rsidRPr="00C173D1">
        <w:rPr>
          <w:noProof/>
          <w:lang w:val="en-US"/>
        </w:rPr>
        <w:t>[0.73660743, 0.64496244546, 0.9]</w:t>
      </w:r>
      <w:r>
        <w:rPr>
          <w:noProof/>
          <w:lang w:val="en-US"/>
        </w:rPr>
        <w:t xml:space="preserve"> -&gt; -</w:t>
      </w:r>
      <w:r w:rsidRPr="00C173D1">
        <w:rPr>
          <w:noProof/>
          <w:lang w:val="en-US"/>
        </w:rPr>
        <w:t>0.5238734310131028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2. Pos: [</w:t>
      </w:r>
      <w:r w:rsidRPr="00C173D1">
        <w:rPr>
          <w:noProof/>
          <w:lang w:val="en-US"/>
        </w:rPr>
        <w:t>0.5861499</w:t>
      </w:r>
      <w:r>
        <w:rPr>
          <w:noProof/>
          <w:lang w:val="en-US"/>
        </w:rPr>
        <w:t>0</w:t>
      </w:r>
      <w:r w:rsidRPr="00C173D1">
        <w:rPr>
          <w:noProof/>
          <w:lang w:val="en-US"/>
        </w:rPr>
        <w:t>, 0.64491214493, 0.9]</w:t>
      </w:r>
      <w:r>
        <w:rPr>
          <w:noProof/>
          <w:lang w:val="en-US"/>
        </w:rPr>
        <w:t xml:space="preserve"> -&gt; </w:t>
      </w:r>
      <w:r w:rsidRPr="00C173D1">
        <w:rPr>
          <w:noProof/>
          <w:lang w:val="en-US"/>
        </w:rPr>
        <w:t>-0.5096705854587619</w:t>
      </w:r>
    </w:p>
    <w:p w14:paraId="4AE211F0" w14:textId="3A2BD40B" w:rsidR="00C173D1" w:rsidRDefault="00C173D1" w:rsidP="00C173D1">
      <w:pPr>
        <w:pStyle w:val="FlietextTH"/>
        <w:tabs>
          <w:tab w:val="left" w:pos="454"/>
          <w:tab w:val="left" w:pos="908"/>
          <w:tab w:val="left" w:pos="1362"/>
          <w:tab w:val="left" w:pos="1816"/>
          <w:tab w:val="left" w:pos="2270"/>
          <w:tab w:val="left" w:pos="2724"/>
          <w:tab w:val="left" w:pos="3178"/>
          <w:tab w:val="left" w:pos="3632"/>
          <w:tab w:val="left" w:pos="4086"/>
          <w:tab w:val="left" w:pos="4540"/>
          <w:tab w:val="left" w:pos="4994"/>
          <w:tab w:val="left" w:pos="5448"/>
          <w:tab w:val="left" w:pos="6015"/>
        </w:tabs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C173D1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The oisition changes for 15 cm, but the reward difference was only 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 xml:space="preserve">             equivalent to 2 cm change.</w:t>
      </w:r>
    </w:p>
    <w:p w14:paraId="3E7279F2" w14:textId="48BD0B7C" w:rsidR="009D7E68" w:rsidRDefault="009D7E68" w:rsidP="00C173D1">
      <w:pPr>
        <w:pStyle w:val="FlietextTH"/>
        <w:tabs>
          <w:tab w:val="left" w:pos="454"/>
          <w:tab w:val="left" w:pos="908"/>
          <w:tab w:val="left" w:pos="1362"/>
          <w:tab w:val="left" w:pos="1816"/>
          <w:tab w:val="left" w:pos="2270"/>
          <w:tab w:val="left" w:pos="2724"/>
          <w:tab w:val="left" w:pos="3178"/>
          <w:tab w:val="left" w:pos="3632"/>
          <w:tab w:val="left" w:pos="4086"/>
          <w:tab w:val="left" w:pos="4540"/>
          <w:tab w:val="left" w:pos="4994"/>
          <w:tab w:val="left" w:pos="5448"/>
          <w:tab w:val="left" w:pos="6015"/>
        </w:tabs>
        <w:rPr>
          <w:noProof/>
          <w:lang w:val="en-US"/>
        </w:rPr>
      </w:pPr>
    </w:p>
    <w:p w14:paraId="176E7455" w14:textId="7EA6CE95" w:rsidR="009D7E68" w:rsidRDefault="009D7E68" w:rsidP="00C173D1">
      <w:pPr>
        <w:pStyle w:val="FlietextTH"/>
        <w:tabs>
          <w:tab w:val="left" w:pos="454"/>
          <w:tab w:val="left" w:pos="908"/>
          <w:tab w:val="left" w:pos="1362"/>
          <w:tab w:val="left" w:pos="1816"/>
          <w:tab w:val="left" w:pos="2270"/>
          <w:tab w:val="left" w:pos="2724"/>
          <w:tab w:val="left" w:pos="3178"/>
          <w:tab w:val="left" w:pos="3632"/>
          <w:tab w:val="left" w:pos="4086"/>
          <w:tab w:val="left" w:pos="4540"/>
          <w:tab w:val="left" w:pos="4994"/>
          <w:tab w:val="left" w:pos="5448"/>
          <w:tab w:val="left" w:pos="6015"/>
        </w:tabs>
        <w:rPr>
          <w:noProof/>
          <w:lang w:val="en-US"/>
        </w:rPr>
      </w:pPr>
      <w:r>
        <w:rPr>
          <w:noProof/>
          <w:lang w:val="en-US"/>
        </w:rPr>
        <w:tab/>
      </w:r>
    </w:p>
    <w:p w14:paraId="60502CCD" w14:textId="7ED3AC48" w:rsidR="0041782B" w:rsidRDefault="0041782B" w:rsidP="00C173D1">
      <w:pPr>
        <w:pStyle w:val="FlietextTH"/>
        <w:tabs>
          <w:tab w:val="left" w:pos="454"/>
          <w:tab w:val="left" w:pos="908"/>
          <w:tab w:val="left" w:pos="1362"/>
          <w:tab w:val="left" w:pos="1816"/>
          <w:tab w:val="left" w:pos="2270"/>
          <w:tab w:val="left" w:pos="2724"/>
          <w:tab w:val="left" w:pos="3178"/>
          <w:tab w:val="left" w:pos="3632"/>
          <w:tab w:val="left" w:pos="4086"/>
          <w:tab w:val="left" w:pos="4540"/>
          <w:tab w:val="left" w:pos="4994"/>
          <w:tab w:val="left" w:pos="5448"/>
          <w:tab w:val="left" w:pos="6015"/>
        </w:tabs>
        <w:rPr>
          <w:noProof/>
          <w:lang w:val="en-US"/>
        </w:rPr>
      </w:pPr>
    </w:p>
    <w:p w14:paraId="19853102" w14:textId="0C9B891A" w:rsidR="0041782B" w:rsidRDefault="0041782B" w:rsidP="00C173D1">
      <w:pPr>
        <w:pStyle w:val="FlietextTH"/>
        <w:tabs>
          <w:tab w:val="left" w:pos="454"/>
          <w:tab w:val="left" w:pos="908"/>
          <w:tab w:val="left" w:pos="1362"/>
          <w:tab w:val="left" w:pos="1816"/>
          <w:tab w:val="left" w:pos="2270"/>
          <w:tab w:val="left" w:pos="2724"/>
          <w:tab w:val="left" w:pos="3178"/>
          <w:tab w:val="left" w:pos="3632"/>
          <w:tab w:val="left" w:pos="4086"/>
          <w:tab w:val="left" w:pos="4540"/>
          <w:tab w:val="left" w:pos="4994"/>
          <w:tab w:val="left" w:pos="5448"/>
          <w:tab w:val="left" w:pos="6015"/>
        </w:tabs>
        <w:rPr>
          <w:noProof/>
          <w:lang w:val="en-US"/>
        </w:rPr>
      </w:pPr>
      <w:r>
        <w:rPr>
          <w:noProof/>
          <w:lang w:val="en-US"/>
        </w:rPr>
        <w:lastRenderedPageBreak/>
        <w:tab/>
        <w:t>- Another case:</w:t>
      </w:r>
    </w:p>
    <w:p w14:paraId="45E76111" w14:textId="32504AD0" w:rsidR="0041782B" w:rsidRDefault="0041782B" w:rsidP="00C173D1">
      <w:pPr>
        <w:pStyle w:val="FlietextTH"/>
        <w:tabs>
          <w:tab w:val="left" w:pos="454"/>
          <w:tab w:val="left" w:pos="908"/>
          <w:tab w:val="left" w:pos="1362"/>
          <w:tab w:val="left" w:pos="1816"/>
          <w:tab w:val="left" w:pos="2270"/>
          <w:tab w:val="left" w:pos="2724"/>
          <w:tab w:val="left" w:pos="3178"/>
          <w:tab w:val="left" w:pos="3632"/>
          <w:tab w:val="left" w:pos="4086"/>
          <w:tab w:val="left" w:pos="4540"/>
          <w:tab w:val="left" w:pos="4994"/>
          <w:tab w:val="left" w:pos="5448"/>
          <w:tab w:val="left" w:pos="6015"/>
        </w:tabs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 xml:space="preserve">1. Pos: </w:t>
      </w:r>
      <w:r w:rsidRPr="0041782B">
        <w:rPr>
          <w:noProof/>
          <w:lang w:val="en-US"/>
        </w:rPr>
        <w:t>[0.33447105</w:t>
      </w:r>
      <w:r>
        <w:rPr>
          <w:noProof/>
          <w:lang w:val="en-US"/>
        </w:rPr>
        <w:t xml:space="preserve">, </w:t>
      </w:r>
      <w:r w:rsidRPr="0041782B">
        <w:rPr>
          <w:noProof/>
          <w:lang w:val="en-US"/>
        </w:rPr>
        <w:t>0.61938881052, 0.9]</w:t>
      </w:r>
      <w:r>
        <w:rPr>
          <w:noProof/>
          <w:lang w:val="en-US"/>
        </w:rPr>
        <w:t xml:space="preserve"> -&gt; </w:t>
      </w:r>
      <w:r w:rsidRPr="0041782B">
        <w:rPr>
          <w:noProof/>
          <w:lang w:val="en-US"/>
        </w:rPr>
        <w:t>-0.5481061615180619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 xml:space="preserve">2. Pos: </w:t>
      </w:r>
      <w:r w:rsidRPr="0041782B">
        <w:rPr>
          <w:noProof/>
          <w:lang w:val="en-US"/>
        </w:rPr>
        <w:t>[0.5316583</w:t>
      </w:r>
      <w:r>
        <w:rPr>
          <w:noProof/>
          <w:lang w:val="en-US"/>
        </w:rPr>
        <w:t xml:space="preserve">0, </w:t>
      </w:r>
      <w:r w:rsidRPr="0041782B">
        <w:rPr>
          <w:noProof/>
          <w:lang w:val="en-US"/>
        </w:rPr>
        <w:t>0.61938925686, 0.9]</w:t>
      </w:r>
      <w:r>
        <w:rPr>
          <w:noProof/>
          <w:lang w:val="en-US"/>
        </w:rPr>
        <w:t xml:space="preserve"> -&gt; </w:t>
      </w:r>
      <w:r w:rsidRPr="0041782B">
        <w:rPr>
          <w:noProof/>
          <w:lang w:val="en-US"/>
        </w:rPr>
        <w:t>-0.5477186493034072</w:t>
      </w:r>
    </w:p>
    <w:p w14:paraId="4CA77F42" w14:textId="07E3A14B" w:rsidR="00162A49" w:rsidRDefault="00FB54D3" w:rsidP="00AD6BE6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</w:p>
    <w:p w14:paraId="02FE151C" w14:textId="23FC900F" w:rsidR="005F644B" w:rsidRDefault="00FB54D3" w:rsidP="00AD6BE6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Pr="00FB54D3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</w:t>
      </w:r>
      <w:r w:rsidRPr="005F644B">
        <w:rPr>
          <w:noProof/>
          <w:highlight w:val="red"/>
          <w:lang w:val="en-US"/>
        </w:rPr>
        <w:t xml:space="preserve">This issue arises because of the method </w:t>
      </w:r>
      <w:r w:rsidRPr="005F644B">
        <w:rPr>
          <w:i/>
          <w:noProof/>
          <w:highlight w:val="red"/>
          <w:lang w:val="en-US"/>
        </w:rPr>
        <w:t>self._termination()</w:t>
      </w:r>
      <w:r w:rsidRPr="005F644B">
        <w:rPr>
          <w:noProof/>
          <w:highlight w:val="red"/>
          <w:lang w:val="en-US"/>
        </w:rPr>
        <w:t xml:space="preserve"> within the </w:t>
      </w:r>
      <w:r w:rsidRPr="005F644B">
        <w:rPr>
          <w:noProof/>
          <w:highlight w:val="red"/>
          <w:lang w:val="en-US"/>
        </w:rPr>
        <w:br/>
      </w:r>
      <w:r w:rsidRPr="005F644B">
        <w:rPr>
          <w:noProof/>
          <w:highlight w:val="red"/>
          <w:lang w:val="en-US"/>
        </w:rPr>
        <w:tab/>
        <w:t xml:space="preserve">     IK-Loop.</w:t>
      </w:r>
      <w:r w:rsidRPr="005F644B">
        <w:rPr>
          <w:noProof/>
          <w:highlight w:val="red"/>
          <w:lang w:val="en-US"/>
        </w:rPr>
        <w:br/>
      </w:r>
      <w:r w:rsidRPr="005F644B">
        <w:rPr>
          <w:noProof/>
          <w:highlight w:val="red"/>
          <w:lang w:val="en-US"/>
        </w:rPr>
        <w:tab/>
        <w:t xml:space="preserve">     The last action the agent gives is never executed but terminated in the </w:t>
      </w:r>
      <w:r w:rsidRPr="005F644B">
        <w:rPr>
          <w:noProof/>
          <w:highlight w:val="red"/>
          <w:lang w:val="en-US"/>
        </w:rPr>
        <w:br/>
      </w:r>
      <w:r w:rsidRPr="005F644B">
        <w:rPr>
          <w:noProof/>
          <w:highlight w:val="red"/>
          <w:lang w:val="en-US"/>
        </w:rPr>
        <w:tab/>
        <w:t xml:space="preserve">     while-loops, resulting  in a very similar reward in the last action since the </w:t>
      </w:r>
      <w:r w:rsidRPr="005F644B">
        <w:rPr>
          <w:noProof/>
          <w:highlight w:val="red"/>
          <w:lang w:val="en-US"/>
        </w:rPr>
        <w:br/>
      </w:r>
      <w:r w:rsidRPr="005F644B">
        <w:rPr>
          <w:noProof/>
          <w:highlight w:val="red"/>
          <w:lang w:val="en-US"/>
        </w:rPr>
        <w:tab/>
        <w:t xml:space="preserve">     environment had not the opportunity to move the EE except for one simulaiton</w:t>
      </w:r>
      <w:r w:rsidRPr="005F644B">
        <w:rPr>
          <w:noProof/>
          <w:highlight w:val="red"/>
          <w:lang w:val="en-US"/>
        </w:rPr>
        <w:br/>
      </w:r>
      <w:r w:rsidRPr="005F644B">
        <w:rPr>
          <w:noProof/>
          <w:highlight w:val="red"/>
          <w:lang w:val="en-US"/>
        </w:rPr>
        <w:tab/>
        <w:t xml:space="preserve">     step.</w:t>
      </w:r>
      <w:r w:rsidR="005F644B">
        <w:rPr>
          <w:noProof/>
          <w:lang w:val="en-US"/>
        </w:rPr>
        <w:br/>
        <w:t xml:space="preserve"> </w:t>
      </w:r>
      <w:r w:rsidR="005F644B">
        <w:rPr>
          <w:noProof/>
          <w:lang w:val="en-US"/>
        </w:rPr>
        <w:tab/>
        <w:t xml:space="preserve">     </w:t>
      </w:r>
      <w:r w:rsidR="005F644B" w:rsidRPr="00F11C20">
        <w:rPr>
          <w:b/>
          <w:noProof/>
          <w:highlight w:val="red"/>
          <w:lang w:val="en-US"/>
        </w:rPr>
        <w:t xml:space="preserve">It does not matter, with which operators self._current_IK_points and </w:t>
      </w:r>
      <w:r w:rsidR="005F644B" w:rsidRPr="00F11C20">
        <w:rPr>
          <w:b/>
          <w:noProof/>
          <w:highlight w:val="red"/>
          <w:lang w:val="en-US"/>
        </w:rPr>
        <w:br/>
      </w:r>
      <w:r w:rsidR="005F644B" w:rsidRPr="00F11C20">
        <w:rPr>
          <w:b/>
          <w:noProof/>
          <w:highlight w:val="red"/>
          <w:lang w:val="en-US"/>
        </w:rPr>
        <w:tab/>
        <w:t xml:space="preserve">     self._max_IK_points are compared!</w:t>
      </w:r>
    </w:p>
    <w:p w14:paraId="66E4EA7F" w14:textId="770503E4" w:rsidR="00F11C20" w:rsidRDefault="00F11C20" w:rsidP="00AD6BE6">
      <w:pPr>
        <w:pStyle w:val="FlietextTH"/>
        <w:rPr>
          <w:noProof/>
          <w:lang w:val="en-US"/>
        </w:rPr>
      </w:pPr>
    </w:p>
    <w:p w14:paraId="67BE98FC" w14:textId="77777777" w:rsidR="00053C4A" w:rsidRDefault="00053C4A" w:rsidP="00AD6BE6">
      <w:pPr>
        <w:pStyle w:val="FlietextTH"/>
        <w:rPr>
          <w:noProof/>
          <w:lang w:val="en-US"/>
        </w:rPr>
      </w:pPr>
    </w:p>
    <w:p w14:paraId="14B2513B" w14:textId="77777777" w:rsidR="00053C4A" w:rsidRDefault="00053C4A" w:rsidP="00AD6BE6">
      <w:pPr>
        <w:pStyle w:val="FlietextTH"/>
        <w:rPr>
          <w:noProof/>
          <w:lang w:val="en-US"/>
        </w:rPr>
      </w:pPr>
    </w:p>
    <w:p w14:paraId="7C6F733B" w14:textId="77777777" w:rsidR="00053C4A" w:rsidRDefault="00053C4A" w:rsidP="00AD6BE6">
      <w:pPr>
        <w:pStyle w:val="FlietextTH"/>
        <w:rPr>
          <w:noProof/>
          <w:lang w:val="en-US"/>
        </w:rPr>
      </w:pPr>
    </w:p>
    <w:p w14:paraId="788083B8" w14:textId="77777777" w:rsidR="00053C4A" w:rsidRDefault="00053C4A" w:rsidP="00AD6BE6">
      <w:pPr>
        <w:pStyle w:val="FlietextTH"/>
        <w:rPr>
          <w:noProof/>
          <w:lang w:val="en-US"/>
        </w:rPr>
      </w:pPr>
    </w:p>
    <w:p w14:paraId="395B7EC2" w14:textId="77777777" w:rsidR="00053C4A" w:rsidRDefault="00053C4A" w:rsidP="00AD6BE6">
      <w:pPr>
        <w:pStyle w:val="FlietextTH"/>
        <w:rPr>
          <w:noProof/>
          <w:lang w:val="en-US"/>
        </w:rPr>
      </w:pPr>
    </w:p>
    <w:p w14:paraId="4A3493B7" w14:textId="77777777" w:rsidR="00053C4A" w:rsidRDefault="00053C4A" w:rsidP="00AD6BE6">
      <w:pPr>
        <w:pStyle w:val="FlietextTH"/>
        <w:rPr>
          <w:noProof/>
          <w:lang w:val="en-US"/>
        </w:rPr>
      </w:pPr>
    </w:p>
    <w:p w14:paraId="37009107" w14:textId="77777777" w:rsidR="00053C4A" w:rsidRDefault="00053C4A" w:rsidP="00AD6BE6">
      <w:pPr>
        <w:pStyle w:val="FlietextTH"/>
        <w:rPr>
          <w:noProof/>
          <w:lang w:val="en-US"/>
        </w:rPr>
      </w:pPr>
    </w:p>
    <w:p w14:paraId="463B85C2" w14:textId="77777777" w:rsidR="00053C4A" w:rsidRDefault="00053C4A" w:rsidP="00AD6BE6">
      <w:pPr>
        <w:pStyle w:val="FlietextTH"/>
        <w:rPr>
          <w:noProof/>
          <w:lang w:val="en-US"/>
        </w:rPr>
      </w:pPr>
    </w:p>
    <w:p w14:paraId="060B3E4A" w14:textId="77777777" w:rsidR="00053C4A" w:rsidRDefault="00053C4A" w:rsidP="00AD6BE6">
      <w:pPr>
        <w:pStyle w:val="FlietextTH"/>
        <w:rPr>
          <w:noProof/>
          <w:lang w:val="en-US"/>
        </w:rPr>
      </w:pPr>
    </w:p>
    <w:p w14:paraId="45D0C810" w14:textId="77777777" w:rsidR="00053C4A" w:rsidRDefault="00053C4A" w:rsidP="00AD6BE6">
      <w:pPr>
        <w:pStyle w:val="FlietextTH"/>
        <w:rPr>
          <w:noProof/>
          <w:lang w:val="en-US"/>
        </w:rPr>
      </w:pPr>
    </w:p>
    <w:p w14:paraId="5FEF3FB8" w14:textId="77777777" w:rsidR="00053C4A" w:rsidRDefault="00053C4A" w:rsidP="00AD6BE6">
      <w:pPr>
        <w:pStyle w:val="FlietextTH"/>
        <w:rPr>
          <w:noProof/>
          <w:lang w:val="en-US"/>
        </w:rPr>
      </w:pPr>
    </w:p>
    <w:p w14:paraId="6E22BF47" w14:textId="77777777" w:rsidR="00053C4A" w:rsidRDefault="00053C4A" w:rsidP="00AD6BE6">
      <w:pPr>
        <w:pStyle w:val="FlietextTH"/>
        <w:rPr>
          <w:noProof/>
          <w:lang w:val="en-US"/>
        </w:rPr>
      </w:pPr>
    </w:p>
    <w:p w14:paraId="156BC037" w14:textId="77777777" w:rsidR="00053C4A" w:rsidRDefault="00053C4A" w:rsidP="00AD6BE6">
      <w:pPr>
        <w:pStyle w:val="FlietextTH"/>
        <w:rPr>
          <w:noProof/>
          <w:lang w:val="en-US"/>
        </w:rPr>
      </w:pPr>
    </w:p>
    <w:p w14:paraId="2DC53110" w14:textId="77777777" w:rsidR="00053C4A" w:rsidRDefault="00053C4A" w:rsidP="00AD6BE6">
      <w:pPr>
        <w:pStyle w:val="FlietextTH"/>
        <w:rPr>
          <w:noProof/>
          <w:lang w:val="en-US"/>
        </w:rPr>
      </w:pPr>
    </w:p>
    <w:p w14:paraId="44D9AD8F" w14:textId="77777777" w:rsidR="00053C4A" w:rsidRDefault="00053C4A" w:rsidP="00AD6BE6">
      <w:pPr>
        <w:pStyle w:val="FlietextTH"/>
        <w:rPr>
          <w:noProof/>
          <w:lang w:val="en-US"/>
        </w:rPr>
      </w:pPr>
    </w:p>
    <w:p w14:paraId="636BE6C9" w14:textId="77777777" w:rsidR="00053C4A" w:rsidRDefault="00053C4A" w:rsidP="00AD6BE6">
      <w:pPr>
        <w:pStyle w:val="FlietextTH"/>
        <w:rPr>
          <w:noProof/>
          <w:lang w:val="en-US"/>
        </w:rPr>
      </w:pPr>
    </w:p>
    <w:p w14:paraId="2F0261DE" w14:textId="77777777" w:rsidR="00053C4A" w:rsidRDefault="00053C4A" w:rsidP="00AD6BE6">
      <w:pPr>
        <w:pStyle w:val="FlietextTH"/>
        <w:rPr>
          <w:noProof/>
          <w:lang w:val="en-US"/>
        </w:rPr>
      </w:pPr>
    </w:p>
    <w:p w14:paraId="5C795FF6" w14:textId="77777777" w:rsidR="00053C4A" w:rsidRDefault="00053C4A" w:rsidP="00AD6BE6">
      <w:pPr>
        <w:pStyle w:val="FlietextTH"/>
        <w:rPr>
          <w:noProof/>
          <w:lang w:val="en-US"/>
        </w:rPr>
      </w:pPr>
    </w:p>
    <w:p w14:paraId="75F346F5" w14:textId="77777777" w:rsidR="00053C4A" w:rsidRDefault="00053C4A" w:rsidP="00AD6BE6">
      <w:pPr>
        <w:pStyle w:val="FlietextTH"/>
        <w:rPr>
          <w:noProof/>
          <w:lang w:val="en-US"/>
        </w:rPr>
      </w:pPr>
    </w:p>
    <w:p w14:paraId="4A779C9C" w14:textId="77777777" w:rsidR="00053C4A" w:rsidRDefault="00053C4A" w:rsidP="00AD6BE6">
      <w:pPr>
        <w:pStyle w:val="FlietextTH"/>
        <w:rPr>
          <w:noProof/>
          <w:lang w:val="en-US"/>
        </w:rPr>
      </w:pPr>
    </w:p>
    <w:p w14:paraId="16734867" w14:textId="5FDC4C97" w:rsidR="00F11C20" w:rsidRDefault="00EB74C6" w:rsidP="00AD6BE6">
      <w:pPr>
        <w:pStyle w:val="FlietextTH"/>
        <w:rPr>
          <w:noProof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10B5DD" wp14:editId="577D9594">
                <wp:simplePos x="0" y="0"/>
                <wp:positionH relativeFrom="column">
                  <wp:posOffset>-288925</wp:posOffset>
                </wp:positionH>
                <wp:positionV relativeFrom="paragraph">
                  <wp:posOffset>118745</wp:posOffset>
                </wp:positionV>
                <wp:extent cx="5962650" cy="7600950"/>
                <wp:effectExtent l="57150" t="19050" r="76200" b="95250"/>
                <wp:wrapNone/>
                <wp:docPr id="4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600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CA51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7519C" id="Rechteck 41" o:spid="_x0000_s1026" style="position:absolute;margin-left:-22.75pt;margin-top:9.35pt;width:469.5pt;height:598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" filled="f" strokecolor="#aca514">
                <v:shadow on="t" color="black" opacity="22937f" origin=",.5" offset="0,.63889mm"/>
              </v:rect>
            </w:pict>
          </mc:Fallback>
        </mc:AlternateContent>
      </w:r>
    </w:p>
    <w:p w14:paraId="1B47D69F" w14:textId="5CCBF0D4" w:rsidR="009F01A2" w:rsidRDefault="009F01A2" w:rsidP="009F01A2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t>2</w:t>
      </w:r>
      <w:r w:rsidR="00892D1C">
        <w:rPr>
          <w:b/>
          <w:noProof/>
          <w:lang w:val="en-US"/>
        </w:rPr>
        <w:t>8</w:t>
      </w:r>
      <w:r>
        <w:rPr>
          <w:b/>
          <w:noProof/>
          <w:lang w:val="en-US"/>
        </w:rPr>
        <w:t>)</w:t>
      </w:r>
      <w:r>
        <w:rPr>
          <w:noProof/>
          <w:lang w:val="en-US"/>
        </w:rPr>
        <w:tab/>
      </w:r>
      <w:r w:rsidRPr="00835753">
        <w:rPr>
          <w:noProof/>
          <w:lang w:val="en-US"/>
        </w:rPr>
        <w:t>13)+14)+15) with  self._max_I</w:t>
      </w:r>
      <w:r>
        <w:rPr>
          <w:noProof/>
          <w:lang w:val="en-US"/>
        </w:rPr>
        <w:t>K_points = 2, but with only one action output to test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  <w:t>the PPO-algorithms performance for one outpu</w:t>
      </w:r>
      <w:r w:rsidR="00892D1C">
        <w:rPr>
          <w:noProof/>
          <w:lang w:val="en-US"/>
        </w:rPr>
        <w:t>t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Action bound:</w:t>
      </w:r>
      <w:r>
        <w:rPr>
          <w:noProof/>
          <w:lang w:val="en-US"/>
        </w:rPr>
        <w:tab/>
        <w:t>[-5, 5]</w:t>
      </w:r>
    </w:p>
    <w:p w14:paraId="2E014803" w14:textId="6C4D26DF" w:rsidR="009F01A2" w:rsidRDefault="009F01A2" w:rsidP="009F01A2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Pr="00A70623">
        <w:rPr>
          <w:noProof/>
          <w:highlight w:val="yellow"/>
          <w:lang w:val="en-US"/>
        </w:rPr>
        <w:t xml:space="preserve">Terminating condition: </w:t>
      </w:r>
      <w:r w:rsidRPr="00A70623">
        <w:rPr>
          <w:noProof/>
          <w:highlight w:val="yellow"/>
          <w:lang w:val="en-US"/>
        </w:rPr>
        <w:tab/>
        <w:t>self._current_points &gt;</w:t>
      </w:r>
      <w:r w:rsidR="00892D1C">
        <w:rPr>
          <w:noProof/>
          <w:highlight w:val="yellow"/>
          <w:lang w:val="en-US"/>
        </w:rPr>
        <w:t>=</w:t>
      </w:r>
      <w:r w:rsidRPr="00A70623">
        <w:rPr>
          <w:noProof/>
          <w:highlight w:val="yellow"/>
          <w:lang w:val="en-US"/>
        </w:rPr>
        <w:t xml:space="preserve"> self._max_IK_points</w:t>
      </w:r>
      <w:r>
        <w:rPr>
          <w:noProof/>
          <w:lang w:val="en-US"/>
        </w:rPr>
        <w:t>, so that the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agent can define a trajectory with two points.</w:t>
      </w:r>
      <w:r w:rsidR="001B084B">
        <w:rPr>
          <w:noProof/>
          <w:lang w:val="en-US"/>
        </w:rPr>
        <w:t xml:space="preserve"> (Restored to old condition)</w:t>
      </w:r>
    </w:p>
    <w:p w14:paraId="174644A7" w14:textId="71F98149" w:rsidR="00892D1C" w:rsidRPr="00892D1C" w:rsidRDefault="00892D1C" w:rsidP="009F01A2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  <w:r w:rsidRPr="00831604">
        <w:rPr>
          <w:noProof/>
          <w:highlight w:val="yellow"/>
          <w:lang w:val="en-US"/>
        </w:rPr>
        <w:t xml:space="preserve">Termination condition within the while- and for-loops </w:t>
      </w:r>
      <w:r w:rsidR="00D00338">
        <w:rPr>
          <w:noProof/>
          <w:highlight w:val="yellow"/>
          <w:lang w:val="en-US"/>
        </w:rPr>
        <w:t>in</w:t>
      </w:r>
      <w:r w:rsidRPr="00831604">
        <w:rPr>
          <w:noProof/>
          <w:highlight w:val="yellow"/>
          <w:lang w:val="en-US"/>
        </w:rPr>
        <w:t xml:space="preserve"> method step() changed</w:t>
      </w:r>
      <w:r w:rsidRPr="00831604">
        <w:rPr>
          <w:noProof/>
          <w:highlight w:val="yellow"/>
          <w:lang w:val="en-US"/>
        </w:rPr>
        <w:br/>
        <w:t xml:space="preserve"> </w:t>
      </w:r>
      <w:r w:rsidRPr="00831604">
        <w:rPr>
          <w:noProof/>
          <w:highlight w:val="yellow"/>
          <w:lang w:val="en-US"/>
        </w:rPr>
        <w:tab/>
        <w:t xml:space="preserve">to </w:t>
      </w:r>
      <w:r w:rsidRPr="00831604">
        <w:rPr>
          <w:i/>
          <w:noProof/>
          <w:highlight w:val="yellow"/>
          <w:lang w:val="en-US"/>
        </w:rPr>
        <w:t>if self._contact_with_env:</w:t>
      </w:r>
    </w:p>
    <w:p w14:paraId="0234620D" w14:textId="77777777" w:rsidR="009F01A2" w:rsidRPr="00835753" w:rsidRDefault="009F01A2" w:rsidP="009F01A2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</w:r>
    </w:p>
    <w:p w14:paraId="2EA240B9" w14:textId="7DC60A40" w:rsidR="009F01A2" w:rsidRPr="00835753" w:rsidRDefault="009F01A2" w:rsidP="009F01A2">
      <w:pPr>
        <w:pStyle w:val="FlietextTH"/>
        <w:ind w:left="454"/>
        <w:rPr>
          <w:noProof/>
          <w:lang w:val="en-US"/>
        </w:rPr>
      </w:pPr>
      <w:r w:rsidRPr="00835753">
        <w:rPr>
          <w:noProof/>
          <w:lang w:val="en-US"/>
        </w:rPr>
        <w:t>14) with:</w:t>
      </w:r>
    </w:p>
    <w:p w14:paraId="2199D54C" w14:textId="3F90835B" w:rsidR="009F01A2" w:rsidRDefault="009F01A2" w:rsidP="009F01A2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>n_step</w:t>
      </w:r>
      <w:r w:rsidRPr="00D22546">
        <w:rPr>
          <w:noProof/>
          <w:highlight w:val="yellow"/>
          <w:lang w:val="en-US"/>
        </w:rPr>
        <w:t>s = 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33045C">
        <w:rPr>
          <w:noProof/>
          <w:lang w:val="en-US"/>
        </w:rPr>
        <w:tab/>
      </w:r>
      <w:r w:rsidRPr="00D22546">
        <w:rPr>
          <w:noProof/>
          <w:highlight w:val="yellow"/>
          <w:lang w:val="en-US"/>
        </w:rPr>
        <w:t>viii)</w:t>
      </w:r>
      <w:r w:rsidRPr="00D22546">
        <w:rPr>
          <w:noProof/>
          <w:highlight w:val="yellow"/>
          <w:lang w:val="en-US"/>
        </w:rPr>
        <w:tab/>
        <w:t>n_minibatches = 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216E3E2B" w14:textId="0C86A462" w:rsidR="0052344F" w:rsidRDefault="00053C4A" w:rsidP="00AD6BE6">
      <w:pPr>
        <w:pStyle w:val="FlietextTH"/>
        <w:rPr>
          <w:b/>
          <w:lang w:val="en-US"/>
        </w:rPr>
      </w:pPr>
      <w:r>
        <w:rPr>
          <w:noProof/>
          <w:lang w:val="en-US"/>
        </w:rPr>
        <w:tab/>
        <w:t>- Best possibe slution for the action [AGENT_X , self._goal_pos[1], 0.9]</w:t>
      </w:r>
      <w:r w:rsidR="00C4003B">
        <w:rPr>
          <w:noProof/>
          <w:lang w:val="en-US"/>
        </w:rPr>
        <w:t>:</w:t>
      </w:r>
      <w:r w:rsidR="00C4003B">
        <w:rPr>
          <w:noProof/>
          <w:lang w:val="en-US"/>
        </w:rPr>
        <w:br/>
      </w:r>
      <w:r w:rsidR="00C4003B">
        <w:rPr>
          <w:noProof/>
          <w:lang w:val="en-US"/>
        </w:rPr>
        <w:tab/>
        <w:t xml:space="preserve">  </w:t>
      </w:r>
      <w:r w:rsidR="004B1B79">
        <w:rPr>
          <w:noProof/>
          <w:lang w:val="en-US"/>
        </w:rPr>
        <w:t xml:space="preserve">For 50 Episodes: </w:t>
      </w:r>
      <w:r w:rsidR="004B1B79" w:rsidRPr="00A36BC8">
        <w:rPr>
          <w:b/>
          <w:lang w:val="en-US"/>
        </w:rPr>
        <w:t>-0.5173544785723742</w:t>
      </w:r>
    </w:p>
    <w:p w14:paraId="587B6FCB" w14:textId="0DDC042E" w:rsidR="00365C26" w:rsidRPr="00365C26" w:rsidRDefault="0052344F" w:rsidP="0052344F">
      <w:pPr>
        <w:pStyle w:val="FlietextTH"/>
        <w:ind w:firstLine="454"/>
        <w:rPr>
          <w:b/>
          <w:lang w:val="en-US"/>
        </w:rPr>
      </w:pPr>
      <w:r>
        <w:rPr>
          <w:lang w:val="en-US"/>
        </w:rPr>
        <w:t xml:space="preserve">- </w:t>
      </w:r>
      <w:r w:rsidRPr="00365C26">
        <w:rPr>
          <w:b/>
          <w:bCs/>
          <w:lang w:val="en-US"/>
        </w:rPr>
        <w:t>Agent average reward</w:t>
      </w:r>
      <w:r>
        <w:rPr>
          <w:lang w:val="en-US"/>
        </w:rPr>
        <w:t xml:space="preserve"> for last 50 episodes: </w:t>
      </w:r>
      <w:r w:rsidR="00365C26">
        <w:rPr>
          <w:b/>
          <w:lang w:val="en-US"/>
        </w:rPr>
        <w:t>-0.60</w:t>
      </w:r>
      <w:r w:rsidR="0085610E">
        <w:rPr>
          <w:b/>
          <w:lang w:val="en-US"/>
        </w:rPr>
        <w:t xml:space="preserve"> (SEE TENSORBAORD</w:t>
      </w:r>
      <w:r w:rsidR="0085610E">
        <w:rPr>
          <w:b/>
          <w:lang w:val="en-US"/>
        </w:rPr>
        <w:br/>
      </w:r>
      <w:r w:rsidR="0085610E">
        <w:rPr>
          <w:b/>
          <w:lang w:val="en-US"/>
        </w:rPr>
        <w:tab/>
        <w:t xml:space="preserve">  CHART)</w:t>
      </w:r>
    </w:p>
    <w:p w14:paraId="73BE9ACA" w14:textId="38457882" w:rsidR="009F01A2" w:rsidRDefault="00365C26" w:rsidP="0052344F">
      <w:pPr>
        <w:pStyle w:val="FlietextTH"/>
        <w:ind w:firstLine="454"/>
        <w:rPr>
          <w:b/>
          <w:noProof/>
          <w:lang w:val="en-US"/>
        </w:rPr>
      </w:pPr>
      <w:r w:rsidRPr="00F113A0">
        <w:rPr>
          <w:noProof/>
        </w:rPr>
        <w:drawing>
          <wp:anchor distT="0" distB="0" distL="114300" distR="114300" simplePos="0" relativeHeight="251710464" behindDoc="0" locked="0" layoutInCell="1" allowOverlap="1" wp14:anchorId="4A14A85E" wp14:editId="3E705FDA">
            <wp:simplePos x="0" y="0"/>
            <wp:positionH relativeFrom="margin">
              <wp:posOffset>4472305</wp:posOffset>
            </wp:positionH>
            <wp:positionV relativeFrom="paragraph">
              <wp:posOffset>770255</wp:posOffset>
            </wp:positionV>
            <wp:extent cx="1089343" cy="895350"/>
            <wp:effectExtent l="0" t="0" r="0" b="0"/>
            <wp:wrapNone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343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03B">
        <w:rPr>
          <w:noProof/>
          <w:lang w:val="en-US"/>
        </w:rPr>
        <w:br/>
        <w:t xml:space="preserve"> </w:t>
      </w:r>
      <w:r w:rsidR="00C4003B">
        <w:rPr>
          <w:noProof/>
          <w:lang w:val="en-US"/>
        </w:rPr>
        <w:tab/>
        <w:t xml:space="preserve">  </w:t>
      </w:r>
      <w:r w:rsidR="00C4003B" w:rsidRPr="00C4003B">
        <w:rPr>
          <w:noProof/>
          <w:lang w:val="en-US"/>
        </w:rPr>
        <w:sym w:font="Wingdings" w:char="F0E8"/>
      </w:r>
      <w:r w:rsidR="00C4003B">
        <w:rPr>
          <w:noProof/>
          <w:lang w:val="en-US"/>
        </w:rPr>
        <w:t xml:space="preserve"> </w:t>
      </w:r>
      <w:r w:rsidR="004B1B79">
        <w:rPr>
          <w:b/>
          <w:noProof/>
          <w:lang w:val="en-US"/>
        </w:rPr>
        <w:t>Average reward for normal control with</w:t>
      </w:r>
      <w:r w:rsidR="00C4003B">
        <w:rPr>
          <w:b/>
          <w:noProof/>
          <w:lang w:val="en-US"/>
        </w:rPr>
        <w:t xml:space="preserve"> </w:t>
      </w:r>
      <w:r w:rsidR="004B1B79">
        <w:rPr>
          <w:b/>
          <w:noProof/>
          <w:lang w:val="en-US"/>
        </w:rPr>
        <w:br/>
        <w:t xml:space="preserve"> </w:t>
      </w:r>
      <w:r w:rsidR="004B1B79">
        <w:rPr>
          <w:b/>
          <w:noProof/>
          <w:lang w:val="en-US"/>
        </w:rPr>
        <w:tab/>
        <w:t xml:space="preserve">      </w:t>
      </w:r>
      <w:r w:rsidR="00C4003B">
        <w:rPr>
          <w:b/>
          <w:noProof/>
          <w:lang w:val="en-US"/>
        </w:rPr>
        <w:t>np.array(reward_liste).mean() for reward_liste[-50:] is :</w:t>
      </w:r>
      <w:r w:rsidR="004B1B79">
        <w:rPr>
          <w:lang w:val="en-US"/>
        </w:rPr>
        <w:t xml:space="preserve"> </w:t>
      </w:r>
      <w:r w:rsidR="004B1B79">
        <w:rPr>
          <w:lang w:val="en-US"/>
        </w:rPr>
        <w:br/>
        <w:t xml:space="preserve">             - </w:t>
      </w:r>
      <w:r w:rsidR="00A36BC8" w:rsidRPr="00A36BC8">
        <w:rPr>
          <w:b/>
          <w:lang w:val="en-US"/>
        </w:rPr>
        <w:t>0.5173544785723742</w:t>
      </w:r>
      <w:r w:rsidR="00C4003B">
        <w:rPr>
          <w:b/>
          <w:noProof/>
          <w:lang w:val="en-US"/>
        </w:rPr>
        <w:br/>
      </w:r>
      <w:r w:rsidR="00C4003B">
        <w:rPr>
          <w:b/>
          <w:noProof/>
          <w:lang w:val="en-US"/>
        </w:rPr>
        <w:tab/>
        <w:t xml:space="preserve">  </w:t>
      </w:r>
      <w:r w:rsidR="00C4003B" w:rsidRPr="00C4003B">
        <w:rPr>
          <w:b/>
          <w:noProof/>
          <w:lang w:val="en-US"/>
        </w:rPr>
        <w:sym w:font="Wingdings" w:char="F0E8"/>
      </w:r>
      <w:r w:rsidR="00C4003B">
        <w:rPr>
          <w:b/>
          <w:noProof/>
          <w:lang w:val="en-US"/>
        </w:rPr>
        <w:t xml:space="preserve"> Policy entropy reduces </w:t>
      </w:r>
      <w:r w:rsidR="00A36BC8">
        <w:rPr>
          <w:b/>
          <w:noProof/>
          <w:lang w:val="en-US"/>
        </w:rPr>
        <w:t>over time</w:t>
      </w:r>
      <w:r w:rsidR="00D314B5">
        <w:rPr>
          <w:b/>
          <w:noProof/>
          <w:lang w:val="en-US"/>
        </w:rPr>
        <w:t>, assumes negative value</w:t>
      </w:r>
      <w:r w:rsidR="00A36BC8">
        <w:rPr>
          <w:b/>
          <w:noProof/>
          <w:lang w:val="en-US"/>
        </w:rPr>
        <w:br/>
        <w:t xml:space="preserve"> </w:t>
      </w:r>
      <w:r w:rsidR="00A36BC8">
        <w:rPr>
          <w:b/>
          <w:noProof/>
          <w:lang w:val="en-US"/>
        </w:rPr>
        <w:tab/>
        <w:t xml:space="preserve"> </w:t>
      </w:r>
      <w:r w:rsidR="00C4003B">
        <w:rPr>
          <w:b/>
          <w:noProof/>
          <w:lang w:val="en-US"/>
        </w:rPr>
        <w:br/>
      </w:r>
      <w:r w:rsidR="00C4003B">
        <w:rPr>
          <w:b/>
          <w:noProof/>
          <w:lang w:val="en-US"/>
        </w:rPr>
        <w:tab/>
        <w:t xml:space="preserve">  </w:t>
      </w:r>
    </w:p>
    <w:p w14:paraId="034FA407" w14:textId="215462B5" w:rsidR="00EC1C18" w:rsidRDefault="00EC1C18" w:rsidP="00AD6BE6">
      <w:pPr>
        <w:pStyle w:val="FlietextTH"/>
        <w:rPr>
          <w:b/>
          <w:noProof/>
          <w:lang w:val="en-US"/>
        </w:rPr>
      </w:pPr>
    </w:p>
    <w:p w14:paraId="3D5B7C25" w14:textId="79B65F5F" w:rsidR="00EC1C18" w:rsidRDefault="00EC1C18" w:rsidP="00AD6BE6">
      <w:pPr>
        <w:pStyle w:val="FlietextTH"/>
        <w:rPr>
          <w:b/>
          <w:noProof/>
          <w:lang w:val="en-US"/>
        </w:rPr>
      </w:pPr>
    </w:p>
    <w:p w14:paraId="6475A7BC" w14:textId="10B0CA9D" w:rsidR="00EC1C18" w:rsidRDefault="00EC1C18" w:rsidP="00AD6BE6">
      <w:pPr>
        <w:pStyle w:val="FlietextTH"/>
        <w:rPr>
          <w:b/>
          <w:noProof/>
          <w:lang w:val="en-US"/>
        </w:rPr>
      </w:pPr>
    </w:p>
    <w:p w14:paraId="6959B16A" w14:textId="30F81B2E" w:rsidR="00EC1C18" w:rsidRDefault="00EC1C18" w:rsidP="00AD6BE6">
      <w:pPr>
        <w:pStyle w:val="FlietextTH"/>
        <w:rPr>
          <w:b/>
          <w:noProof/>
          <w:lang w:val="en-US"/>
        </w:rPr>
      </w:pPr>
    </w:p>
    <w:p w14:paraId="1F3E2C68" w14:textId="2F3A6148" w:rsidR="00EC1C18" w:rsidRDefault="00EC1C18" w:rsidP="00AD6BE6">
      <w:pPr>
        <w:pStyle w:val="FlietextTH"/>
        <w:rPr>
          <w:b/>
          <w:noProof/>
          <w:lang w:val="en-US"/>
        </w:rPr>
      </w:pPr>
    </w:p>
    <w:p w14:paraId="6DB2D647" w14:textId="2A384584" w:rsidR="00EC1C18" w:rsidRDefault="00EC1C18" w:rsidP="00AD6BE6">
      <w:pPr>
        <w:pStyle w:val="FlietextTH"/>
        <w:rPr>
          <w:noProof/>
          <w:lang w:val="en-US"/>
        </w:rPr>
      </w:pPr>
      <w:r>
        <w:rPr>
          <w:b/>
          <w:noProof/>
          <w:lang w:val="en-US"/>
        </w:rPr>
        <w:lastRenderedPageBreak/>
        <w:t>29)</w:t>
      </w:r>
      <w:r>
        <w:rPr>
          <w:b/>
          <w:noProof/>
          <w:lang w:val="en-US"/>
        </w:rPr>
        <w:tab/>
      </w:r>
      <w:r>
        <w:rPr>
          <w:noProof/>
          <w:lang w:val="en-US"/>
        </w:rPr>
        <w:t>Like 28, trained for 1 h.</w:t>
      </w:r>
    </w:p>
    <w:p w14:paraId="4BCFAA1A" w14:textId="196B6605" w:rsidR="00EC1C18" w:rsidRDefault="00EC1C18" w:rsidP="00AD6BE6">
      <w:pPr>
        <w:pStyle w:val="FlietextTH"/>
        <w:rPr>
          <w:noProof/>
          <w:lang w:val="en-US"/>
        </w:rPr>
      </w:pPr>
      <w:r>
        <w:rPr>
          <w:noProof/>
          <w:lang w:val="en-US"/>
        </w:rPr>
        <w:tab/>
        <w:t xml:space="preserve">Training start: </w:t>
      </w:r>
      <w:r>
        <w:rPr>
          <w:noProof/>
          <w:lang w:val="en-US"/>
        </w:rPr>
        <w:tab/>
      </w:r>
      <w:r w:rsidR="00B70E2A">
        <w:rPr>
          <w:noProof/>
          <w:lang w:val="en-US"/>
        </w:rPr>
        <w:t>d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Training end:</w:t>
      </w:r>
      <w:r>
        <w:rPr>
          <w:noProof/>
          <w:lang w:val="en-US"/>
        </w:rPr>
        <w:tab/>
      </w:r>
      <w:r>
        <w:rPr>
          <w:noProof/>
          <w:lang w:val="en-US"/>
        </w:rPr>
        <w:tab/>
        <w:t>d</w:t>
      </w:r>
    </w:p>
    <w:p w14:paraId="3E13F205" w14:textId="069E5DAF" w:rsidR="008C7776" w:rsidRDefault="008C7776" w:rsidP="008C7776">
      <w:pPr>
        <w:pStyle w:val="FlietextTH"/>
        <w:rPr>
          <w:noProof/>
          <w:lang w:val="en-US"/>
        </w:rPr>
      </w:pPr>
    </w:p>
    <w:p w14:paraId="640A6539" w14:textId="1E3880E3" w:rsidR="008C7776" w:rsidRPr="00EC1C18" w:rsidRDefault="008C7776" w:rsidP="00AD6BE6">
      <w:pPr>
        <w:pStyle w:val="FlietextTH"/>
        <w:rPr>
          <w:noProof/>
          <w:lang w:val="en-US"/>
        </w:rPr>
      </w:pPr>
    </w:p>
    <w:sectPr w:rsidR="008C7776" w:rsidRPr="00EC1C18" w:rsidSect="00173693">
      <w:headerReference w:type="even" r:id="rId16"/>
      <w:headerReference w:type="first" r:id="rId17"/>
      <w:footerReference w:type="first" r:id="rId18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DFAFA9" w14:textId="77777777" w:rsidR="00C75FE4" w:rsidRDefault="00C75FE4">
      <w:r>
        <w:separator/>
      </w:r>
    </w:p>
    <w:p w14:paraId="3162C448" w14:textId="77777777" w:rsidR="00C75FE4" w:rsidRDefault="00C75FE4"/>
    <w:p w14:paraId="3510C87C" w14:textId="77777777" w:rsidR="00C75FE4" w:rsidRDefault="00C75FE4"/>
    <w:p w14:paraId="5FE81E14" w14:textId="77777777" w:rsidR="00C75FE4" w:rsidRDefault="00C75FE4"/>
  </w:endnote>
  <w:endnote w:type="continuationSeparator" w:id="0">
    <w:p w14:paraId="58B8D19B" w14:textId="77777777" w:rsidR="00C75FE4" w:rsidRDefault="00C75FE4">
      <w:r>
        <w:continuationSeparator/>
      </w:r>
    </w:p>
    <w:p w14:paraId="454E1980" w14:textId="77777777" w:rsidR="00C75FE4" w:rsidRDefault="00C75FE4"/>
    <w:p w14:paraId="60351672" w14:textId="77777777" w:rsidR="00C75FE4" w:rsidRDefault="00C75FE4"/>
    <w:p w14:paraId="6FAAF02C" w14:textId="77777777" w:rsidR="00C75FE4" w:rsidRDefault="00C75F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4B82651E" w14:textId="77777777" w:rsidR="003459E3" w:rsidRDefault="003459E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3459E3" w:rsidRDefault="003459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3459E3" w:rsidRDefault="003459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D5FAE3" w14:textId="77777777" w:rsidR="00C75FE4" w:rsidRPr="00C14AAB" w:rsidRDefault="00C75FE4" w:rsidP="00C14AAB">
      <w:pPr>
        <w:pStyle w:val="Fuzeile"/>
      </w:pPr>
    </w:p>
  </w:footnote>
  <w:footnote w:type="continuationSeparator" w:id="0">
    <w:p w14:paraId="42075436" w14:textId="77777777" w:rsidR="00C75FE4" w:rsidRDefault="00C75FE4">
      <w:r>
        <w:continuationSeparator/>
      </w:r>
    </w:p>
    <w:p w14:paraId="2E36717D" w14:textId="77777777" w:rsidR="00C75FE4" w:rsidRDefault="00C75FE4"/>
  </w:footnote>
  <w:footnote w:type="continuationNotice" w:id="1">
    <w:p w14:paraId="6A053A88" w14:textId="77777777" w:rsidR="00C75FE4" w:rsidRDefault="00C75F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3459E3" w:rsidRDefault="003459E3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3459E3" w:rsidRPr="003E4E53" w:rsidRDefault="003459E3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3459E3" w:rsidRPr="003E4E53" w:rsidRDefault="003459E3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3459E3" w:rsidRPr="00B91DAA" w:rsidRDefault="003459E3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3459E3" w:rsidRPr="003E4E53" w:rsidRDefault="003459E3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3459E3" w:rsidRPr="003E4E53" w:rsidRDefault="003459E3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3459E3" w:rsidRPr="006B08E8" w:rsidRDefault="003459E3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3459E3" w:rsidRPr="00B91DAA" w:rsidRDefault="003459E3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3459E3" w:rsidRDefault="003459E3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3459E3" w:rsidRDefault="003459E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3F49"/>
    <w:rsid w:val="00004459"/>
    <w:rsid w:val="00005289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27F46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85B"/>
    <w:rsid w:val="00051CFB"/>
    <w:rsid w:val="00052181"/>
    <w:rsid w:val="00052B06"/>
    <w:rsid w:val="00053054"/>
    <w:rsid w:val="00053C4A"/>
    <w:rsid w:val="000545AA"/>
    <w:rsid w:val="00054B4B"/>
    <w:rsid w:val="0005570E"/>
    <w:rsid w:val="00055AE3"/>
    <w:rsid w:val="0005616A"/>
    <w:rsid w:val="000568AC"/>
    <w:rsid w:val="00057250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0F0C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030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EA6"/>
    <w:rsid w:val="000871F3"/>
    <w:rsid w:val="00087EF7"/>
    <w:rsid w:val="000902AE"/>
    <w:rsid w:val="00091172"/>
    <w:rsid w:val="0009154A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92B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330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76A"/>
    <w:rsid w:val="000D27CC"/>
    <w:rsid w:val="000D2AF2"/>
    <w:rsid w:val="000D3380"/>
    <w:rsid w:val="000D3388"/>
    <w:rsid w:val="000D33DC"/>
    <w:rsid w:val="000D39D0"/>
    <w:rsid w:val="000D3A63"/>
    <w:rsid w:val="000D3BD2"/>
    <w:rsid w:val="000D3E7D"/>
    <w:rsid w:val="000D404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966"/>
    <w:rsid w:val="000E2C9D"/>
    <w:rsid w:val="000E3DC6"/>
    <w:rsid w:val="000E3E83"/>
    <w:rsid w:val="000E4D39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6F75"/>
    <w:rsid w:val="00107074"/>
    <w:rsid w:val="001075C5"/>
    <w:rsid w:val="001101C7"/>
    <w:rsid w:val="00110358"/>
    <w:rsid w:val="001112DA"/>
    <w:rsid w:val="00111629"/>
    <w:rsid w:val="00111D2E"/>
    <w:rsid w:val="0011201F"/>
    <w:rsid w:val="0011220E"/>
    <w:rsid w:val="00112619"/>
    <w:rsid w:val="0011348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A49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84B"/>
    <w:rsid w:val="001B0AF7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698"/>
    <w:rsid w:val="001D7B81"/>
    <w:rsid w:val="001E0253"/>
    <w:rsid w:val="001E0563"/>
    <w:rsid w:val="001E0564"/>
    <w:rsid w:val="001E0B31"/>
    <w:rsid w:val="001E0BB6"/>
    <w:rsid w:val="001E0DE8"/>
    <w:rsid w:val="001E1EC0"/>
    <w:rsid w:val="001E245A"/>
    <w:rsid w:val="001E2504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1BF"/>
    <w:rsid w:val="001F0DF0"/>
    <w:rsid w:val="001F1B1A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4BF"/>
    <w:rsid w:val="002044CA"/>
    <w:rsid w:val="0020471B"/>
    <w:rsid w:val="00204C9E"/>
    <w:rsid w:val="00204CD4"/>
    <w:rsid w:val="00206579"/>
    <w:rsid w:val="00206B5A"/>
    <w:rsid w:val="002071A3"/>
    <w:rsid w:val="002106E7"/>
    <w:rsid w:val="00210EE5"/>
    <w:rsid w:val="0021210C"/>
    <w:rsid w:val="00213001"/>
    <w:rsid w:val="00213F61"/>
    <w:rsid w:val="00214700"/>
    <w:rsid w:val="00214B86"/>
    <w:rsid w:val="00214DD4"/>
    <w:rsid w:val="002150F1"/>
    <w:rsid w:val="002152CE"/>
    <w:rsid w:val="002159BA"/>
    <w:rsid w:val="00215E57"/>
    <w:rsid w:val="00215F03"/>
    <w:rsid w:val="00215F6A"/>
    <w:rsid w:val="00215FF1"/>
    <w:rsid w:val="00216118"/>
    <w:rsid w:val="00216F12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36D"/>
    <w:rsid w:val="00243A29"/>
    <w:rsid w:val="00243DD1"/>
    <w:rsid w:val="00244523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7207"/>
    <w:rsid w:val="002703BB"/>
    <w:rsid w:val="00270586"/>
    <w:rsid w:val="00270D37"/>
    <w:rsid w:val="00271DB1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47C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358"/>
    <w:rsid w:val="002E0673"/>
    <w:rsid w:val="002E071B"/>
    <w:rsid w:val="002E0B1B"/>
    <w:rsid w:val="002E1C2F"/>
    <w:rsid w:val="002E1DEE"/>
    <w:rsid w:val="002E2462"/>
    <w:rsid w:val="002E308B"/>
    <w:rsid w:val="002E3456"/>
    <w:rsid w:val="002E3469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5E1"/>
    <w:rsid w:val="002F1627"/>
    <w:rsid w:val="002F1661"/>
    <w:rsid w:val="002F1DEC"/>
    <w:rsid w:val="002F2F9B"/>
    <w:rsid w:val="002F375E"/>
    <w:rsid w:val="002F3898"/>
    <w:rsid w:val="002F3CD0"/>
    <w:rsid w:val="002F469D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2BC7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45C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3B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D8C"/>
    <w:rsid w:val="00353999"/>
    <w:rsid w:val="00353B2B"/>
    <w:rsid w:val="003548F3"/>
    <w:rsid w:val="0035493C"/>
    <w:rsid w:val="00354B3F"/>
    <w:rsid w:val="00354E8A"/>
    <w:rsid w:val="003553C8"/>
    <w:rsid w:val="0035609F"/>
    <w:rsid w:val="0035718E"/>
    <w:rsid w:val="003575AE"/>
    <w:rsid w:val="00357977"/>
    <w:rsid w:val="003600BC"/>
    <w:rsid w:val="00360482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3DB9"/>
    <w:rsid w:val="00364AE0"/>
    <w:rsid w:val="00365145"/>
    <w:rsid w:val="003651A9"/>
    <w:rsid w:val="00365499"/>
    <w:rsid w:val="00365862"/>
    <w:rsid w:val="00365C26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5DE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48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0781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90E"/>
    <w:rsid w:val="003E2CC0"/>
    <w:rsid w:val="003E2EB6"/>
    <w:rsid w:val="003E2F82"/>
    <w:rsid w:val="003E2FA0"/>
    <w:rsid w:val="003E3BB9"/>
    <w:rsid w:val="003E3DCD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7C3"/>
    <w:rsid w:val="003E78F1"/>
    <w:rsid w:val="003E7FDB"/>
    <w:rsid w:val="003F04A7"/>
    <w:rsid w:val="003F0689"/>
    <w:rsid w:val="003F0CAB"/>
    <w:rsid w:val="003F1804"/>
    <w:rsid w:val="003F1AB3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7C4"/>
    <w:rsid w:val="003F7C70"/>
    <w:rsid w:val="003F7F3B"/>
    <w:rsid w:val="00400016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2B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4668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9FA"/>
    <w:rsid w:val="00464A3E"/>
    <w:rsid w:val="00464BEB"/>
    <w:rsid w:val="004664D5"/>
    <w:rsid w:val="00466A3A"/>
    <w:rsid w:val="00466B95"/>
    <w:rsid w:val="00467141"/>
    <w:rsid w:val="004672A6"/>
    <w:rsid w:val="0047048B"/>
    <w:rsid w:val="00470B7C"/>
    <w:rsid w:val="00470E1D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AF1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9C1"/>
    <w:rsid w:val="00492CE6"/>
    <w:rsid w:val="00492E4B"/>
    <w:rsid w:val="004937BC"/>
    <w:rsid w:val="00494093"/>
    <w:rsid w:val="0049540C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79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850"/>
    <w:rsid w:val="004D4B94"/>
    <w:rsid w:val="004D4BFB"/>
    <w:rsid w:val="004D5405"/>
    <w:rsid w:val="004D553C"/>
    <w:rsid w:val="004D67EE"/>
    <w:rsid w:val="004D701D"/>
    <w:rsid w:val="004D72BC"/>
    <w:rsid w:val="004D752D"/>
    <w:rsid w:val="004D7638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545"/>
    <w:rsid w:val="004E4871"/>
    <w:rsid w:val="004E503B"/>
    <w:rsid w:val="004E51F6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15E3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368"/>
    <w:rsid w:val="005204F5"/>
    <w:rsid w:val="00520CD8"/>
    <w:rsid w:val="00520DF4"/>
    <w:rsid w:val="005216C2"/>
    <w:rsid w:val="005219EF"/>
    <w:rsid w:val="00521B2A"/>
    <w:rsid w:val="005222DD"/>
    <w:rsid w:val="00522669"/>
    <w:rsid w:val="0052278B"/>
    <w:rsid w:val="00522CC8"/>
    <w:rsid w:val="0052344F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1688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254F"/>
    <w:rsid w:val="00562E4B"/>
    <w:rsid w:val="00563406"/>
    <w:rsid w:val="0056375F"/>
    <w:rsid w:val="00563ED8"/>
    <w:rsid w:val="005642B8"/>
    <w:rsid w:val="00564600"/>
    <w:rsid w:val="0056491B"/>
    <w:rsid w:val="00564E3A"/>
    <w:rsid w:val="00564F38"/>
    <w:rsid w:val="00564F52"/>
    <w:rsid w:val="005651BC"/>
    <w:rsid w:val="005652BE"/>
    <w:rsid w:val="00565DDF"/>
    <w:rsid w:val="00566467"/>
    <w:rsid w:val="00566C82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258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BD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0E3C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533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44B"/>
    <w:rsid w:val="005F656B"/>
    <w:rsid w:val="005F716B"/>
    <w:rsid w:val="005F7F7A"/>
    <w:rsid w:val="00600106"/>
    <w:rsid w:val="006005DE"/>
    <w:rsid w:val="006008F0"/>
    <w:rsid w:val="00600A70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A68"/>
    <w:rsid w:val="00623C31"/>
    <w:rsid w:val="0062440C"/>
    <w:rsid w:val="006244CD"/>
    <w:rsid w:val="006249E5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1E9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06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F59"/>
    <w:rsid w:val="00664F7A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2AC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D21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2BD2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84C"/>
    <w:rsid w:val="006F62A7"/>
    <w:rsid w:val="006F630A"/>
    <w:rsid w:val="006F6458"/>
    <w:rsid w:val="006F6508"/>
    <w:rsid w:val="006F6DE7"/>
    <w:rsid w:val="006F7F23"/>
    <w:rsid w:val="00700127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496"/>
    <w:rsid w:val="007364E1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8F3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52D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6CB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5919"/>
    <w:rsid w:val="007C6296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06D9"/>
    <w:rsid w:val="007D0C3D"/>
    <w:rsid w:val="007D1426"/>
    <w:rsid w:val="007D164B"/>
    <w:rsid w:val="007D1670"/>
    <w:rsid w:val="007D1F4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6E05"/>
    <w:rsid w:val="007D73C8"/>
    <w:rsid w:val="007D773D"/>
    <w:rsid w:val="007E08D4"/>
    <w:rsid w:val="007E1268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0629"/>
    <w:rsid w:val="007F1316"/>
    <w:rsid w:val="007F1358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101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C16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7918"/>
    <w:rsid w:val="008279AD"/>
    <w:rsid w:val="00830417"/>
    <w:rsid w:val="008304CA"/>
    <w:rsid w:val="0083074F"/>
    <w:rsid w:val="00830DB3"/>
    <w:rsid w:val="008312A3"/>
    <w:rsid w:val="008312E4"/>
    <w:rsid w:val="008313CB"/>
    <w:rsid w:val="00831604"/>
    <w:rsid w:val="008316AE"/>
    <w:rsid w:val="00831BC8"/>
    <w:rsid w:val="0083347C"/>
    <w:rsid w:val="008335F1"/>
    <w:rsid w:val="008337AF"/>
    <w:rsid w:val="008339F0"/>
    <w:rsid w:val="00833A76"/>
    <w:rsid w:val="00833A7C"/>
    <w:rsid w:val="0083518D"/>
    <w:rsid w:val="00835753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43"/>
    <w:rsid w:val="00846482"/>
    <w:rsid w:val="00846D6B"/>
    <w:rsid w:val="00847215"/>
    <w:rsid w:val="008472DE"/>
    <w:rsid w:val="008478A4"/>
    <w:rsid w:val="008502EB"/>
    <w:rsid w:val="00850511"/>
    <w:rsid w:val="00850A07"/>
    <w:rsid w:val="00850A57"/>
    <w:rsid w:val="00852949"/>
    <w:rsid w:val="00852BCA"/>
    <w:rsid w:val="00854253"/>
    <w:rsid w:val="00854820"/>
    <w:rsid w:val="00855F88"/>
    <w:rsid w:val="0085610E"/>
    <w:rsid w:val="00856800"/>
    <w:rsid w:val="00856A95"/>
    <w:rsid w:val="00856CB1"/>
    <w:rsid w:val="00857285"/>
    <w:rsid w:val="00860AC1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9C1"/>
    <w:rsid w:val="00887AF8"/>
    <w:rsid w:val="00887C8D"/>
    <w:rsid w:val="00887E61"/>
    <w:rsid w:val="008904F3"/>
    <w:rsid w:val="00890679"/>
    <w:rsid w:val="00892281"/>
    <w:rsid w:val="00892D1C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61ED"/>
    <w:rsid w:val="008A6BAF"/>
    <w:rsid w:val="008A70DF"/>
    <w:rsid w:val="008A7764"/>
    <w:rsid w:val="008A79E4"/>
    <w:rsid w:val="008B18C3"/>
    <w:rsid w:val="008B1A78"/>
    <w:rsid w:val="008B1BA7"/>
    <w:rsid w:val="008B1DE3"/>
    <w:rsid w:val="008B2D36"/>
    <w:rsid w:val="008B344A"/>
    <w:rsid w:val="008B3966"/>
    <w:rsid w:val="008B39D7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E3A"/>
    <w:rsid w:val="008C7038"/>
    <w:rsid w:val="008C7776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7C2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73ED"/>
    <w:rsid w:val="00907525"/>
    <w:rsid w:val="009078EC"/>
    <w:rsid w:val="00907B7F"/>
    <w:rsid w:val="00910B62"/>
    <w:rsid w:val="0091133D"/>
    <w:rsid w:val="0091157D"/>
    <w:rsid w:val="00911A8E"/>
    <w:rsid w:val="00912CB6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EC3"/>
    <w:rsid w:val="00920248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4FE2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878"/>
    <w:rsid w:val="0097693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F15"/>
    <w:rsid w:val="009A4B58"/>
    <w:rsid w:val="009A58B5"/>
    <w:rsid w:val="009A6EE9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32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D7E68"/>
    <w:rsid w:val="009E02EF"/>
    <w:rsid w:val="009E0328"/>
    <w:rsid w:val="009E0403"/>
    <w:rsid w:val="009E04DB"/>
    <w:rsid w:val="009E0A18"/>
    <w:rsid w:val="009E0CBF"/>
    <w:rsid w:val="009E118F"/>
    <w:rsid w:val="009E17D4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6F25"/>
    <w:rsid w:val="009E7140"/>
    <w:rsid w:val="009F01A2"/>
    <w:rsid w:val="009F0E74"/>
    <w:rsid w:val="009F1463"/>
    <w:rsid w:val="009F17CC"/>
    <w:rsid w:val="009F190D"/>
    <w:rsid w:val="009F1C4F"/>
    <w:rsid w:val="009F1D5D"/>
    <w:rsid w:val="009F1DFD"/>
    <w:rsid w:val="009F1FB9"/>
    <w:rsid w:val="009F2053"/>
    <w:rsid w:val="009F2D0E"/>
    <w:rsid w:val="009F3285"/>
    <w:rsid w:val="009F456E"/>
    <w:rsid w:val="009F472D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1F6"/>
    <w:rsid w:val="00A10C64"/>
    <w:rsid w:val="00A10F0C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48B"/>
    <w:rsid w:val="00A36697"/>
    <w:rsid w:val="00A36BC8"/>
    <w:rsid w:val="00A37711"/>
    <w:rsid w:val="00A37830"/>
    <w:rsid w:val="00A37851"/>
    <w:rsid w:val="00A3791D"/>
    <w:rsid w:val="00A37ABE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4569D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5144"/>
    <w:rsid w:val="00A653E6"/>
    <w:rsid w:val="00A655AC"/>
    <w:rsid w:val="00A65790"/>
    <w:rsid w:val="00A65C15"/>
    <w:rsid w:val="00A66859"/>
    <w:rsid w:val="00A669F8"/>
    <w:rsid w:val="00A6717B"/>
    <w:rsid w:val="00A67898"/>
    <w:rsid w:val="00A70623"/>
    <w:rsid w:val="00A707A8"/>
    <w:rsid w:val="00A70FE5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0F55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453C"/>
    <w:rsid w:val="00AA46CE"/>
    <w:rsid w:val="00AA6027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3AD6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72F"/>
    <w:rsid w:val="00B26F46"/>
    <w:rsid w:val="00B26FDF"/>
    <w:rsid w:val="00B2757A"/>
    <w:rsid w:val="00B30165"/>
    <w:rsid w:val="00B30687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8A3"/>
    <w:rsid w:val="00B61DA4"/>
    <w:rsid w:val="00B61F34"/>
    <w:rsid w:val="00B62066"/>
    <w:rsid w:val="00B621E4"/>
    <w:rsid w:val="00B624C4"/>
    <w:rsid w:val="00B63A87"/>
    <w:rsid w:val="00B6464A"/>
    <w:rsid w:val="00B64816"/>
    <w:rsid w:val="00B660F2"/>
    <w:rsid w:val="00B6683F"/>
    <w:rsid w:val="00B67A87"/>
    <w:rsid w:val="00B701E4"/>
    <w:rsid w:val="00B702E5"/>
    <w:rsid w:val="00B70E2A"/>
    <w:rsid w:val="00B71B50"/>
    <w:rsid w:val="00B71D3C"/>
    <w:rsid w:val="00B71D7D"/>
    <w:rsid w:val="00B71E6E"/>
    <w:rsid w:val="00B72880"/>
    <w:rsid w:val="00B72FEA"/>
    <w:rsid w:val="00B7348C"/>
    <w:rsid w:val="00B7394C"/>
    <w:rsid w:val="00B73E14"/>
    <w:rsid w:val="00B74348"/>
    <w:rsid w:val="00B74442"/>
    <w:rsid w:val="00B7461D"/>
    <w:rsid w:val="00B755B8"/>
    <w:rsid w:val="00B75955"/>
    <w:rsid w:val="00B75B0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9F8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95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1049"/>
    <w:rsid w:val="00BD14C1"/>
    <w:rsid w:val="00BD1EB7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E62"/>
    <w:rsid w:val="00BF45B1"/>
    <w:rsid w:val="00BF5107"/>
    <w:rsid w:val="00BF5520"/>
    <w:rsid w:val="00BF5632"/>
    <w:rsid w:val="00BF5760"/>
    <w:rsid w:val="00BF5F2F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8B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D1"/>
    <w:rsid w:val="00C173EC"/>
    <w:rsid w:val="00C1774D"/>
    <w:rsid w:val="00C17863"/>
    <w:rsid w:val="00C17E2D"/>
    <w:rsid w:val="00C2028D"/>
    <w:rsid w:val="00C20767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488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91"/>
    <w:rsid w:val="00C25AE8"/>
    <w:rsid w:val="00C25C43"/>
    <w:rsid w:val="00C25D96"/>
    <w:rsid w:val="00C26356"/>
    <w:rsid w:val="00C264CB"/>
    <w:rsid w:val="00C26951"/>
    <w:rsid w:val="00C26EB2"/>
    <w:rsid w:val="00C27521"/>
    <w:rsid w:val="00C275B2"/>
    <w:rsid w:val="00C27BD2"/>
    <w:rsid w:val="00C30A9D"/>
    <w:rsid w:val="00C31064"/>
    <w:rsid w:val="00C3178A"/>
    <w:rsid w:val="00C32962"/>
    <w:rsid w:val="00C32AD8"/>
    <w:rsid w:val="00C32CF8"/>
    <w:rsid w:val="00C32EFD"/>
    <w:rsid w:val="00C33848"/>
    <w:rsid w:val="00C33C7E"/>
    <w:rsid w:val="00C34104"/>
    <w:rsid w:val="00C341C6"/>
    <w:rsid w:val="00C3454B"/>
    <w:rsid w:val="00C34847"/>
    <w:rsid w:val="00C34FAC"/>
    <w:rsid w:val="00C35314"/>
    <w:rsid w:val="00C35420"/>
    <w:rsid w:val="00C35686"/>
    <w:rsid w:val="00C359E9"/>
    <w:rsid w:val="00C37F82"/>
    <w:rsid w:val="00C4003B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93D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5FE4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8F6"/>
    <w:rsid w:val="00C85D25"/>
    <w:rsid w:val="00C85EF9"/>
    <w:rsid w:val="00C8663C"/>
    <w:rsid w:val="00C86D05"/>
    <w:rsid w:val="00C905A8"/>
    <w:rsid w:val="00C90CD9"/>
    <w:rsid w:val="00C914E4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700"/>
    <w:rsid w:val="00CA5B0B"/>
    <w:rsid w:val="00CA5CEB"/>
    <w:rsid w:val="00CA6401"/>
    <w:rsid w:val="00CA6761"/>
    <w:rsid w:val="00CA690C"/>
    <w:rsid w:val="00CA6B96"/>
    <w:rsid w:val="00CA6E3C"/>
    <w:rsid w:val="00CA70A8"/>
    <w:rsid w:val="00CA7265"/>
    <w:rsid w:val="00CA74AF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338"/>
    <w:rsid w:val="00D004E4"/>
    <w:rsid w:val="00D00898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546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7D7"/>
    <w:rsid w:val="00D26F3C"/>
    <w:rsid w:val="00D26FA4"/>
    <w:rsid w:val="00D2727D"/>
    <w:rsid w:val="00D278FE"/>
    <w:rsid w:val="00D279CE"/>
    <w:rsid w:val="00D309CC"/>
    <w:rsid w:val="00D30D7E"/>
    <w:rsid w:val="00D31375"/>
    <w:rsid w:val="00D314B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1A91"/>
    <w:rsid w:val="00D61B20"/>
    <w:rsid w:val="00D61E7F"/>
    <w:rsid w:val="00D6256B"/>
    <w:rsid w:val="00D62712"/>
    <w:rsid w:val="00D62D4D"/>
    <w:rsid w:val="00D636A8"/>
    <w:rsid w:val="00D63CC4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60D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EBE"/>
    <w:rsid w:val="00D7743E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E4C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C7F57"/>
    <w:rsid w:val="00DD018B"/>
    <w:rsid w:val="00DD051E"/>
    <w:rsid w:val="00DD07A6"/>
    <w:rsid w:val="00DD0807"/>
    <w:rsid w:val="00DD09DC"/>
    <w:rsid w:val="00DD12AC"/>
    <w:rsid w:val="00DD1846"/>
    <w:rsid w:val="00DD19AA"/>
    <w:rsid w:val="00DD2B6B"/>
    <w:rsid w:val="00DD3779"/>
    <w:rsid w:val="00DD3DB4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267"/>
    <w:rsid w:val="00E0565C"/>
    <w:rsid w:val="00E06F17"/>
    <w:rsid w:val="00E079E4"/>
    <w:rsid w:val="00E108AD"/>
    <w:rsid w:val="00E10EC6"/>
    <w:rsid w:val="00E11671"/>
    <w:rsid w:val="00E11814"/>
    <w:rsid w:val="00E12602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47CD1"/>
    <w:rsid w:val="00E502A9"/>
    <w:rsid w:val="00E504DB"/>
    <w:rsid w:val="00E508E6"/>
    <w:rsid w:val="00E5097F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98B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03B0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678E4"/>
    <w:rsid w:val="00E705D2"/>
    <w:rsid w:val="00E70781"/>
    <w:rsid w:val="00E70A1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4C6"/>
    <w:rsid w:val="00EB7510"/>
    <w:rsid w:val="00EB761C"/>
    <w:rsid w:val="00EB77E9"/>
    <w:rsid w:val="00EB7B56"/>
    <w:rsid w:val="00EC0A50"/>
    <w:rsid w:val="00EC0FA0"/>
    <w:rsid w:val="00EC1916"/>
    <w:rsid w:val="00EC1C18"/>
    <w:rsid w:val="00EC201D"/>
    <w:rsid w:val="00EC2C80"/>
    <w:rsid w:val="00EC35DF"/>
    <w:rsid w:val="00EC3FB3"/>
    <w:rsid w:val="00EC45E9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21"/>
    <w:rsid w:val="00EF6BD2"/>
    <w:rsid w:val="00F000C6"/>
    <w:rsid w:val="00F003CA"/>
    <w:rsid w:val="00F00CE2"/>
    <w:rsid w:val="00F00D90"/>
    <w:rsid w:val="00F00E9C"/>
    <w:rsid w:val="00F01722"/>
    <w:rsid w:val="00F020AA"/>
    <w:rsid w:val="00F02CD1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3A0"/>
    <w:rsid w:val="00F11685"/>
    <w:rsid w:val="00F11AF1"/>
    <w:rsid w:val="00F11C20"/>
    <w:rsid w:val="00F11C69"/>
    <w:rsid w:val="00F11EA4"/>
    <w:rsid w:val="00F126C8"/>
    <w:rsid w:val="00F126EF"/>
    <w:rsid w:val="00F12812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BB3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E"/>
    <w:rsid w:val="00F428A3"/>
    <w:rsid w:val="00F43727"/>
    <w:rsid w:val="00F444B6"/>
    <w:rsid w:val="00F44508"/>
    <w:rsid w:val="00F44767"/>
    <w:rsid w:val="00F44DEE"/>
    <w:rsid w:val="00F45600"/>
    <w:rsid w:val="00F46BAD"/>
    <w:rsid w:val="00F46F9C"/>
    <w:rsid w:val="00F47512"/>
    <w:rsid w:val="00F47FCD"/>
    <w:rsid w:val="00F50873"/>
    <w:rsid w:val="00F51A75"/>
    <w:rsid w:val="00F523FD"/>
    <w:rsid w:val="00F523FF"/>
    <w:rsid w:val="00F5265C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A78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99A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860"/>
    <w:rsid w:val="00F96C74"/>
    <w:rsid w:val="00F97142"/>
    <w:rsid w:val="00F973EC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54D3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73D"/>
    <w:rsid w:val="00FD585A"/>
    <w:rsid w:val="00FD635E"/>
    <w:rsid w:val="00FD6A53"/>
    <w:rsid w:val="00FD6CE4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702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\Analyse_Problem_Stand_29_01.docx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2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14</Pages>
  <Words>1737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12661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1847</cp:revision>
  <cp:lastPrinted>2018-12-04T10:07:00Z</cp:lastPrinted>
  <dcterms:created xsi:type="dcterms:W3CDTF">2020-08-04T13:10:00Z</dcterms:created>
  <dcterms:modified xsi:type="dcterms:W3CDTF">2021-02-07T14:04:00Z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