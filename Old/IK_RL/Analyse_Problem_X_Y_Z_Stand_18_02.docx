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8694822"/>
    <w:bookmarkStart w:id="1" w:name="Titel"/>
    <w:bookmarkStart w:id="2" w:name="OLE_LINK18"/>
    <w:bookmarkStart w:id="3" w:name="OLE_LINK45"/>
    <w:bookmarkStart w:id="4" w:name="OLE_LINK46"/>
    <w:bookmarkStart w:id="5" w:name="_Toc445719453"/>
    <w:bookmarkEnd w:id="0"/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512288FB" w:rsidR="0057196B" w:rsidRPr="007B5DD3" w:rsidRDefault="0057196B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3802784"/>
                            <w:bookmarkStart w:id="8" w:name="_Toc47447741"/>
                            <w:r w:rsidRPr="007B5DD3">
                              <w:t xml:space="preserve">Masterarbeit: </w:t>
                            </w:r>
                            <w:bookmarkEnd w:id="6"/>
                            <w:r w:rsidRPr="007B5DD3">
                              <w:t>IK_RL MVP – Three-Axis Dilemma</w:t>
                            </w:r>
                            <w:bookmarkEnd w:id="7"/>
                          </w:p>
                          <w:p w14:paraId="796441B4" w14:textId="36A2CF5F" w:rsidR="0057196B" w:rsidRDefault="0057196B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 xml:space="preserve">Masterarbeit </w:t>
                            </w:r>
                            <w:r>
                              <w:br/>
                            </w:r>
                            <w:r w:rsidRPr="00FB337A">
                              <w:rPr>
                                <w:rStyle w:val="kursivTH"/>
                              </w:rPr>
                              <w:t>Master</w:t>
                            </w:r>
                            <w:r>
                              <w:rPr>
                                <w:rStyle w:val="kursivTH"/>
                              </w:rPr>
                              <w:t xml:space="preserve"> </w:t>
                            </w:r>
                            <w:r w:rsidRPr="00FB337A">
                              <w:rPr>
                                <w:rStyle w:val="kursivTH"/>
                              </w:rPr>
                              <w:t>of Science</w:t>
                            </w:r>
                            <w:r>
                              <w:t xml:space="preserve"> im Studiengang Maschinenbau/Produktentwicklung</w:t>
                            </w:r>
                            <w:r>
                              <w:br/>
                              <w:t xml:space="preserve">an der Fakultät für Anlagen-, Energie- und Maschinensysteme </w:t>
                            </w:r>
                            <w:r>
                              <w:br/>
                              <w:t>der Technischen Hochschule Köln</w:t>
                            </w:r>
                          </w:p>
                          <w:p w14:paraId="16399912" w14:textId="77777777" w:rsidR="0057196B" w:rsidRDefault="0057196B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  <w:t>Vanya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57196B" w:rsidRDefault="0057196B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>Dario Luipers, M.Sc. </w:t>
                            </w:r>
                          </w:p>
                          <w:p w14:paraId="57B5A89C" w14:textId="77777777" w:rsidR="0057196B" w:rsidRDefault="0057196B" w:rsidP="00255583">
                            <w:pPr>
                              <w:pStyle w:val="FlietextTH"/>
                            </w:pPr>
                          </w:p>
                          <w:p w14:paraId="6F124342" w14:textId="2AFE0A7A" w:rsidR="0057196B" w:rsidRPr="007A45EE" w:rsidRDefault="0057196B" w:rsidP="00255583">
                            <w:pPr>
                              <w:pStyle w:val="FlietextTH"/>
                            </w:pPr>
                            <w:r>
                              <w:t>Köln, 05.02.2020</w:t>
                            </w:r>
                          </w:p>
                          <w:p w14:paraId="2AAB2BF8" w14:textId="77777777" w:rsidR="0057196B" w:rsidRDefault="0057196B"/>
                          <w:p w14:paraId="03C29FA4" w14:textId="424812FD" w:rsidR="0057196B" w:rsidRDefault="0057196B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  <w:t>15.02.2021</w:t>
                            </w:r>
                          </w:p>
                          <w:p w14:paraId="5C73022F" w14:textId="77777777" w:rsidR="0057196B" w:rsidRDefault="0057196B"/>
                          <w:bookmarkEnd w:id="8"/>
                          <w:p w14:paraId="4327BA56" w14:textId="77777777" w:rsidR="0057196B" w:rsidRPr="007A45EE" w:rsidRDefault="0057196B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512288FB" w:rsidR="0057196B" w:rsidRPr="007B5DD3" w:rsidRDefault="0057196B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3802784"/>
                      <w:bookmarkStart w:id="11" w:name="_Toc47447741"/>
                      <w:r w:rsidRPr="007B5DD3">
                        <w:t xml:space="preserve">Masterarbeit: </w:t>
                      </w:r>
                      <w:bookmarkEnd w:id="9"/>
                      <w:r w:rsidRPr="007B5DD3">
                        <w:t>IK_RL MVP – Three-Axis Dilemma</w:t>
                      </w:r>
                      <w:bookmarkEnd w:id="10"/>
                    </w:p>
                    <w:p w14:paraId="796441B4" w14:textId="36A2CF5F" w:rsidR="0057196B" w:rsidRDefault="0057196B" w:rsidP="00255583">
                      <w:pPr>
                        <w:pStyle w:val="UntertitelTitelseiteTH"/>
                        <w:spacing w:afterLines="800" w:after="1920"/>
                      </w:pPr>
                      <w:r>
                        <w:t xml:space="preserve">Masterarbeit </w:t>
                      </w:r>
                      <w:r>
                        <w:br/>
                      </w:r>
                      <w:r w:rsidRPr="00FB337A">
                        <w:rPr>
                          <w:rStyle w:val="kursivTH"/>
                        </w:rPr>
                        <w:t>Master</w:t>
                      </w:r>
                      <w:r>
                        <w:rPr>
                          <w:rStyle w:val="kursivTH"/>
                        </w:rPr>
                        <w:t xml:space="preserve"> </w:t>
                      </w:r>
                      <w:r w:rsidRPr="00FB337A">
                        <w:rPr>
                          <w:rStyle w:val="kursivTH"/>
                        </w:rPr>
                        <w:t>of Science</w:t>
                      </w:r>
                      <w:r>
                        <w:t xml:space="preserve"> im Studiengang Maschinenbau/Produktentwicklung</w:t>
                      </w:r>
                      <w:r>
                        <w:br/>
                        <w:t xml:space="preserve">an der Fakultät für Anlagen-, Energie- und Maschinensysteme </w:t>
                      </w:r>
                      <w:r>
                        <w:br/>
                        <w:t>der Technischen Hochschule Köln</w:t>
                      </w:r>
                    </w:p>
                    <w:p w14:paraId="16399912" w14:textId="77777777" w:rsidR="0057196B" w:rsidRDefault="0057196B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  <w:t>Vanya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57196B" w:rsidRDefault="0057196B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>Dario Luipers, M.Sc. </w:t>
                      </w:r>
                    </w:p>
                    <w:p w14:paraId="57B5A89C" w14:textId="77777777" w:rsidR="0057196B" w:rsidRDefault="0057196B" w:rsidP="00255583">
                      <w:pPr>
                        <w:pStyle w:val="FlietextTH"/>
                      </w:pPr>
                    </w:p>
                    <w:p w14:paraId="6F124342" w14:textId="2AFE0A7A" w:rsidR="0057196B" w:rsidRPr="007A45EE" w:rsidRDefault="0057196B" w:rsidP="00255583">
                      <w:pPr>
                        <w:pStyle w:val="FlietextTH"/>
                      </w:pPr>
                      <w:r>
                        <w:t>Köln, 05.02.2020</w:t>
                      </w:r>
                    </w:p>
                    <w:p w14:paraId="2AAB2BF8" w14:textId="77777777" w:rsidR="0057196B" w:rsidRDefault="0057196B"/>
                    <w:p w14:paraId="03C29FA4" w14:textId="424812FD" w:rsidR="0057196B" w:rsidRDefault="0057196B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  <w:t>15.02.2021</w:t>
                      </w:r>
                    </w:p>
                    <w:p w14:paraId="5C73022F" w14:textId="77777777" w:rsidR="0057196B" w:rsidRDefault="0057196B"/>
                    <w:bookmarkEnd w:id="11"/>
                    <w:p w14:paraId="4327BA56" w14:textId="77777777" w:rsidR="0057196B" w:rsidRPr="007A45EE" w:rsidRDefault="0057196B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9" w:name="_Toc63802785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9"/>
        </w:p>
        <w:p w14:paraId="2AB235B4" w14:textId="2FD40395" w:rsidR="000D4E2F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802784" w:history="1">
            <w:r w:rsidR="000D4E2F" w:rsidRPr="00BC505A">
              <w:rPr>
                <w:rStyle w:val="Hyperlink"/>
              </w:rPr>
              <w:t>Masterarbeit: IK_RL MVP – Three-Axis Dilemma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_Toc63802784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I</w:t>
            </w:r>
            <w:r w:rsidR="000D4E2F">
              <w:rPr>
                <w:webHidden/>
              </w:rPr>
              <w:fldChar w:fldCharType="end"/>
            </w:r>
          </w:hyperlink>
        </w:p>
        <w:p w14:paraId="11C2FDE7" w14:textId="244C5040" w:rsidR="000D4E2F" w:rsidRDefault="00660125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802785" w:history="1">
            <w:r w:rsidR="000D4E2F" w:rsidRPr="00BC505A">
              <w:rPr>
                <w:rStyle w:val="Hyperlink"/>
              </w:rPr>
              <w:t>Inhalt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_Toc63802785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2</w:t>
            </w:r>
            <w:r w:rsidR="000D4E2F">
              <w:rPr>
                <w:webHidden/>
              </w:rPr>
              <w:fldChar w:fldCharType="end"/>
            </w:r>
          </w:hyperlink>
        </w:p>
        <w:p w14:paraId="009353A6" w14:textId="13168452" w:rsidR="000D4E2F" w:rsidRDefault="00660125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802786" w:history="1">
            <w:r w:rsidR="000D4E2F" w:rsidRPr="00BC505A">
              <w:rPr>
                <w:rStyle w:val="Hyperlink"/>
                <w:lang w:val="en-US"/>
              </w:rPr>
              <w:t>1.</w:t>
            </w:r>
            <w:r w:rsidR="000D4E2F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0D4E2F" w:rsidRPr="00BC505A">
              <w:rPr>
                <w:rStyle w:val="Hyperlink"/>
                <w:lang w:val="en-US"/>
              </w:rPr>
              <w:t>Problem: The output of the PPO agent diverges [Max., Max., Min]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_Toc63802786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3</w:t>
            </w:r>
            <w:r w:rsidR="000D4E2F">
              <w:rPr>
                <w:webHidden/>
              </w:rPr>
              <w:fldChar w:fldCharType="end"/>
            </w:r>
          </w:hyperlink>
        </w:p>
        <w:p w14:paraId="2EFCBAC8" w14:textId="2AE1497B" w:rsidR="000D4E2F" w:rsidRDefault="00660125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802787" w:history="1">
            <w:r w:rsidR="000D4E2F" w:rsidRPr="00BC505A">
              <w:rPr>
                <w:rStyle w:val="Hyperlink"/>
                <w:lang w:val="en-US"/>
              </w:rPr>
              <w:t>1.1</w:t>
            </w:r>
            <w:r w:rsidR="000D4E2F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0D4E2F" w:rsidRPr="00BC505A">
              <w:rPr>
                <w:rStyle w:val="Hyperlink"/>
                <w:lang w:val="en-US"/>
              </w:rPr>
              <w:t>Observations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_Toc63802787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3</w:t>
            </w:r>
            <w:r w:rsidR="000D4E2F">
              <w:rPr>
                <w:webHidden/>
              </w:rPr>
              <w:fldChar w:fldCharType="end"/>
            </w:r>
          </w:hyperlink>
        </w:p>
        <w:p w14:paraId="30965C55" w14:textId="404FD212" w:rsidR="000D4E2F" w:rsidRDefault="00660125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802788" w:history="1">
            <w:r w:rsidR="000D4E2F" w:rsidRPr="00BC505A">
              <w:rPr>
                <w:rStyle w:val="Hyperlink"/>
                <w:lang w:val="en-US"/>
              </w:rPr>
              <w:t>1.2</w:t>
            </w:r>
            <w:r w:rsidR="000D4E2F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0D4E2F" w:rsidRPr="00BC505A">
              <w:rPr>
                <w:rStyle w:val="Hyperlink"/>
                <w:lang w:val="en-US"/>
              </w:rPr>
              <w:t>Potential Solutions 3 Axes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_Toc63802788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4</w:t>
            </w:r>
            <w:r w:rsidR="000D4E2F">
              <w:rPr>
                <w:webHidden/>
              </w:rPr>
              <w:fldChar w:fldCharType="end"/>
            </w:r>
          </w:hyperlink>
        </w:p>
        <w:p w14:paraId="1360E769" w14:textId="371C04A7" w:rsidR="000D4E2F" w:rsidRDefault="00660125">
          <w:pPr>
            <w:pStyle w:val="Verzeichnis3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802789" w:history="1">
            <w:r w:rsidR="000D4E2F" w:rsidRPr="00BC505A">
              <w:rPr>
                <w:rStyle w:val="Hyperlink"/>
                <w:lang w:val="en-US"/>
              </w:rPr>
              <w:t>1.2.1</w:t>
            </w:r>
            <w:r w:rsidR="000D4E2F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0D4E2F" w:rsidRPr="00BC505A">
              <w:rPr>
                <w:rStyle w:val="Hyperlink"/>
                <w:lang w:val="en-US"/>
              </w:rPr>
              <w:t>Standard Configuration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_Toc63802789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4</w:t>
            </w:r>
            <w:r w:rsidR="000D4E2F">
              <w:rPr>
                <w:webHidden/>
              </w:rPr>
              <w:fldChar w:fldCharType="end"/>
            </w:r>
          </w:hyperlink>
        </w:p>
        <w:p w14:paraId="079A5DA9" w14:textId="03B81839" w:rsidR="000D4E2F" w:rsidRDefault="00660125">
          <w:pPr>
            <w:pStyle w:val="Verzeichnis3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802790" w:history="1">
            <w:r w:rsidR="000D4E2F" w:rsidRPr="00BC505A">
              <w:rPr>
                <w:rStyle w:val="Hyperlink"/>
                <w:lang w:val="en-US"/>
              </w:rPr>
              <w:t>1.2.2</w:t>
            </w:r>
            <w:r w:rsidR="000D4E2F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0D4E2F" w:rsidRPr="00BC505A">
              <w:rPr>
                <w:rStyle w:val="Hyperlink"/>
                <w:lang w:val="en-US"/>
              </w:rPr>
              <w:t>Solutions</w:t>
            </w:r>
            <w:r w:rsidR="000D4E2F">
              <w:rPr>
                <w:webHidden/>
              </w:rPr>
              <w:tab/>
            </w:r>
            <w:r w:rsidR="000D4E2F">
              <w:rPr>
                <w:webHidden/>
              </w:rPr>
              <w:fldChar w:fldCharType="begin"/>
            </w:r>
            <w:r w:rsidR="000D4E2F">
              <w:rPr>
                <w:webHidden/>
              </w:rPr>
              <w:instrText xml:space="preserve"> PAGEREF _Toc63802790 \h </w:instrText>
            </w:r>
            <w:r w:rsidR="000D4E2F">
              <w:rPr>
                <w:webHidden/>
              </w:rPr>
            </w:r>
            <w:r w:rsidR="000D4E2F">
              <w:rPr>
                <w:webHidden/>
              </w:rPr>
              <w:fldChar w:fldCharType="separate"/>
            </w:r>
            <w:r w:rsidR="000D4E2F">
              <w:rPr>
                <w:webHidden/>
              </w:rPr>
              <w:t>5</w:t>
            </w:r>
            <w:r w:rsidR="000D4E2F">
              <w:rPr>
                <w:webHidden/>
              </w:rPr>
              <w:fldChar w:fldCharType="end"/>
            </w:r>
          </w:hyperlink>
        </w:p>
        <w:p w14:paraId="42627E9E" w14:textId="4807C232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77B275EA" w14:textId="77777777" w:rsidR="003523C9" w:rsidRDefault="003523C9" w:rsidP="003523C9">
      <w:pPr>
        <w:pStyle w:val="FlietextTH"/>
        <w:rPr>
          <w:lang w:val="en-US"/>
        </w:rPr>
      </w:pPr>
    </w:p>
    <w:p w14:paraId="146296B6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61980F2C" w14:textId="4728A877" w:rsidR="00AD6BE6" w:rsidRDefault="00AD6BE6" w:rsidP="00AD6BE6">
      <w:pPr>
        <w:pStyle w:val="berschrift1"/>
        <w:spacing w:after="240"/>
        <w:rPr>
          <w:lang w:val="en-US"/>
        </w:rPr>
      </w:pPr>
      <w:bookmarkStart w:id="10" w:name="_Toc63802786"/>
      <w:r>
        <w:rPr>
          <w:lang w:val="en-US"/>
        </w:rPr>
        <w:lastRenderedPageBreak/>
        <w:t xml:space="preserve">Problem: </w:t>
      </w:r>
      <w:r w:rsidRPr="00AD6BE6">
        <w:rPr>
          <w:lang w:val="en-US"/>
        </w:rPr>
        <w:t xml:space="preserve">The output of the PPO agent </w:t>
      </w:r>
      <w:r w:rsidR="00051B3B">
        <w:rPr>
          <w:lang w:val="en-US"/>
        </w:rPr>
        <w:t xml:space="preserve">diverges </w:t>
      </w:r>
      <w:r w:rsidR="00D33F71">
        <w:rPr>
          <w:lang w:val="en-US"/>
        </w:rPr>
        <w:t>[Max., Max., Min]</w:t>
      </w:r>
      <w:bookmarkEnd w:id="10"/>
      <w:r w:rsidR="00051B3B">
        <w:rPr>
          <w:lang w:val="en-US"/>
        </w:rPr>
        <w:t xml:space="preserve"> </w:t>
      </w:r>
    </w:p>
    <w:p w14:paraId="5BFF09A0" w14:textId="52BE84B5" w:rsidR="00AD6BE6" w:rsidRDefault="00AD6BE6" w:rsidP="00AD6BE6">
      <w:pPr>
        <w:pStyle w:val="berschrift2"/>
        <w:spacing w:before="360" w:after="120"/>
        <w:rPr>
          <w:lang w:val="en-US"/>
        </w:rPr>
      </w:pPr>
      <w:bookmarkStart w:id="11" w:name="_Toc63802787"/>
      <w:r>
        <w:rPr>
          <w:lang w:val="en-US"/>
        </w:rPr>
        <w:t>Observations</w:t>
      </w:r>
      <w:bookmarkEnd w:id="11"/>
    </w:p>
    <w:p w14:paraId="6B6697D5" w14:textId="5DAD2A68" w:rsidR="00B1123A" w:rsidRDefault="00AD6BE6" w:rsidP="00051B3B">
      <w:pPr>
        <w:pStyle w:val="FlietextTH"/>
        <w:rPr>
          <w:lang w:val="en-US"/>
        </w:rPr>
      </w:pPr>
      <w:proofErr w:type="spellStart"/>
      <w:r w:rsidRPr="00EC7BF1">
        <w:rPr>
          <w:b/>
          <w:bCs/>
          <w:lang w:val="en-US"/>
        </w:rPr>
        <w:t>i</w:t>
      </w:r>
      <w:proofErr w:type="spellEnd"/>
      <w:r w:rsidRPr="00EC7BF1">
        <w:rPr>
          <w:b/>
          <w:bCs/>
          <w:lang w:val="en-US"/>
        </w:rPr>
        <w:t>)</w:t>
      </w:r>
      <w:r>
        <w:rPr>
          <w:lang w:val="en-US"/>
        </w:rPr>
        <w:tab/>
      </w:r>
      <w:r w:rsidR="00C92CC2">
        <w:rPr>
          <w:lang w:val="en-US"/>
        </w:rPr>
        <w:t>As expected, the divergence speed is highly dependent on the learning rate</w:t>
      </w:r>
    </w:p>
    <w:p w14:paraId="5740D044" w14:textId="5D739A31" w:rsidR="00492248" w:rsidRDefault="00492248" w:rsidP="00051B3B">
      <w:pPr>
        <w:pStyle w:val="FlietextTH"/>
        <w:rPr>
          <w:lang w:val="en-US"/>
        </w:rPr>
      </w:pPr>
      <w:r>
        <w:rPr>
          <w:b/>
          <w:lang w:val="en-US"/>
        </w:rPr>
        <w:t>ii)</w:t>
      </w:r>
      <w:r>
        <w:rPr>
          <w:b/>
          <w:lang w:val="en-US"/>
        </w:rPr>
        <w:tab/>
      </w:r>
      <w:r w:rsidR="00E01582">
        <w:rPr>
          <w:lang w:val="en-US"/>
        </w:rPr>
        <w:t>AI algorithms for continuous action spaces are not dimensioned for multiple</w:t>
      </w:r>
      <w:r w:rsidR="00E01582">
        <w:rPr>
          <w:lang w:val="en-US"/>
        </w:rPr>
        <w:br/>
        <w:t xml:space="preserve"> </w:t>
      </w:r>
      <w:r w:rsidR="00E01582">
        <w:rPr>
          <w:lang w:val="en-US"/>
        </w:rPr>
        <w:tab/>
        <w:t xml:space="preserve">action outputs. This is especially true for actor-critic algorithms. </w:t>
      </w:r>
      <w:r w:rsidR="00DB6291">
        <w:rPr>
          <w:lang w:val="en-US"/>
        </w:rPr>
        <w:t>The network</w:t>
      </w:r>
      <w:r w:rsidR="00DB6291">
        <w:rPr>
          <w:lang w:val="en-US"/>
        </w:rPr>
        <w:br/>
        <w:t xml:space="preserve"> </w:t>
      </w:r>
      <w:r w:rsidR="00DB6291">
        <w:rPr>
          <w:lang w:val="en-US"/>
        </w:rPr>
        <w:tab/>
        <w:t xml:space="preserve">head will </w:t>
      </w:r>
      <w:proofErr w:type="gramStart"/>
      <w:r w:rsidR="00DB6291">
        <w:rPr>
          <w:lang w:val="en-US"/>
        </w:rPr>
        <w:t>have always</w:t>
      </w:r>
      <w:proofErr w:type="gramEnd"/>
      <w:r w:rsidR="00DB6291">
        <w:rPr>
          <w:lang w:val="en-US"/>
        </w:rPr>
        <w:t xml:space="preserve"> two output heads: </w:t>
      </w:r>
      <w:r w:rsidR="00DB6291">
        <w:rPr>
          <w:lang w:val="en-US"/>
        </w:rPr>
        <w:br/>
        <w:t xml:space="preserve"> </w:t>
      </w:r>
      <w:r w:rsidR="00DB6291">
        <w:rPr>
          <w:lang w:val="en-US"/>
        </w:rPr>
        <w:tab/>
      </w:r>
      <w:r w:rsidR="00DB6291">
        <w:rPr>
          <w:lang w:val="en-US"/>
        </w:rPr>
        <w:tab/>
        <w:t>1.</w:t>
      </w:r>
      <w:r w:rsidR="00DB6291">
        <w:rPr>
          <w:lang w:val="en-US"/>
        </w:rPr>
        <w:tab/>
        <w:t>One Parameter for the mean value</w:t>
      </w:r>
      <w:r w:rsidR="00DB6291">
        <w:rPr>
          <w:lang w:val="en-US"/>
        </w:rPr>
        <w:br/>
      </w:r>
      <w:r w:rsidR="00DB6291">
        <w:rPr>
          <w:lang w:val="en-US"/>
        </w:rPr>
        <w:tab/>
      </w:r>
      <w:r w:rsidR="00DB6291">
        <w:rPr>
          <w:lang w:val="en-US"/>
        </w:rPr>
        <w:tab/>
        <w:t xml:space="preserve">2. </w:t>
      </w:r>
      <w:r w:rsidR="00DB6291">
        <w:rPr>
          <w:lang w:val="en-US"/>
        </w:rPr>
        <w:tab/>
        <w:t>One Parameter for the standard deviation</w:t>
      </w:r>
    </w:p>
    <w:p w14:paraId="11BA8CEC" w14:textId="404E9ECE" w:rsidR="00051B3B" w:rsidRDefault="00DB6291" w:rsidP="00051B3B">
      <w:pPr>
        <w:pStyle w:val="FlietextTH"/>
        <w:rPr>
          <w:lang w:val="en-US"/>
        </w:rPr>
      </w:pPr>
      <w:r>
        <w:rPr>
          <w:lang w:val="en-US"/>
        </w:rPr>
        <w:tab/>
      </w:r>
      <w:r w:rsidRPr="00DB6291">
        <w:rPr>
          <w:lang w:val="en-US"/>
        </w:rPr>
        <w:sym w:font="Wingdings" w:char="F0E8"/>
      </w:r>
      <w:r>
        <w:rPr>
          <w:lang w:val="en-US"/>
        </w:rPr>
        <w:t xml:space="preserve"> Action is selected according to the Gaussian probability distribution.</w:t>
      </w:r>
    </w:p>
    <w:p w14:paraId="232F2353" w14:textId="25AC20AC" w:rsidR="00C81E15" w:rsidRDefault="00C81E15" w:rsidP="00051B3B">
      <w:pPr>
        <w:pStyle w:val="FlietextTH"/>
        <w:rPr>
          <w:lang w:val="en-US"/>
        </w:rPr>
      </w:pPr>
      <w:r>
        <w:rPr>
          <w:b/>
          <w:lang w:val="en-US"/>
        </w:rPr>
        <w:t>iii)</w:t>
      </w:r>
      <w:r>
        <w:rPr>
          <w:b/>
          <w:lang w:val="en-US"/>
        </w:rPr>
        <w:tab/>
      </w:r>
      <w:r w:rsidR="00D65104">
        <w:rPr>
          <w:lang w:val="en-US"/>
        </w:rPr>
        <w:t>No counter measures help to contain the action range in a defined interval</w:t>
      </w:r>
      <w:r w:rsidR="00A62EAC">
        <w:rPr>
          <w:lang w:val="en-US"/>
        </w:rPr>
        <w:t>.</w:t>
      </w:r>
      <w:r w:rsidR="00A62EAC">
        <w:rPr>
          <w:lang w:val="en-US"/>
        </w:rPr>
        <w:br/>
        <w:t xml:space="preserve"> </w:t>
      </w:r>
      <w:r w:rsidR="00A62EAC">
        <w:rPr>
          <w:lang w:val="en-US"/>
        </w:rPr>
        <w:tab/>
        <w:t xml:space="preserve">Measures only help temporarily, and even </w:t>
      </w:r>
      <w:proofErr w:type="gramStart"/>
      <w:r w:rsidR="00A62EAC">
        <w:rPr>
          <w:lang w:val="en-US"/>
        </w:rPr>
        <w:t>then</w:t>
      </w:r>
      <w:proofErr w:type="gramEnd"/>
      <w:r w:rsidR="00A62EAC">
        <w:rPr>
          <w:lang w:val="en-US"/>
        </w:rPr>
        <w:t xml:space="preserve"> the actions space must be defined</w:t>
      </w:r>
      <w:r w:rsidR="00A62EAC">
        <w:rPr>
          <w:lang w:val="en-US"/>
        </w:rPr>
        <w:br/>
      </w:r>
      <w:r w:rsidR="00A62EAC">
        <w:rPr>
          <w:lang w:val="en-US"/>
        </w:rPr>
        <w:tab/>
        <w:t xml:space="preserve">very </w:t>
      </w:r>
      <w:r w:rsidR="00112181">
        <w:rPr>
          <w:lang w:val="en-US"/>
        </w:rPr>
        <w:t>liberally</w:t>
      </w:r>
      <w:r w:rsidR="00A62EAC">
        <w:rPr>
          <w:lang w:val="en-US"/>
        </w:rPr>
        <w:t xml:space="preserve"> as to prevent getting stuck on them from the very beginning.</w:t>
      </w:r>
    </w:p>
    <w:p w14:paraId="576E2A4B" w14:textId="38A59E1A" w:rsidR="006B6E4F" w:rsidRDefault="006B6E4F" w:rsidP="00051B3B">
      <w:pPr>
        <w:pStyle w:val="FlietextTH"/>
        <w:rPr>
          <w:lang w:val="en-US"/>
        </w:rPr>
      </w:pPr>
      <w:r w:rsidRPr="00932403">
        <w:rPr>
          <w:b/>
          <w:highlight w:val="yellow"/>
          <w:lang w:val="en-US"/>
        </w:rPr>
        <w:t>iv)</w:t>
      </w:r>
      <w:r w:rsidRPr="00932403">
        <w:rPr>
          <w:highlight w:val="yellow"/>
          <w:lang w:val="en-US"/>
        </w:rPr>
        <w:tab/>
        <w:t>Interesting behavior: Even with one action output, as is recommended for PPO,</w:t>
      </w:r>
      <w:r w:rsidRPr="00932403">
        <w:rPr>
          <w:highlight w:val="yellow"/>
          <w:lang w:val="en-US"/>
        </w:rPr>
        <w:br/>
        <w:t xml:space="preserve"> </w:t>
      </w:r>
      <w:r w:rsidRPr="00932403">
        <w:rPr>
          <w:highlight w:val="yellow"/>
          <w:lang w:val="en-US"/>
        </w:rPr>
        <w:tab/>
        <w:t>if the learning rate is too high, the action selection will always be the boundaries!</w:t>
      </w:r>
    </w:p>
    <w:p w14:paraId="53095D92" w14:textId="5F5D68F2" w:rsidR="00C17503" w:rsidRPr="00C17503" w:rsidRDefault="00C17503" w:rsidP="00051B3B">
      <w:pPr>
        <w:pStyle w:val="FlietextTH"/>
        <w:rPr>
          <w:lang w:val="en-US"/>
        </w:rPr>
      </w:pPr>
      <w:r>
        <w:rPr>
          <w:b/>
          <w:lang w:val="en-US"/>
        </w:rPr>
        <w:t>v)</w:t>
      </w:r>
      <w:r>
        <w:rPr>
          <w:b/>
          <w:lang w:val="en-US"/>
        </w:rPr>
        <w:tab/>
      </w:r>
      <w:r w:rsidRPr="00FB5570">
        <w:rPr>
          <w:highlight w:val="yellow"/>
          <w:lang w:val="en-US"/>
        </w:rPr>
        <w:t xml:space="preserve">The max. IK points as for now are 2. The agent will never be rewarded for the </w:t>
      </w:r>
      <w:r w:rsidRPr="00FB5570">
        <w:rPr>
          <w:highlight w:val="yellow"/>
          <w:lang w:val="en-US"/>
        </w:rPr>
        <w:br/>
      </w:r>
      <w:r w:rsidRPr="00FB5570">
        <w:rPr>
          <w:highlight w:val="yellow"/>
          <w:lang w:val="en-US"/>
        </w:rPr>
        <w:tab/>
        <w:t>self._</w:t>
      </w:r>
      <w:proofErr w:type="spellStart"/>
      <w:r w:rsidRPr="00FB5570">
        <w:rPr>
          <w:highlight w:val="yellow"/>
          <w:lang w:val="en-US"/>
        </w:rPr>
        <w:t>contact_with_force</w:t>
      </w:r>
      <w:proofErr w:type="spellEnd"/>
      <w:r w:rsidRPr="00FB5570">
        <w:rPr>
          <w:highlight w:val="yellow"/>
          <w:lang w:val="en-US"/>
        </w:rPr>
        <w:t xml:space="preserve">. It is better to reward it when the object is between the </w:t>
      </w:r>
      <w:r w:rsidRPr="00FB5570">
        <w:rPr>
          <w:highlight w:val="yellow"/>
          <w:lang w:val="en-US"/>
        </w:rPr>
        <w:br/>
      </w:r>
      <w:r w:rsidRPr="00FB5570">
        <w:rPr>
          <w:highlight w:val="yellow"/>
          <w:lang w:val="en-US"/>
        </w:rPr>
        <w:tab/>
        <w:t>fingers.</w:t>
      </w:r>
    </w:p>
    <w:p w14:paraId="33FCA229" w14:textId="6C1DB562" w:rsidR="00CE3FA3" w:rsidRDefault="00CE3FA3" w:rsidP="00CE3FA3">
      <w:pPr>
        <w:rPr>
          <w:lang w:val="en-US"/>
        </w:rPr>
      </w:pPr>
      <w:r>
        <w:rPr>
          <w:lang w:val="en-US"/>
        </w:rPr>
        <w:br w:type="page"/>
      </w:r>
    </w:p>
    <w:p w14:paraId="3E13F205" w14:textId="238438FC" w:rsidR="008C7776" w:rsidRDefault="00E829C0" w:rsidP="008C7776">
      <w:pPr>
        <w:pStyle w:val="berschrift2"/>
        <w:spacing w:before="360" w:after="120"/>
        <w:rPr>
          <w:lang w:val="en-US"/>
        </w:rPr>
      </w:pPr>
      <w:bookmarkStart w:id="12" w:name="_Toc63802788"/>
      <w:r>
        <w:rPr>
          <w:lang w:val="en-US"/>
        </w:rPr>
        <w:lastRenderedPageBreak/>
        <w:t>Potential Solutions 3 Axes</w:t>
      </w:r>
      <w:bookmarkEnd w:id="12"/>
    </w:p>
    <w:p w14:paraId="5D6B1EFB" w14:textId="344C5F84" w:rsidR="00510840" w:rsidRPr="00510840" w:rsidRDefault="00510840" w:rsidP="00510840">
      <w:pPr>
        <w:pStyle w:val="berschrift3"/>
        <w:spacing w:before="240" w:after="60"/>
        <w:rPr>
          <w:lang w:val="en-US"/>
        </w:rPr>
      </w:pPr>
      <w:bookmarkStart w:id="13" w:name="_Toc63802789"/>
      <w:r>
        <w:rPr>
          <w:lang w:val="en-US"/>
        </w:rPr>
        <w:t>Standard Configuration</w:t>
      </w:r>
      <w:bookmarkEnd w:id="13"/>
    </w:p>
    <w:p w14:paraId="3BC84C40" w14:textId="68C7C89D" w:rsidR="00EC7BF1" w:rsidRDefault="00510840" w:rsidP="00510840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- </w:t>
      </w:r>
      <w:r w:rsidR="00EC7BF1">
        <w:rPr>
          <w:noProof/>
          <w:lang w:val="en-US"/>
        </w:rPr>
        <w:t>Partial Solutions:</w:t>
      </w:r>
    </w:p>
    <w:p w14:paraId="733FDA1E" w14:textId="5F67F4EE" w:rsidR="00910617" w:rsidRDefault="00910617" w:rsidP="00510840">
      <w:pPr>
        <w:pStyle w:val="FlietextTH"/>
        <w:ind w:left="908"/>
        <w:rPr>
          <w:noProof/>
          <w:lang w:val="en-US"/>
        </w:rPr>
      </w:pPr>
      <w:r>
        <w:rPr>
          <w:noProof/>
          <w:lang w:val="en-US"/>
        </w:rPr>
        <w:t>Solution_13:</w:t>
      </w:r>
      <w:r>
        <w:rPr>
          <w:noProof/>
          <w:lang w:val="en-US"/>
        </w:rPr>
        <w:tab/>
        <w:t xml:space="preserve">Punishment of the crash is multiplied by the max. allowable </w:t>
      </w:r>
      <w:r>
        <w:rPr>
          <w:noProof/>
          <w:lang w:val="en-US"/>
        </w:rPr>
        <w:br/>
        <w:t xml:space="preserve">  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trajectory points.</w:t>
      </w:r>
    </w:p>
    <w:p w14:paraId="05976D0C" w14:textId="672EF44F" w:rsidR="00910617" w:rsidRDefault="00910617" w:rsidP="00510840">
      <w:pPr>
        <w:pStyle w:val="FlietextTH"/>
        <w:ind w:left="908"/>
        <w:rPr>
          <w:noProof/>
          <w:lang w:val="en-US"/>
        </w:rPr>
      </w:pPr>
      <w:r>
        <w:rPr>
          <w:noProof/>
          <w:lang w:val="en-US"/>
        </w:rPr>
        <w:t>Solution_14:</w:t>
      </w:r>
      <w:r>
        <w:rPr>
          <w:noProof/>
          <w:lang w:val="en-US"/>
        </w:rPr>
        <w:tab/>
        <w:t xml:space="preserve">Reduction of the trajectory. Based on Iterations_Conclusions </w:t>
      </w:r>
      <w:r>
        <w:rPr>
          <w:noProof/>
          <w:lang w:val="en-US"/>
        </w:rPr>
        <w:br/>
        <w:t xml:space="preserve"> 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Section 2</w:t>
      </w:r>
    </w:p>
    <w:p w14:paraId="6191500B" w14:textId="12E3D7BD" w:rsidR="00910617" w:rsidRDefault="00910617" w:rsidP="00EC7BF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ab/>
        <w:t>Solution_15:</w:t>
      </w:r>
      <w:r>
        <w:rPr>
          <w:noProof/>
          <w:lang w:val="en-US"/>
        </w:rPr>
        <w:tab/>
      </w:r>
      <w:r w:rsidR="00FF2493">
        <w:rPr>
          <w:noProof/>
          <w:lang w:val="en-US"/>
        </w:rPr>
        <w:t xml:space="preserve">Not punished for depleting trajectory points without reaching </w:t>
      </w:r>
      <w:r w:rsidR="00FF2493">
        <w:rPr>
          <w:noProof/>
          <w:lang w:val="en-US"/>
        </w:rPr>
        <w:br/>
        <w:t xml:space="preserve">  </w:t>
      </w:r>
      <w:r w:rsidR="00FF2493">
        <w:rPr>
          <w:noProof/>
          <w:lang w:val="en-US"/>
        </w:rPr>
        <w:tab/>
      </w:r>
      <w:r w:rsidR="00FF2493">
        <w:rPr>
          <w:noProof/>
          <w:lang w:val="en-US"/>
        </w:rPr>
        <w:tab/>
      </w:r>
      <w:r w:rsidR="00FF2493">
        <w:rPr>
          <w:noProof/>
          <w:lang w:val="en-US"/>
        </w:rPr>
        <w:tab/>
      </w:r>
      <w:r w:rsidR="00FF2493">
        <w:rPr>
          <w:noProof/>
          <w:lang w:val="en-US"/>
        </w:rPr>
        <w:tab/>
      </w:r>
      <w:r w:rsidR="00FF2493">
        <w:rPr>
          <w:noProof/>
          <w:lang w:val="en-US"/>
        </w:rPr>
        <w:tab/>
        <w:t>its objective</w:t>
      </w:r>
    </w:p>
    <w:p w14:paraId="49D820FC" w14:textId="67C0A7C5" w:rsidR="003C0ED6" w:rsidRDefault="003C0ED6" w:rsidP="00EC7BF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ab/>
        <w:t>Solution_28:</w:t>
      </w:r>
      <w:r>
        <w:rPr>
          <w:noProof/>
          <w:lang w:val="en-US"/>
        </w:rPr>
        <w:tab/>
      </w:r>
      <w:r w:rsidR="00BB0350">
        <w:rPr>
          <w:noProof/>
          <w:lang w:val="en-US"/>
        </w:rPr>
        <w:t>Change termination coditions in the for- and while loop</w:t>
      </w:r>
    </w:p>
    <w:p w14:paraId="64F11E7C" w14:textId="77873676" w:rsidR="00BB0350" w:rsidRDefault="00BB0350" w:rsidP="00EC7BF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ab/>
        <w:t>GENERAL:</w:t>
      </w:r>
      <w:r>
        <w:rPr>
          <w:noProof/>
          <w:lang w:val="en-US"/>
        </w:rPr>
        <w:tab/>
        <w:t>Liberal Action Space</w:t>
      </w:r>
    </w:p>
    <w:p w14:paraId="640A6539" w14:textId="19C189EB" w:rsidR="008C7776" w:rsidRDefault="00C6133E" w:rsidP="00EC7BF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br/>
        <w:t xml:space="preserve">  </w:t>
      </w:r>
      <w:r w:rsidR="00510840">
        <w:rPr>
          <w:noProof/>
          <w:lang w:val="en-US"/>
        </w:rPr>
        <w:t xml:space="preserve">- </w:t>
      </w:r>
      <w:r>
        <w:rPr>
          <w:noProof/>
          <w:lang w:val="en-US"/>
        </w:rPr>
        <w:t>Configuraiton:</w:t>
      </w:r>
    </w:p>
    <w:p w14:paraId="10BE795C" w14:textId="53D6FEE1" w:rsidR="004E26F3" w:rsidRDefault="00EC7BF1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>a)</w:t>
      </w:r>
      <w:r>
        <w:rPr>
          <w:noProof/>
          <w:lang w:val="en-US"/>
        </w:rPr>
        <w:tab/>
        <w:t>Network Architecture:</w:t>
      </w:r>
      <w:r w:rsidR="008E61D0">
        <w:rPr>
          <w:noProof/>
          <w:lang w:val="en-US"/>
        </w:rPr>
        <w:tab/>
        <w:t>[</w:t>
      </w:r>
      <w:r w:rsidR="00F42735">
        <w:rPr>
          <w:noProof/>
          <w:lang w:val="en-US"/>
        </w:rPr>
        <w:t>200</w:t>
      </w:r>
      <w:r w:rsidR="008E61D0">
        <w:rPr>
          <w:noProof/>
          <w:lang w:val="en-US"/>
        </w:rPr>
        <w:t>,</w:t>
      </w:r>
      <w:r w:rsidR="00F42735">
        <w:rPr>
          <w:noProof/>
          <w:lang w:val="en-US"/>
        </w:rPr>
        <w:t>20</w:t>
      </w:r>
      <w:r w:rsidR="00A32949">
        <w:rPr>
          <w:noProof/>
          <w:lang w:val="en-US"/>
        </w:rPr>
        <w:t>0</w:t>
      </w:r>
      <w:r w:rsidR="008E61D0">
        <w:rPr>
          <w:noProof/>
          <w:lang w:val="en-US"/>
        </w:rPr>
        <w:t>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 w:rsidR="008E61D0">
        <w:rPr>
          <w:noProof/>
          <w:lang w:val="en-US"/>
        </w:rPr>
        <w:tab/>
      </w:r>
      <w:r w:rsidR="008E61D0"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</w:r>
      <w:r w:rsidR="00CA59AD">
        <w:rPr>
          <w:noProof/>
          <w:lang w:val="en-US"/>
        </w:rPr>
        <w:t>self._max_IK_points:</w:t>
      </w:r>
      <w:r w:rsidR="008E61D0">
        <w:rPr>
          <w:noProof/>
          <w:lang w:val="en-US"/>
        </w:rPr>
        <w:tab/>
        <w:t>2</w:t>
      </w:r>
      <w:r w:rsidR="008E61D0">
        <w:rPr>
          <w:noProof/>
          <w:lang w:val="en-US"/>
        </w:rPr>
        <w:br/>
        <w:t xml:space="preserve"> </w:t>
      </w:r>
      <w:r w:rsidR="008E61D0">
        <w:rPr>
          <w:noProof/>
          <w:lang w:val="en-US"/>
        </w:rPr>
        <w:tab/>
      </w:r>
      <w:r w:rsidR="008E61D0">
        <w:rPr>
          <w:noProof/>
          <w:lang w:val="en-US"/>
        </w:rPr>
        <w:tab/>
        <w:t>d)</w:t>
      </w:r>
      <w:r w:rsidR="008E61D0">
        <w:rPr>
          <w:noProof/>
          <w:lang w:val="en-US"/>
        </w:rPr>
        <w:tab/>
        <w:t>Action Space:</w:t>
      </w:r>
      <w:r w:rsidR="008E61D0">
        <w:rPr>
          <w:noProof/>
          <w:lang w:val="en-US"/>
        </w:rPr>
        <w:tab/>
      </w:r>
      <w:r w:rsidR="008E61D0">
        <w:rPr>
          <w:noProof/>
          <w:lang w:val="en-US"/>
        </w:rPr>
        <w:tab/>
      </w:r>
      <w:r w:rsidR="008E61D0">
        <w:rPr>
          <w:noProof/>
          <w:lang w:val="en-US"/>
        </w:rPr>
        <w:tab/>
      </w:r>
      <w:r w:rsidR="00E54563">
        <w:rPr>
          <w:noProof/>
          <w:lang w:val="en-US"/>
        </w:rPr>
        <w:t>[-5, -5, -5] [5, 5, 5]</w:t>
      </w:r>
      <w:r w:rsidR="004E26F3">
        <w:rPr>
          <w:noProof/>
          <w:lang w:val="en-US"/>
        </w:rPr>
        <w:br/>
        <w:t xml:space="preserve">  </w:t>
      </w:r>
    </w:p>
    <w:p w14:paraId="57DB5799" w14:textId="16C5B34F" w:rsidR="00C6133E" w:rsidRDefault="00C6133E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 w:rsidR="007317F4"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 w:rsidR="007317F4"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66E05FB8" w14:textId="45CF12F2" w:rsidR="00EA579B" w:rsidRDefault="00EA579B">
      <w:pPr>
        <w:rPr>
          <w:bCs/>
          <w:iCs/>
          <w:noProof/>
          <w:color w:val="000000" w:themeColor="text1"/>
          <w:szCs w:val="24"/>
          <w:lang w:val="en-US" w:eastAsia="x-none"/>
        </w:rPr>
      </w:pPr>
      <w:r>
        <w:rPr>
          <w:noProof/>
          <w:lang w:val="en-US"/>
        </w:rPr>
        <w:br w:type="page"/>
      </w:r>
    </w:p>
    <w:p w14:paraId="3416B564" w14:textId="72B8E2B7" w:rsidR="00CC6AEF" w:rsidRDefault="00EA579B" w:rsidP="00EA579B">
      <w:pPr>
        <w:pStyle w:val="berschrift3"/>
        <w:spacing w:before="240" w:after="60"/>
        <w:rPr>
          <w:noProof/>
          <w:lang w:val="en-US"/>
        </w:rPr>
      </w:pPr>
      <w:bookmarkStart w:id="14" w:name="_Toc63802790"/>
      <w:r>
        <w:rPr>
          <w:noProof/>
          <w:lang w:val="en-US"/>
        </w:rPr>
        <w:lastRenderedPageBreak/>
        <w:t>Solutions</w:t>
      </w:r>
      <w:bookmarkEnd w:id="14"/>
    </w:p>
    <w:p w14:paraId="39DE7A18" w14:textId="1B141558" w:rsidR="00EA579B" w:rsidRDefault="00160D2B" w:rsidP="00EA579B">
      <w:pPr>
        <w:pStyle w:val="FlietextTH"/>
        <w:rPr>
          <w:b/>
          <w:lang w:val="en-US" w:eastAsia="x-none"/>
        </w:rPr>
      </w:pPr>
      <w:r>
        <w:rPr>
          <w:b/>
          <w:lang w:val="en-US" w:eastAsia="x-none"/>
        </w:rPr>
        <w:br/>
      </w:r>
      <w:r w:rsidR="00970209" w:rsidRPr="00372B2C">
        <w:rPr>
          <w:b/>
          <w:highlight w:val="red"/>
          <w:lang w:val="en-US" w:eastAsia="x-none"/>
        </w:rPr>
        <w:t>1)</w:t>
      </w:r>
      <w:r w:rsidR="007D5934" w:rsidRPr="00372B2C">
        <w:rPr>
          <w:b/>
          <w:highlight w:val="red"/>
          <w:lang w:val="en-US" w:eastAsia="x-none"/>
        </w:rPr>
        <w:tab/>
      </w:r>
      <w:r w:rsidRPr="00372B2C">
        <w:rPr>
          <w:b/>
          <w:highlight w:val="red"/>
          <w:lang w:val="en-US" w:eastAsia="x-none"/>
        </w:rPr>
        <w:t>Solution 1</w:t>
      </w:r>
    </w:p>
    <w:p w14:paraId="31854EB9" w14:textId="2EE46186" w:rsidR="00160D2B" w:rsidRDefault="00160D2B" w:rsidP="00160D2B">
      <w:pPr>
        <w:pStyle w:val="FlietextTH"/>
        <w:rPr>
          <w:noProof/>
          <w:lang w:val="en-US"/>
        </w:rPr>
      </w:pPr>
      <w:r w:rsidRPr="008C5EAC">
        <w:rPr>
          <w:noProof/>
          <w:lang w:val="en-US"/>
        </w:rPr>
        <w:t>Punish the agent whenever it selects the boundaries</w:t>
      </w:r>
      <w:r w:rsidR="00CC604A">
        <w:rPr>
          <w:noProof/>
          <w:lang w:val="en-US"/>
        </w:rPr>
        <w:t xml:space="preserve"> and terminate the episode</w:t>
      </w:r>
      <w:r w:rsidR="007D0457">
        <w:rPr>
          <w:noProof/>
          <w:lang w:val="en-US"/>
        </w:rPr>
        <w:t>.</w:t>
      </w:r>
    </w:p>
    <w:p w14:paraId="2C683C4F" w14:textId="77777777" w:rsidR="00F80213" w:rsidRDefault="00F80213" w:rsidP="00F80213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 xml:space="preserve">  - Configuraiton:</w:t>
      </w:r>
    </w:p>
    <w:p w14:paraId="35DE73D9" w14:textId="043C496E" w:rsidR="00F80213" w:rsidRDefault="00F80213" w:rsidP="00F8021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</w:t>
      </w:r>
      <w:r w:rsidR="00A32949" w:rsidRPr="00A40CB9">
        <w:rPr>
          <w:noProof/>
          <w:highlight w:val="yellow"/>
          <w:lang w:val="en-US"/>
        </w:rPr>
        <w:t>150</w:t>
      </w:r>
      <w:r w:rsidRPr="00A40CB9">
        <w:rPr>
          <w:noProof/>
          <w:highlight w:val="yellow"/>
          <w:lang w:val="en-US"/>
        </w:rPr>
        <w:t>,</w:t>
      </w:r>
      <w:r w:rsidR="00A32949" w:rsidRPr="00A40CB9">
        <w:rPr>
          <w:noProof/>
          <w:highlight w:val="yellow"/>
          <w:lang w:val="en-US"/>
        </w:rPr>
        <w:t>150</w:t>
      </w:r>
      <w:r w:rsidRPr="00A40CB9">
        <w:rPr>
          <w:noProof/>
          <w:highlight w:val="yellow"/>
          <w:lang w:val="en-US"/>
        </w:rPr>
        <w:t>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</w:t>
      </w:r>
      <w:r w:rsidR="0068627F" w:rsidRPr="00325102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 xml:space="preserve">, </w:t>
      </w:r>
      <w:r w:rsidR="00307202" w:rsidRPr="00325102">
        <w:rPr>
          <w:noProof/>
          <w:highlight w:val="yellow"/>
          <w:lang w:val="en-US"/>
        </w:rPr>
        <w:t>-</w:t>
      </w:r>
      <w:r w:rsidR="0068627F" w:rsidRPr="00325102">
        <w:rPr>
          <w:noProof/>
          <w:highlight w:val="yellow"/>
          <w:lang w:val="en-US"/>
        </w:rPr>
        <w:t>2</w:t>
      </w:r>
      <w:r w:rsidR="00307202" w:rsidRPr="00325102">
        <w:rPr>
          <w:noProof/>
          <w:highlight w:val="yellow"/>
          <w:lang w:val="en-US"/>
        </w:rPr>
        <w:t>, -</w:t>
      </w:r>
      <w:r w:rsidR="0068627F" w:rsidRPr="00325102">
        <w:rPr>
          <w:noProof/>
          <w:highlight w:val="yellow"/>
          <w:lang w:val="en-US"/>
        </w:rPr>
        <w:t>2</w:t>
      </w:r>
      <w:r w:rsidR="00307202" w:rsidRPr="00325102">
        <w:rPr>
          <w:noProof/>
          <w:highlight w:val="yellow"/>
          <w:lang w:val="en-US"/>
        </w:rPr>
        <w:t>] [</w:t>
      </w:r>
      <w:r w:rsidR="0068627F" w:rsidRPr="00325102">
        <w:rPr>
          <w:noProof/>
          <w:highlight w:val="yellow"/>
          <w:lang w:val="en-US"/>
        </w:rPr>
        <w:t>2</w:t>
      </w:r>
      <w:r w:rsidR="00307202" w:rsidRPr="00325102">
        <w:rPr>
          <w:noProof/>
          <w:highlight w:val="yellow"/>
          <w:lang w:val="en-US"/>
        </w:rPr>
        <w:t xml:space="preserve">, </w:t>
      </w:r>
      <w:r w:rsidR="0068627F" w:rsidRPr="00325102">
        <w:rPr>
          <w:noProof/>
          <w:highlight w:val="yellow"/>
          <w:lang w:val="en-US"/>
        </w:rPr>
        <w:t>2</w:t>
      </w:r>
      <w:r w:rsidR="00307202" w:rsidRPr="00325102">
        <w:rPr>
          <w:noProof/>
          <w:highlight w:val="yellow"/>
          <w:lang w:val="en-US"/>
        </w:rPr>
        <w:t xml:space="preserve">, </w:t>
      </w:r>
      <w:r w:rsidR="0068627F" w:rsidRPr="00325102">
        <w:rPr>
          <w:noProof/>
          <w:highlight w:val="yellow"/>
          <w:lang w:val="en-US"/>
        </w:rPr>
        <w:t>2</w:t>
      </w:r>
      <w:r w:rsidR="00307202" w:rsidRPr="00325102">
        <w:rPr>
          <w:noProof/>
          <w:highlight w:val="yellow"/>
          <w:lang w:val="en-US"/>
        </w:rPr>
        <w:t>]</w:t>
      </w:r>
    </w:p>
    <w:p w14:paraId="320F1ACF" w14:textId="4F2F7321" w:rsidR="00F80213" w:rsidRDefault="00F80213" w:rsidP="00F8021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6A609C0B" w14:textId="165B143B" w:rsidR="00C5597D" w:rsidRDefault="00C5597D" w:rsidP="00F80213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- Result Training; </w:t>
      </w:r>
      <w:r w:rsidR="00E13757">
        <w:rPr>
          <w:noProof/>
          <w:lang w:val="en-US"/>
        </w:rPr>
        <w:t>Time to reach plateuing in reward</w:t>
      </w:r>
      <w:r>
        <w:rPr>
          <w:noProof/>
          <w:lang w:val="en-US"/>
        </w:rPr>
        <w:t xml:space="preserve"> (START:</w:t>
      </w:r>
      <w:r w:rsidR="00BF7274">
        <w:rPr>
          <w:noProof/>
          <w:lang w:val="en-US"/>
        </w:rPr>
        <w:t xml:space="preserve"> 2</w:t>
      </w:r>
      <w:r w:rsidR="00A32949">
        <w:rPr>
          <w:noProof/>
          <w:lang w:val="en-US"/>
        </w:rPr>
        <w:t>3:</w:t>
      </w:r>
      <w:r w:rsidR="00AF6B39">
        <w:rPr>
          <w:noProof/>
          <w:lang w:val="en-US"/>
        </w:rPr>
        <w:t>1</w:t>
      </w:r>
      <w:r w:rsidR="00A32949">
        <w:rPr>
          <w:noProof/>
          <w:lang w:val="en-US"/>
        </w:rPr>
        <w:t>4</w:t>
      </w:r>
      <w:r>
        <w:rPr>
          <w:noProof/>
          <w:lang w:val="en-US"/>
        </w:rPr>
        <w:t>;END</w:t>
      </w:r>
      <w:r w:rsidR="00B06A6C">
        <w:rPr>
          <w:noProof/>
          <w:lang w:val="en-US"/>
        </w:rPr>
        <w:t>:</w:t>
      </w:r>
      <w:r w:rsidR="00D25D35">
        <w:rPr>
          <w:noProof/>
          <w:lang w:val="en-US"/>
        </w:rPr>
        <w:t xml:space="preserve"> 00:05</w:t>
      </w:r>
      <w:r w:rsidR="00BF7274">
        <w:rPr>
          <w:noProof/>
          <w:lang w:val="en-US"/>
        </w:rPr>
        <w:t xml:space="preserve"> </w:t>
      </w:r>
      <w:r w:rsidR="00B06A6C">
        <w:rPr>
          <w:noProof/>
          <w:lang w:val="en-US"/>
        </w:rPr>
        <w:t xml:space="preserve">) </w:t>
      </w:r>
    </w:p>
    <w:p w14:paraId="3F23DEF2" w14:textId="184380AB" w:rsidR="00FF5232" w:rsidRDefault="00FF5232" w:rsidP="00F80213">
      <w:pPr>
        <w:pStyle w:val="Flietext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CDD2DB7" wp14:editId="0CD173DF">
            <wp:simplePos x="0" y="0"/>
            <wp:positionH relativeFrom="column">
              <wp:posOffset>2747645</wp:posOffset>
            </wp:positionH>
            <wp:positionV relativeFrom="paragraph">
              <wp:posOffset>8255</wp:posOffset>
            </wp:positionV>
            <wp:extent cx="2606040" cy="1821180"/>
            <wp:effectExtent l="0" t="0" r="3810" b="762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D110101" wp14:editId="30235970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2674620" cy="167640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0AB9C3" w14:textId="70ABDB63" w:rsidR="00160D2B" w:rsidRDefault="00160D2B" w:rsidP="00EA579B">
      <w:pPr>
        <w:pStyle w:val="FlietextTH"/>
        <w:rPr>
          <w:b/>
          <w:lang w:val="en-US" w:eastAsia="x-none"/>
        </w:rPr>
      </w:pPr>
    </w:p>
    <w:p w14:paraId="0C0C58CF" w14:textId="76F50452" w:rsidR="00FF5232" w:rsidRDefault="00FF5232" w:rsidP="00EA579B">
      <w:pPr>
        <w:pStyle w:val="FlietextTH"/>
        <w:rPr>
          <w:b/>
          <w:lang w:val="en-US" w:eastAsia="x-none"/>
        </w:rPr>
      </w:pPr>
    </w:p>
    <w:p w14:paraId="30B3C0FD" w14:textId="7AFF85D8" w:rsidR="00FF5232" w:rsidRDefault="00FF5232" w:rsidP="00EA579B">
      <w:pPr>
        <w:pStyle w:val="FlietextTH"/>
        <w:rPr>
          <w:b/>
          <w:lang w:val="en-US" w:eastAsia="x-none"/>
        </w:rPr>
      </w:pPr>
    </w:p>
    <w:p w14:paraId="37BEAACD" w14:textId="28AB53B7" w:rsidR="00FF5232" w:rsidRDefault="00FF5232" w:rsidP="00EA579B">
      <w:pPr>
        <w:pStyle w:val="FlietextTH"/>
        <w:rPr>
          <w:b/>
          <w:lang w:val="en-US" w:eastAsia="x-none"/>
        </w:rPr>
      </w:pPr>
    </w:p>
    <w:p w14:paraId="4FB753C5" w14:textId="47158090" w:rsidR="00FF5232" w:rsidRDefault="00FF5232" w:rsidP="00EA579B">
      <w:pPr>
        <w:pStyle w:val="FlietextTH"/>
        <w:rPr>
          <w:b/>
          <w:lang w:val="en-US" w:eastAsia="x-none"/>
        </w:rPr>
      </w:pPr>
    </w:p>
    <w:p w14:paraId="1EF1DF8B" w14:textId="378F65F1" w:rsidR="00FF5232" w:rsidRDefault="00FF5232" w:rsidP="00EA579B">
      <w:pPr>
        <w:pStyle w:val="FlietextTH"/>
        <w:rPr>
          <w:b/>
          <w:lang w:val="en-US" w:eastAsia="x-none"/>
        </w:rPr>
      </w:pPr>
      <w:r>
        <w:rPr>
          <w:b/>
          <w:noProof/>
          <w:lang w:val="en-US" w:eastAsia="x-none"/>
        </w:rPr>
        <w:drawing>
          <wp:anchor distT="0" distB="0" distL="114300" distR="114300" simplePos="0" relativeHeight="251660288" behindDoc="0" locked="0" layoutInCell="1" allowOverlap="1" wp14:anchorId="07EBF5E1" wp14:editId="74C33576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181600" cy="1828800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46A5FF" w14:textId="185ADA24" w:rsidR="009712F8" w:rsidRPr="009712F8" w:rsidRDefault="009712F8" w:rsidP="009712F8">
      <w:pPr>
        <w:rPr>
          <w:lang w:val="en-US" w:eastAsia="x-none"/>
        </w:rPr>
      </w:pPr>
    </w:p>
    <w:p w14:paraId="706F5AE3" w14:textId="7AFE9F10" w:rsidR="009712F8" w:rsidRPr="009712F8" w:rsidRDefault="009712F8" w:rsidP="009712F8">
      <w:pPr>
        <w:rPr>
          <w:lang w:val="en-US" w:eastAsia="x-none"/>
        </w:rPr>
      </w:pPr>
    </w:p>
    <w:p w14:paraId="15291889" w14:textId="649EECA6" w:rsidR="009712F8" w:rsidRDefault="009712F8" w:rsidP="009712F8">
      <w:pPr>
        <w:rPr>
          <w:b/>
          <w:lang w:val="en-US" w:eastAsia="x-none"/>
        </w:rPr>
      </w:pPr>
    </w:p>
    <w:p w14:paraId="3FE994F1" w14:textId="7F03A5F5" w:rsidR="009712F8" w:rsidRDefault="009712F8" w:rsidP="009712F8">
      <w:pPr>
        <w:rPr>
          <w:b/>
          <w:lang w:val="en-US" w:eastAsia="x-none"/>
        </w:rPr>
      </w:pPr>
    </w:p>
    <w:p w14:paraId="4A02A1FD" w14:textId="620D35A8" w:rsidR="009712F8" w:rsidRDefault="009712F8" w:rsidP="009712F8">
      <w:pPr>
        <w:rPr>
          <w:lang w:val="en-US" w:eastAsia="x-none"/>
        </w:rPr>
      </w:pPr>
    </w:p>
    <w:p w14:paraId="2FD06A90" w14:textId="6994EBCE" w:rsidR="009712F8" w:rsidRDefault="009712F8" w:rsidP="009712F8">
      <w:pPr>
        <w:rPr>
          <w:lang w:val="en-US" w:eastAsia="x-none"/>
        </w:rPr>
      </w:pPr>
    </w:p>
    <w:p w14:paraId="11272158" w14:textId="079A9974" w:rsidR="009712F8" w:rsidRDefault="009712F8" w:rsidP="009712F8">
      <w:pPr>
        <w:rPr>
          <w:lang w:val="en-US" w:eastAsia="x-none"/>
        </w:rPr>
      </w:pPr>
    </w:p>
    <w:p w14:paraId="50FDAF7C" w14:textId="77777777" w:rsidR="00977CA5" w:rsidRDefault="00977CA5" w:rsidP="009712F8">
      <w:pPr>
        <w:rPr>
          <w:lang w:val="en-US" w:eastAsia="x-none"/>
        </w:rPr>
      </w:pPr>
    </w:p>
    <w:p w14:paraId="718DF593" w14:textId="5E6B9519" w:rsidR="00434069" w:rsidRDefault="009712F8" w:rsidP="009712F8">
      <w:pPr>
        <w:rPr>
          <w:lang w:val="en-US" w:eastAsia="x-none"/>
        </w:rPr>
      </w:pPr>
      <w:r>
        <w:rPr>
          <w:lang w:val="en-US" w:eastAsia="x-none"/>
        </w:rPr>
        <w:lastRenderedPageBreak/>
        <w:t xml:space="preserve">- </w:t>
      </w:r>
      <w:r w:rsidR="00EF41D1">
        <w:rPr>
          <w:lang w:val="en-US" w:eastAsia="x-none"/>
        </w:rPr>
        <w:t>Notes:</w:t>
      </w:r>
    </w:p>
    <w:p w14:paraId="6043D126" w14:textId="63C76A1D" w:rsidR="00EF41D1" w:rsidRDefault="00EF41D1" w:rsidP="009712F8">
      <w:pPr>
        <w:rPr>
          <w:lang w:val="en-US" w:eastAsia="x-none"/>
        </w:rPr>
      </w:pPr>
      <w:r>
        <w:rPr>
          <w:lang w:val="en-US" w:eastAsia="x-none"/>
        </w:rPr>
        <w:tab/>
        <w:t>- It gets punished by self._</w:t>
      </w:r>
      <w:proofErr w:type="spellStart"/>
      <w:r>
        <w:rPr>
          <w:lang w:val="en-US" w:eastAsia="x-none"/>
        </w:rPr>
        <w:t>max_IK_points</w:t>
      </w:r>
      <w:proofErr w:type="spellEnd"/>
      <w:r>
        <w:rPr>
          <w:lang w:val="en-US" w:eastAsia="x-none"/>
        </w:rPr>
        <w:t xml:space="preserve"> + 1in case of boundary selection</w:t>
      </w:r>
      <w:r w:rsidR="00226B42">
        <w:rPr>
          <w:lang w:val="en-US" w:eastAsia="x-none"/>
        </w:rPr>
        <w:br/>
        <w:t xml:space="preserve"> </w:t>
      </w:r>
      <w:r w:rsidR="00226B42">
        <w:rPr>
          <w:lang w:val="en-US" w:eastAsia="x-none"/>
        </w:rPr>
        <w:tab/>
        <w:t xml:space="preserve"> </w:t>
      </w:r>
      <w:r w:rsidR="00226B42" w:rsidRPr="00226B42">
        <w:rPr>
          <w:lang w:val="en-US" w:eastAsia="x-none"/>
        </w:rPr>
        <w:sym w:font="Wingdings" w:char="F0E8"/>
      </w:r>
      <w:r w:rsidR="00226B42">
        <w:rPr>
          <w:lang w:val="en-US" w:eastAsia="x-none"/>
        </w:rPr>
        <w:t xml:space="preserve"> </w:t>
      </w:r>
      <w:proofErr w:type="spellStart"/>
      <w:r w:rsidR="00226B42">
        <w:rPr>
          <w:lang w:val="en-US" w:eastAsia="x-none"/>
        </w:rPr>
        <w:t>Selection</w:t>
      </w:r>
      <w:proofErr w:type="spellEnd"/>
      <w:r w:rsidR="00226B42">
        <w:rPr>
          <w:lang w:val="en-US" w:eastAsia="x-none"/>
        </w:rPr>
        <w:t xml:space="preserve"> of boundaries significantly reduced.</w:t>
      </w:r>
    </w:p>
    <w:p w14:paraId="4429B913" w14:textId="6D7193D8" w:rsidR="00EF41D1" w:rsidRDefault="00EF41D1" w:rsidP="009712F8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0F7697">
        <w:rPr>
          <w:lang w:val="en-US" w:eastAsia="x-none"/>
        </w:rPr>
        <w:t xml:space="preserve">Converges to the "crash" value. </w:t>
      </w:r>
    </w:p>
    <w:p w14:paraId="22020413" w14:textId="4801E0D9" w:rsidR="00497D97" w:rsidRDefault="000F7697" w:rsidP="009712F8">
      <w:pPr>
        <w:rPr>
          <w:lang w:val="en-US" w:eastAsia="x-none"/>
        </w:rPr>
      </w:pPr>
      <w:r>
        <w:rPr>
          <w:lang w:val="en-US" w:eastAsia="x-none"/>
        </w:rPr>
        <w:tab/>
        <w:t xml:space="preserve">- Possible </w:t>
      </w:r>
      <w:r w:rsidR="00497D97">
        <w:rPr>
          <w:lang w:val="en-US" w:eastAsia="x-none"/>
        </w:rPr>
        <w:t>improvements:</w:t>
      </w:r>
    </w:p>
    <w:p w14:paraId="0B1BCBB6" w14:textId="3702CF20" w:rsidR="00497D97" w:rsidRDefault="00497D97" w:rsidP="009712F8">
      <w:pPr>
        <w:rPr>
          <w:lang w:val="en-US" w:eastAsia="x-none"/>
        </w:rPr>
      </w:pP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- </w:t>
      </w:r>
      <w:r w:rsidR="00CB63C6">
        <w:rPr>
          <w:lang w:val="en-US" w:eastAsia="x-none"/>
        </w:rPr>
        <w:t xml:space="preserve">Subtract the punishment for the crash by each IK point execution that didn’t </w:t>
      </w:r>
      <w:r w:rsidR="00CB63C6">
        <w:rPr>
          <w:lang w:val="en-US" w:eastAsia="x-none"/>
        </w:rPr>
        <w:br/>
      </w:r>
      <w:r w:rsidR="00CB63C6">
        <w:rPr>
          <w:lang w:val="en-US" w:eastAsia="x-none"/>
        </w:rPr>
        <w:tab/>
      </w:r>
      <w:r w:rsidR="00CB63C6">
        <w:rPr>
          <w:lang w:val="en-US" w:eastAsia="x-none"/>
        </w:rPr>
        <w:tab/>
        <w:t xml:space="preserve">  crash </w:t>
      </w:r>
      <w:proofErr w:type="gramStart"/>
      <w:r w:rsidR="00CB63C6">
        <w:rPr>
          <w:lang w:val="en-US" w:eastAsia="x-none"/>
        </w:rPr>
        <w:t>in order to</w:t>
      </w:r>
      <w:proofErr w:type="gramEnd"/>
      <w:r w:rsidR="00CB63C6">
        <w:rPr>
          <w:lang w:val="en-US" w:eastAsia="x-none"/>
        </w:rPr>
        <w:t xml:space="preserve"> exterminate the "suicide" behavior.</w:t>
      </w:r>
    </w:p>
    <w:p w14:paraId="686F030D" w14:textId="4DAF1F5E" w:rsidR="00EF5E2A" w:rsidRDefault="00E54E1F" w:rsidP="00E54E1F">
      <w:pPr>
        <w:rPr>
          <w:lang w:val="en-US" w:eastAsia="x-none"/>
        </w:rPr>
      </w:pPr>
      <w:r>
        <w:rPr>
          <w:lang w:val="en-US" w:eastAsia="x-none"/>
        </w:rPr>
        <w:br w:type="page"/>
      </w:r>
      <w:r w:rsidR="00B27743">
        <w:rPr>
          <w:b/>
          <w:bCs/>
          <w:noProof/>
          <w:lang w:val="en-US" w:eastAsia="x-non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533E00" wp14:editId="16FEF542">
                <wp:simplePos x="0" y="0"/>
                <wp:positionH relativeFrom="column">
                  <wp:posOffset>-60325</wp:posOffset>
                </wp:positionH>
                <wp:positionV relativeFrom="paragraph">
                  <wp:posOffset>261620</wp:posOffset>
                </wp:positionV>
                <wp:extent cx="5762625" cy="4095750"/>
                <wp:effectExtent l="57150" t="19050" r="85725" b="9525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409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0E1DF" id="Rechteck 41" o:spid="_x0000_s1026" style="position:absolute;margin-left:-4.75pt;margin-top:20.6pt;width:453.75pt;height:32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" filled="f" strokecolor="gray [3215]">
                <v:shadow on="t" color="black" opacity="22937f" origin=",.5" offset="0,.63889mm"/>
              </v:rect>
            </w:pict>
          </mc:Fallback>
        </mc:AlternateContent>
      </w:r>
      <w:r w:rsidR="00970209" w:rsidRPr="00372B2C">
        <w:rPr>
          <w:b/>
          <w:bCs/>
          <w:highlight w:val="red"/>
          <w:lang w:val="en-US" w:eastAsia="x-none"/>
        </w:rPr>
        <w:t>2)</w:t>
      </w:r>
      <w:r w:rsidR="007D5934" w:rsidRPr="00372B2C">
        <w:rPr>
          <w:highlight w:val="red"/>
          <w:lang w:val="en-US" w:eastAsia="x-none"/>
        </w:rPr>
        <w:tab/>
      </w:r>
      <w:r w:rsidR="00A41B3C" w:rsidRPr="00372B2C">
        <w:rPr>
          <w:highlight w:val="red"/>
          <w:lang w:val="en-US" w:eastAsia="x-none"/>
        </w:rPr>
        <w:t xml:space="preserve">Based on </w:t>
      </w:r>
      <w:r w:rsidR="00970209" w:rsidRPr="00372B2C">
        <w:rPr>
          <w:highlight w:val="red"/>
          <w:lang w:val="en-US" w:eastAsia="x-none"/>
        </w:rPr>
        <w:t>1</w:t>
      </w:r>
      <w:r w:rsidR="007D5934" w:rsidRPr="00372B2C">
        <w:rPr>
          <w:highlight w:val="red"/>
          <w:lang w:val="en-US" w:eastAsia="x-none"/>
        </w:rPr>
        <w:t>)</w:t>
      </w:r>
      <w:r w:rsidR="00970209" w:rsidRPr="00372B2C">
        <w:rPr>
          <w:lang w:val="en-US" w:eastAsia="x-none"/>
        </w:rPr>
        <w:t xml:space="preserve"> </w:t>
      </w:r>
    </w:p>
    <w:p w14:paraId="439A01AA" w14:textId="2F4218AA" w:rsidR="008C5EAC" w:rsidRDefault="008C5EAC" w:rsidP="00E54E1F">
      <w:pPr>
        <w:rPr>
          <w:lang w:val="en-US" w:eastAsia="x-none"/>
        </w:rPr>
      </w:pPr>
      <w:r>
        <w:rPr>
          <w:lang w:val="en-US" w:eastAsia="x-none"/>
        </w:rPr>
        <w:t xml:space="preserve">Exterminate episode termination tendency by reducing the punishment of the crash </w:t>
      </w:r>
      <w:r>
        <w:rPr>
          <w:lang w:val="en-US" w:eastAsia="x-none"/>
        </w:rPr>
        <w:br/>
        <w:t>dependent on the previously executed crash</w:t>
      </w:r>
      <w:r w:rsidR="00F62472">
        <w:rPr>
          <w:lang w:val="en-US" w:eastAsia="x-none"/>
        </w:rPr>
        <w:t>-free targets.</w:t>
      </w:r>
      <w:r w:rsidR="00F62472">
        <w:rPr>
          <w:lang w:val="en-US" w:eastAsia="x-none"/>
        </w:rPr>
        <w:br/>
      </w:r>
      <w:r w:rsidR="00F62472" w:rsidRPr="00B0141D">
        <w:rPr>
          <w:highlight w:val="yellow"/>
          <w:lang w:val="en-US" w:eastAsia="x-none"/>
        </w:rPr>
        <w:t xml:space="preserve">reward -= </w:t>
      </w:r>
      <w:r w:rsidR="00DB27BB" w:rsidRPr="00B0141D">
        <w:rPr>
          <w:highlight w:val="yellow"/>
          <w:lang w:val="en-US" w:eastAsia="x-none"/>
        </w:rPr>
        <w:t>(</w:t>
      </w:r>
      <w:r w:rsidR="00F62472" w:rsidRPr="00B0141D">
        <w:rPr>
          <w:highlight w:val="yellow"/>
          <w:lang w:val="en-US" w:eastAsia="x-none"/>
        </w:rPr>
        <w:t>self._</w:t>
      </w:r>
      <w:proofErr w:type="spellStart"/>
      <w:r w:rsidR="00F62472" w:rsidRPr="00B0141D">
        <w:rPr>
          <w:highlight w:val="yellow"/>
          <w:lang w:val="en-US" w:eastAsia="x-none"/>
        </w:rPr>
        <w:t>max_</w:t>
      </w:r>
      <w:r w:rsidR="00DB27BB" w:rsidRPr="00B0141D">
        <w:rPr>
          <w:highlight w:val="yellow"/>
          <w:lang w:val="en-US" w:eastAsia="x-none"/>
        </w:rPr>
        <w:t>IK_points</w:t>
      </w:r>
      <w:proofErr w:type="spellEnd"/>
      <w:r w:rsidR="00DB27BB" w:rsidRPr="00B0141D">
        <w:rPr>
          <w:highlight w:val="yellow"/>
          <w:lang w:val="en-US" w:eastAsia="x-none"/>
        </w:rPr>
        <w:t xml:space="preserve"> – self._</w:t>
      </w:r>
      <w:proofErr w:type="spellStart"/>
      <w:r w:rsidR="00DB27BB" w:rsidRPr="00B0141D">
        <w:rPr>
          <w:highlight w:val="yellow"/>
          <w:lang w:val="en-US" w:eastAsia="x-none"/>
        </w:rPr>
        <w:t>previously_crashless</w:t>
      </w:r>
      <w:proofErr w:type="spellEnd"/>
      <w:r w:rsidR="00DB27BB">
        <w:rPr>
          <w:lang w:val="en-US" w:eastAsia="x-none"/>
        </w:rPr>
        <w:t>)</w:t>
      </w:r>
    </w:p>
    <w:p w14:paraId="77075DDD" w14:textId="77777777" w:rsidR="00977CA5" w:rsidRDefault="00977CA5" w:rsidP="00977CA5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 xml:space="preserve">  - Configuraiton:</w:t>
      </w:r>
    </w:p>
    <w:p w14:paraId="70A8DAAC" w14:textId="77777777" w:rsidR="00977CA5" w:rsidRDefault="00977CA5" w:rsidP="00977CA5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[-2, -2, -2] [2, 2, 2]</w:t>
      </w:r>
    </w:p>
    <w:p w14:paraId="18D9EE33" w14:textId="77777777" w:rsidR="00977CA5" w:rsidRDefault="00977CA5" w:rsidP="00977CA5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5B90BD3" w14:textId="77D9EA65" w:rsidR="00977CA5" w:rsidRDefault="004A092B" w:rsidP="00E54E1F">
      <w:pPr>
        <w:rPr>
          <w:lang w:val="en-US" w:eastAsia="x-none"/>
        </w:rPr>
      </w:pPr>
      <w:r>
        <w:rPr>
          <w:noProof/>
          <w:lang w:val="en-US" w:eastAsia="x-none"/>
        </w:rPr>
        <w:drawing>
          <wp:anchor distT="0" distB="0" distL="114300" distR="114300" simplePos="0" relativeHeight="251662336" behindDoc="0" locked="0" layoutInCell="1" allowOverlap="1" wp14:anchorId="7BDF6B03" wp14:editId="58A587DE">
            <wp:simplePos x="0" y="0"/>
            <wp:positionH relativeFrom="margin">
              <wp:posOffset>2778125</wp:posOffset>
            </wp:positionH>
            <wp:positionV relativeFrom="paragraph">
              <wp:posOffset>285115</wp:posOffset>
            </wp:positionV>
            <wp:extent cx="2621280" cy="1897380"/>
            <wp:effectExtent l="0" t="0" r="7620" b="762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41D">
        <w:rPr>
          <w:noProof/>
          <w:lang w:val="en-US" w:eastAsia="x-none"/>
        </w:rPr>
        <w:drawing>
          <wp:anchor distT="0" distB="0" distL="114300" distR="114300" simplePos="0" relativeHeight="251661312" behindDoc="0" locked="0" layoutInCell="1" allowOverlap="1" wp14:anchorId="455B3D3C" wp14:editId="67E7A113">
            <wp:simplePos x="0" y="0"/>
            <wp:positionH relativeFrom="margin">
              <wp:align>left</wp:align>
            </wp:positionH>
            <wp:positionV relativeFrom="paragraph">
              <wp:posOffset>287654</wp:posOffset>
            </wp:positionV>
            <wp:extent cx="2827020" cy="1857045"/>
            <wp:effectExtent l="0" t="0" r="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8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CA5">
        <w:rPr>
          <w:lang w:val="en-US" w:eastAsia="x-none"/>
        </w:rPr>
        <w:t>- Result Training; min.; START:</w:t>
      </w:r>
      <w:r w:rsidR="001C5DC5">
        <w:rPr>
          <w:lang w:val="en-US" w:eastAsia="x-none"/>
        </w:rPr>
        <w:t xml:space="preserve"> </w:t>
      </w:r>
      <w:r w:rsidR="00EF1D1A">
        <w:rPr>
          <w:lang w:val="en-US" w:eastAsia="x-none"/>
        </w:rPr>
        <w:t>01:00</w:t>
      </w:r>
      <w:r w:rsidR="00977CA5">
        <w:rPr>
          <w:lang w:val="en-US" w:eastAsia="x-none"/>
        </w:rPr>
        <w:t>;END:</w:t>
      </w:r>
      <w:r w:rsidR="001C5DC5">
        <w:rPr>
          <w:lang w:val="en-US" w:eastAsia="x-none"/>
        </w:rPr>
        <w:t xml:space="preserve"> </w:t>
      </w:r>
      <w:r w:rsidR="00B75A52">
        <w:rPr>
          <w:lang w:val="en-US" w:eastAsia="x-none"/>
        </w:rPr>
        <w:t>02:18</w:t>
      </w:r>
    </w:p>
    <w:p w14:paraId="003EBC1E" w14:textId="77777777" w:rsidR="008524CD" w:rsidRDefault="008524CD" w:rsidP="00E54E1F">
      <w:pPr>
        <w:rPr>
          <w:lang w:val="en-US" w:eastAsia="x-none"/>
        </w:rPr>
      </w:pPr>
    </w:p>
    <w:p w14:paraId="43BCFB95" w14:textId="77777777" w:rsidR="008524CD" w:rsidRDefault="008524CD" w:rsidP="00E54E1F">
      <w:pPr>
        <w:rPr>
          <w:lang w:val="en-US" w:eastAsia="x-none"/>
        </w:rPr>
      </w:pPr>
    </w:p>
    <w:p w14:paraId="2A9EA602" w14:textId="77777777" w:rsidR="008524CD" w:rsidRDefault="008524CD" w:rsidP="00E54E1F">
      <w:pPr>
        <w:rPr>
          <w:lang w:val="en-US" w:eastAsia="x-none"/>
        </w:rPr>
      </w:pPr>
    </w:p>
    <w:p w14:paraId="533B9564" w14:textId="77777777" w:rsidR="008524CD" w:rsidRDefault="008524CD" w:rsidP="00E54E1F">
      <w:pPr>
        <w:rPr>
          <w:lang w:val="en-US" w:eastAsia="x-none"/>
        </w:rPr>
      </w:pPr>
    </w:p>
    <w:p w14:paraId="18C29287" w14:textId="77777777" w:rsidR="008524CD" w:rsidRDefault="008524CD" w:rsidP="00E54E1F">
      <w:pPr>
        <w:rPr>
          <w:lang w:val="en-US" w:eastAsia="x-none"/>
        </w:rPr>
      </w:pPr>
    </w:p>
    <w:p w14:paraId="5F3329E4" w14:textId="77777777" w:rsidR="008524CD" w:rsidRDefault="008524CD" w:rsidP="00E54E1F">
      <w:pPr>
        <w:rPr>
          <w:lang w:val="en-US" w:eastAsia="x-none"/>
        </w:rPr>
      </w:pPr>
    </w:p>
    <w:p w14:paraId="12E1042C" w14:textId="4A6B84BB" w:rsidR="008524CD" w:rsidRDefault="008524CD" w:rsidP="00E54E1F">
      <w:pPr>
        <w:rPr>
          <w:lang w:val="en-US" w:eastAsia="x-none"/>
        </w:rPr>
      </w:pPr>
      <w:r>
        <w:rPr>
          <w:noProof/>
          <w:lang w:val="en-US" w:eastAsia="x-none"/>
        </w:rPr>
        <w:drawing>
          <wp:anchor distT="0" distB="0" distL="114300" distR="114300" simplePos="0" relativeHeight="251663360" behindDoc="0" locked="0" layoutInCell="1" allowOverlap="1" wp14:anchorId="4D9D77DC" wp14:editId="19CFE742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166360" cy="1882140"/>
            <wp:effectExtent l="0" t="0" r="0" b="3810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DF8124" w14:textId="56B7563E" w:rsidR="008524CD" w:rsidRDefault="008524CD" w:rsidP="00E54E1F">
      <w:pPr>
        <w:rPr>
          <w:lang w:val="en-US" w:eastAsia="x-none"/>
        </w:rPr>
      </w:pPr>
    </w:p>
    <w:p w14:paraId="0A5F7ED8" w14:textId="77777777" w:rsidR="008524CD" w:rsidRDefault="008524CD" w:rsidP="00E54E1F">
      <w:pPr>
        <w:rPr>
          <w:lang w:val="en-US" w:eastAsia="x-none"/>
        </w:rPr>
      </w:pPr>
    </w:p>
    <w:p w14:paraId="5358221A" w14:textId="5CF8A8AB" w:rsidR="008524CD" w:rsidRDefault="008524CD" w:rsidP="00E54E1F">
      <w:pPr>
        <w:rPr>
          <w:lang w:val="en-US" w:eastAsia="x-none"/>
        </w:rPr>
      </w:pPr>
    </w:p>
    <w:p w14:paraId="4B949A09" w14:textId="75716077" w:rsidR="008524CD" w:rsidRDefault="008524CD" w:rsidP="00E54E1F">
      <w:pPr>
        <w:rPr>
          <w:lang w:val="en-US" w:eastAsia="x-none"/>
        </w:rPr>
      </w:pPr>
    </w:p>
    <w:p w14:paraId="002FDD92" w14:textId="791ED07B" w:rsidR="008524CD" w:rsidRDefault="008524CD" w:rsidP="00E54E1F">
      <w:pPr>
        <w:rPr>
          <w:lang w:val="en-US" w:eastAsia="x-none"/>
        </w:rPr>
      </w:pPr>
    </w:p>
    <w:p w14:paraId="756639A5" w14:textId="292E4648" w:rsidR="008524CD" w:rsidRDefault="008524CD" w:rsidP="00E54E1F">
      <w:pPr>
        <w:rPr>
          <w:lang w:val="en-US" w:eastAsia="x-none"/>
        </w:rPr>
      </w:pPr>
    </w:p>
    <w:p w14:paraId="3AC3D255" w14:textId="55C2D09A" w:rsidR="008524CD" w:rsidRDefault="008524CD" w:rsidP="00E54E1F">
      <w:pPr>
        <w:rPr>
          <w:lang w:val="en-US" w:eastAsia="x-none"/>
        </w:rPr>
      </w:pPr>
    </w:p>
    <w:p w14:paraId="20CFE38E" w14:textId="1F694C07" w:rsidR="008524CD" w:rsidRDefault="008524CD" w:rsidP="00E54E1F">
      <w:pPr>
        <w:rPr>
          <w:lang w:val="en-US" w:eastAsia="x-none"/>
        </w:rPr>
      </w:pPr>
    </w:p>
    <w:p w14:paraId="105E333A" w14:textId="73669D49" w:rsidR="00B0141D" w:rsidRDefault="00E24B6F" w:rsidP="00E54E1F">
      <w:pPr>
        <w:rPr>
          <w:lang w:val="en-US" w:eastAsia="x-none"/>
        </w:rPr>
      </w:pPr>
      <w:r>
        <w:rPr>
          <w:lang w:val="en-US" w:eastAsia="x-none"/>
        </w:rPr>
        <w:lastRenderedPageBreak/>
        <w:t xml:space="preserve">- </w:t>
      </w:r>
      <w:r w:rsidR="00ED0B73">
        <w:rPr>
          <w:lang w:val="en-US" w:eastAsia="x-none"/>
        </w:rPr>
        <w:t>Notes:</w:t>
      </w:r>
    </w:p>
    <w:p w14:paraId="42ACF1DB" w14:textId="70A096D9" w:rsidR="00ED0B73" w:rsidRDefault="00ED0B73" w:rsidP="00E54E1F">
      <w:pPr>
        <w:rPr>
          <w:lang w:val="en-US" w:eastAsia="x-none"/>
        </w:rPr>
      </w:pPr>
      <w:r>
        <w:rPr>
          <w:lang w:val="en-US" w:eastAsia="x-none"/>
        </w:rPr>
        <w:tab/>
      </w:r>
      <w:r w:rsidR="00FE3439">
        <w:rPr>
          <w:lang w:val="en-US" w:eastAsia="x-none"/>
        </w:rPr>
        <w:t>-</w:t>
      </w:r>
      <w:r w:rsidR="009C6C68">
        <w:rPr>
          <w:lang w:val="en-US" w:eastAsia="x-none"/>
        </w:rPr>
        <w:t xml:space="preserve"> Temporarily reaches a much higher average reward of approximately -0.98.</w:t>
      </w:r>
    </w:p>
    <w:p w14:paraId="6D6C30C7" w14:textId="77777777" w:rsidR="009C6C68" w:rsidRDefault="009C6C68" w:rsidP="00E54E1F">
      <w:pPr>
        <w:rPr>
          <w:lang w:val="en-US" w:eastAsia="x-none"/>
        </w:rPr>
      </w:pPr>
      <w:r>
        <w:rPr>
          <w:lang w:val="en-US" w:eastAsia="x-none"/>
        </w:rPr>
        <w:tab/>
        <w:t>- Plateaus prematurely.</w:t>
      </w:r>
    </w:p>
    <w:p w14:paraId="5BC806DB" w14:textId="02507832" w:rsidR="009C6C68" w:rsidRDefault="009C6C68" w:rsidP="00E54E1F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685A31">
        <w:rPr>
          <w:lang w:val="en-US" w:eastAsia="x-none"/>
        </w:rPr>
        <w:t>Boundaries are not selected!</w:t>
      </w:r>
      <w:r>
        <w:rPr>
          <w:lang w:val="en-US" w:eastAsia="x-none"/>
        </w:rPr>
        <w:t xml:space="preserve"> </w:t>
      </w:r>
    </w:p>
    <w:p w14:paraId="641FC1EC" w14:textId="21BB2951" w:rsidR="00C8617F" w:rsidRDefault="00C8617F" w:rsidP="00E54E1F">
      <w:pPr>
        <w:rPr>
          <w:lang w:val="en-US" w:eastAsia="x-none"/>
        </w:rPr>
      </w:pPr>
      <w:r>
        <w:rPr>
          <w:lang w:val="en-US" w:eastAsia="x-none"/>
        </w:rPr>
        <w:tab/>
        <w:t>- Doesn't seem to be sensitive toward the position of the object</w:t>
      </w:r>
    </w:p>
    <w:p w14:paraId="57D9EDBD" w14:textId="5E8258D4" w:rsidR="005935D2" w:rsidRDefault="006D63E2" w:rsidP="00E54E1F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56C6689B" w14:textId="4D91DCF1" w:rsidR="005935D2" w:rsidRDefault="005935D2" w:rsidP="00E54E1F">
      <w:pPr>
        <w:rPr>
          <w:lang w:val="en-US" w:eastAsia="x-none"/>
        </w:rPr>
      </w:pPr>
      <w:r w:rsidRPr="00372B2C">
        <w:rPr>
          <w:b/>
          <w:highlight w:val="red"/>
          <w:lang w:val="en-US" w:eastAsia="x-none"/>
        </w:rPr>
        <w:lastRenderedPageBreak/>
        <w:t>3)</w:t>
      </w:r>
      <w:r w:rsidRPr="00372B2C">
        <w:rPr>
          <w:b/>
          <w:highlight w:val="red"/>
          <w:lang w:val="en-US" w:eastAsia="x-none"/>
        </w:rPr>
        <w:tab/>
      </w:r>
      <w:r w:rsidR="00A41B3C" w:rsidRPr="00372B2C">
        <w:rPr>
          <w:highlight w:val="red"/>
          <w:lang w:val="en-US" w:eastAsia="x-none"/>
        </w:rPr>
        <w:t>Based on 1)</w:t>
      </w:r>
    </w:p>
    <w:p w14:paraId="3B7ED94E" w14:textId="4ACD39F5" w:rsidR="005935D2" w:rsidRDefault="005935D2" w:rsidP="00E54E1F">
      <w:pPr>
        <w:rPr>
          <w:lang w:val="en-US" w:eastAsia="x-none"/>
        </w:rPr>
      </w:pPr>
      <w:r>
        <w:rPr>
          <w:lang w:val="en-US" w:eastAsia="x-none"/>
        </w:rPr>
        <w:t>Do not punish for crash; do not terminate episode if crashed</w:t>
      </w:r>
      <w:r w:rsidR="00115963">
        <w:rPr>
          <w:lang w:val="en-US" w:eastAsia="x-none"/>
        </w:rPr>
        <w:t>. Solution 2) in this case</w:t>
      </w:r>
      <w:r w:rsidR="00115963">
        <w:rPr>
          <w:lang w:val="en-US" w:eastAsia="x-none"/>
        </w:rPr>
        <w:br/>
        <w:t>can be omitted.</w:t>
      </w:r>
      <w:r w:rsidR="00C433E6">
        <w:rPr>
          <w:lang w:val="en-US" w:eastAsia="x-none"/>
        </w:rPr>
        <w:br/>
      </w:r>
      <w:proofErr w:type="gramStart"/>
      <w:r w:rsidR="00C433E6">
        <w:rPr>
          <w:lang w:val="en-US" w:eastAsia="x-none"/>
        </w:rPr>
        <w:t>Terminates, if</w:t>
      </w:r>
      <w:proofErr w:type="gramEnd"/>
      <w:r w:rsidR="00C433E6">
        <w:rPr>
          <w:lang w:val="en-US" w:eastAsia="x-none"/>
        </w:rPr>
        <w:t xml:space="preserve"> the boundaries are selected!</w:t>
      </w:r>
    </w:p>
    <w:p w14:paraId="01D035CB" w14:textId="24DE72ED" w:rsidR="00FA5273" w:rsidRDefault="00FA5273" w:rsidP="00FA5273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 xml:space="preserve"> - Configuraiton:</w:t>
      </w:r>
    </w:p>
    <w:p w14:paraId="2BAC585B" w14:textId="77777777" w:rsidR="00FA5273" w:rsidRDefault="00FA5273" w:rsidP="00FA527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[-2, -2, -2] [2, 2, 2]</w:t>
      </w:r>
    </w:p>
    <w:p w14:paraId="66187B92" w14:textId="074D4CA4" w:rsidR="00975B59" w:rsidRDefault="00FA5273" w:rsidP="00FA527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  <w:r w:rsidR="00975B59">
        <w:rPr>
          <w:noProof/>
          <w:lang w:val="en-US"/>
        </w:rPr>
        <w:br/>
      </w:r>
    </w:p>
    <w:p w14:paraId="201D18FA" w14:textId="0863C696" w:rsidR="00975B59" w:rsidRDefault="00DF481A" w:rsidP="00975B59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36E1529" wp14:editId="2B735084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2635100" cy="1619250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B59">
        <w:rPr>
          <w:lang w:val="en-US" w:eastAsia="x-none"/>
        </w:rPr>
        <w:t xml:space="preserve">- Result Training; min.; START: 14:41;END: </w:t>
      </w:r>
      <w:r w:rsidR="00E25BBC">
        <w:rPr>
          <w:lang w:val="en-US" w:eastAsia="x-none"/>
        </w:rPr>
        <w:t>15:01</w:t>
      </w:r>
    </w:p>
    <w:p w14:paraId="2027A623" w14:textId="60E71AEC" w:rsidR="00975B59" w:rsidRDefault="00DF481A" w:rsidP="00FA5273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7F5294D" wp14:editId="1EE9D406">
            <wp:simplePos x="0" y="0"/>
            <wp:positionH relativeFrom="column">
              <wp:posOffset>2656205</wp:posOffset>
            </wp:positionH>
            <wp:positionV relativeFrom="paragraph">
              <wp:posOffset>6985</wp:posOffset>
            </wp:positionV>
            <wp:extent cx="2539504" cy="1859280"/>
            <wp:effectExtent l="0" t="0" r="0" b="7620"/>
            <wp:wrapNone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978" cy="1880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02FB2" w14:textId="6DF0DF4E" w:rsidR="00FA5273" w:rsidRDefault="00FA5273" w:rsidP="00E54E1F">
      <w:pPr>
        <w:rPr>
          <w:lang w:val="en-US" w:eastAsia="x-none"/>
        </w:rPr>
      </w:pPr>
    </w:p>
    <w:p w14:paraId="55DB42B7" w14:textId="186F470C" w:rsidR="00481EB0" w:rsidRDefault="00481EB0" w:rsidP="00E54E1F">
      <w:pPr>
        <w:rPr>
          <w:lang w:val="en-US" w:eastAsia="x-none"/>
        </w:rPr>
      </w:pPr>
    </w:p>
    <w:p w14:paraId="7DA8714C" w14:textId="44E35956" w:rsidR="00481EB0" w:rsidRDefault="00481EB0" w:rsidP="00E54E1F">
      <w:pPr>
        <w:rPr>
          <w:lang w:val="en-US" w:eastAsia="x-none"/>
        </w:rPr>
      </w:pPr>
    </w:p>
    <w:p w14:paraId="6539AF60" w14:textId="7109F1CE" w:rsidR="00481EB0" w:rsidRDefault="00481EB0" w:rsidP="00E54E1F">
      <w:pPr>
        <w:rPr>
          <w:lang w:val="en-US" w:eastAsia="x-none"/>
        </w:rPr>
      </w:pPr>
    </w:p>
    <w:p w14:paraId="258E5650" w14:textId="6091F2E2" w:rsidR="00481EB0" w:rsidRDefault="00481EB0" w:rsidP="00E54E1F">
      <w:pPr>
        <w:rPr>
          <w:lang w:val="en-US" w:eastAsia="x-none"/>
        </w:rPr>
      </w:pPr>
    </w:p>
    <w:p w14:paraId="5A1FAE4D" w14:textId="2BCB1775" w:rsidR="00481EB0" w:rsidRDefault="00DF481A" w:rsidP="00E54E1F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9D7C159" wp14:editId="294FB2B4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5399405" cy="1958975"/>
            <wp:effectExtent l="0" t="0" r="0" b="3175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AE00F" w14:textId="1AB84F68" w:rsidR="00481EB0" w:rsidRDefault="00481EB0" w:rsidP="00E54E1F">
      <w:pPr>
        <w:rPr>
          <w:lang w:val="en-US" w:eastAsia="x-none"/>
        </w:rPr>
      </w:pPr>
    </w:p>
    <w:p w14:paraId="029A4B57" w14:textId="7448FCAE" w:rsidR="00481EB0" w:rsidRDefault="00481EB0" w:rsidP="00E54E1F">
      <w:pPr>
        <w:rPr>
          <w:lang w:val="en-US" w:eastAsia="x-none"/>
        </w:rPr>
      </w:pPr>
    </w:p>
    <w:p w14:paraId="2F128245" w14:textId="741C6090" w:rsidR="00481EB0" w:rsidRDefault="00481EB0" w:rsidP="00E54E1F">
      <w:pPr>
        <w:rPr>
          <w:lang w:val="en-US" w:eastAsia="x-none"/>
        </w:rPr>
      </w:pPr>
    </w:p>
    <w:p w14:paraId="7FB169CC" w14:textId="5434B01E" w:rsidR="00481EB0" w:rsidRDefault="00481EB0" w:rsidP="00E54E1F">
      <w:pPr>
        <w:rPr>
          <w:lang w:val="en-US" w:eastAsia="x-none"/>
        </w:rPr>
      </w:pPr>
    </w:p>
    <w:p w14:paraId="0455563B" w14:textId="58D9B50D" w:rsidR="00481EB0" w:rsidRDefault="00481EB0" w:rsidP="00E54E1F">
      <w:pPr>
        <w:rPr>
          <w:lang w:val="en-US" w:eastAsia="x-none"/>
        </w:rPr>
      </w:pPr>
    </w:p>
    <w:p w14:paraId="3303A697" w14:textId="2E1AB3CA" w:rsidR="00481EB0" w:rsidRDefault="00481EB0" w:rsidP="00E54E1F">
      <w:pPr>
        <w:rPr>
          <w:lang w:val="en-US" w:eastAsia="x-none"/>
        </w:rPr>
      </w:pPr>
    </w:p>
    <w:p w14:paraId="51702A6B" w14:textId="57182323" w:rsidR="00481EB0" w:rsidRDefault="00481EB0" w:rsidP="00E54E1F">
      <w:pPr>
        <w:rPr>
          <w:lang w:val="en-US" w:eastAsia="x-none"/>
        </w:rPr>
      </w:pPr>
    </w:p>
    <w:p w14:paraId="5408CE81" w14:textId="70E70E11" w:rsidR="00481EB0" w:rsidRDefault="00481EB0" w:rsidP="00E54E1F">
      <w:pPr>
        <w:rPr>
          <w:lang w:val="en-US" w:eastAsia="x-none"/>
        </w:rPr>
      </w:pPr>
    </w:p>
    <w:p w14:paraId="6B138EE5" w14:textId="2D755777" w:rsidR="00481EB0" w:rsidRDefault="006648A6" w:rsidP="00E54E1F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09A93D56" wp14:editId="6A931C2D">
            <wp:extent cx="2667646" cy="185166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0699" cy="18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FC68" w14:textId="3B26048A" w:rsidR="00481EB0" w:rsidRDefault="00481EB0" w:rsidP="00E54E1F">
      <w:pPr>
        <w:rPr>
          <w:lang w:val="en-US" w:eastAsia="x-none"/>
        </w:rPr>
      </w:pPr>
    </w:p>
    <w:p w14:paraId="6792799D" w14:textId="3847AC51" w:rsidR="00481EB0" w:rsidRDefault="00481EB0" w:rsidP="00E54E1F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30AA833B" w14:textId="167BEE6E" w:rsidR="00481EB0" w:rsidRDefault="00481EB0" w:rsidP="00E54E1F">
      <w:pPr>
        <w:rPr>
          <w:lang w:val="en-US" w:eastAsia="x-none"/>
        </w:rPr>
      </w:pPr>
      <w:r>
        <w:rPr>
          <w:lang w:val="en-US" w:eastAsia="x-none"/>
        </w:rPr>
        <w:tab/>
        <w:t xml:space="preserve">- In the beginning, the </w:t>
      </w:r>
      <w:r w:rsidR="00576A75">
        <w:rPr>
          <w:lang w:val="en-US" w:eastAsia="x-none"/>
        </w:rPr>
        <w:t>rewards are around -0.6x, actions selected have realistic</w:t>
      </w:r>
      <w:r w:rsidR="00576A75">
        <w:rPr>
          <w:lang w:val="en-US" w:eastAsia="x-none"/>
        </w:rPr>
        <w:br/>
      </w:r>
      <w:r w:rsidR="00576A75">
        <w:rPr>
          <w:lang w:val="en-US" w:eastAsia="x-none"/>
        </w:rPr>
        <w:tab/>
        <w:t xml:space="preserve">  values. After the first updates it very quickly converges to the worst reward by </w:t>
      </w:r>
      <w:r w:rsidR="00576A75">
        <w:rPr>
          <w:lang w:val="en-US" w:eastAsia="x-none"/>
        </w:rPr>
        <w:br/>
        <w:t xml:space="preserve"> </w:t>
      </w:r>
      <w:r w:rsidR="00576A75">
        <w:rPr>
          <w:lang w:val="en-US" w:eastAsia="x-none"/>
        </w:rPr>
        <w:tab/>
        <w:t xml:space="preserve">  always picking the boundary values</w:t>
      </w:r>
      <w:r w:rsidR="00576A75">
        <w:rPr>
          <w:lang w:val="en-US" w:eastAsia="x-none"/>
        </w:rPr>
        <w:br/>
      </w:r>
      <w:r w:rsidR="00576A75">
        <w:rPr>
          <w:lang w:val="en-US" w:eastAsia="x-none"/>
        </w:rPr>
        <w:tab/>
        <w:t xml:space="preserve">  </w:t>
      </w:r>
      <w:r w:rsidR="00576A75" w:rsidRPr="00576A75">
        <w:rPr>
          <w:lang w:val="en-US" w:eastAsia="x-none"/>
        </w:rPr>
        <w:sym w:font="Wingdings" w:char="F0E8"/>
      </w:r>
      <w:r w:rsidR="00576A75">
        <w:rPr>
          <w:lang w:val="en-US" w:eastAsia="x-none"/>
        </w:rPr>
        <w:t xml:space="preserve"> Why?</w:t>
      </w:r>
    </w:p>
    <w:p w14:paraId="4D2A5FCF" w14:textId="6DAA6CC0" w:rsidR="005B0D34" w:rsidRDefault="001B618E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1CBDA08A" w14:textId="2CD33705" w:rsidR="00CC2358" w:rsidRDefault="00156C41" w:rsidP="00E54E1F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4)</w:t>
      </w:r>
      <w:r>
        <w:rPr>
          <w:b/>
          <w:lang w:val="en-US" w:eastAsia="x-none"/>
        </w:rPr>
        <w:tab/>
      </w:r>
      <w:r w:rsidRPr="005F4AC5">
        <w:rPr>
          <w:highlight w:val="red"/>
          <w:lang w:val="en-US" w:eastAsia="x-none"/>
        </w:rPr>
        <w:t>Based on 1)</w:t>
      </w:r>
      <w:r w:rsidR="005B0D34">
        <w:rPr>
          <w:highlight w:val="red"/>
          <w:lang w:val="en-US" w:eastAsia="x-none"/>
        </w:rPr>
        <w:t xml:space="preserve"> </w:t>
      </w:r>
      <w:r w:rsidRPr="005F4AC5">
        <w:rPr>
          <w:highlight w:val="red"/>
          <w:lang w:val="en-US" w:eastAsia="x-none"/>
        </w:rPr>
        <w:t>+ 3)</w:t>
      </w:r>
    </w:p>
    <w:p w14:paraId="133B48DA" w14:textId="43A7B99F" w:rsidR="00F05632" w:rsidRDefault="00F05632" w:rsidP="00F22C29">
      <w:pPr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F22C29">
        <w:rPr>
          <w:lang w:val="en-US" w:eastAsia="x-none"/>
        </w:rPr>
        <w:t>Do not punish for crash; do not terminate episode if crashed</w:t>
      </w:r>
    </w:p>
    <w:p w14:paraId="1488F350" w14:textId="163F1DB7" w:rsidR="00F22C29" w:rsidRDefault="00F22C29" w:rsidP="00F22C29">
      <w:pPr>
        <w:pStyle w:val="FlietextTH"/>
        <w:rPr>
          <w:noProof/>
          <w:lang w:val="en-US"/>
        </w:rPr>
      </w:pPr>
      <w:r>
        <w:rPr>
          <w:lang w:val="en-US" w:eastAsia="x-none"/>
        </w:rPr>
        <w:t xml:space="preserve">- </w:t>
      </w:r>
      <w:r w:rsidRPr="008C5EAC">
        <w:rPr>
          <w:noProof/>
          <w:lang w:val="en-US"/>
        </w:rPr>
        <w:t>Punish the agent whenever it selects the boundaries</w:t>
      </w:r>
      <w:r>
        <w:rPr>
          <w:noProof/>
          <w:lang w:val="en-US"/>
        </w:rPr>
        <w:t xml:space="preserve"> and terminate the episode.</w:t>
      </w:r>
    </w:p>
    <w:p w14:paraId="17A771EB" w14:textId="77777777" w:rsidR="00C25EFC" w:rsidRDefault="00C25EFC" w:rsidP="00C25EFC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0DC9F17B" w14:textId="1A84ED97" w:rsidR="00C25EFC" w:rsidRDefault="00C25EFC" w:rsidP="00C25EF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D86750">
        <w:rPr>
          <w:noProof/>
          <w:highlight w:val="yellow"/>
          <w:lang w:val="en-US"/>
        </w:rPr>
        <w:t>a)</w:t>
      </w:r>
      <w:r w:rsidRPr="00D86750">
        <w:rPr>
          <w:noProof/>
          <w:highlight w:val="yellow"/>
          <w:lang w:val="en-US"/>
        </w:rPr>
        <w:tab/>
        <w:t>Network Architecture:</w:t>
      </w:r>
      <w:r w:rsidRPr="00D86750">
        <w:rPr>
          <w:noProof/>
          <w:highlight w:val="yellow"/>
          <w:lang w:val="en-US"/>
        </w:rPr>
        <w:tab/>
        <w:t>[1</w:t>
      </w:r>
      <w:r w:rsidR="00D86750" w:rsidRPr="00D86750">
        <w:rPr>
          <w:noProof/>
          <w:highlight w:val="yellow"/>
          <w:lang w:val="en-US"/>
        </w:rPr>
        <w:t>5</w:t>
      </w:r>
      <w:r w:rsidRPr="00D86750">
        <w:rPr>
          <w:noProof/>
          <w:highlight w:val="yellow"/>
          <w:lang w:val="en-US"/>
        </w:rPr>
        <w:t>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[-2, -2, -2] [2, 2, 2]</w:t>
      </w:r>
    </w:p>
    <w:p w14:paraId="52DD8796" w14:textId="02836CD0" w:rsidR="00C25EFC" w:rsidRDefault="00C25EFC" w:rsidP="00C25EFC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7F239FAA" w14:textId="1C33B2A5" w:rsidR="00265AA4" w:rsidRDefault="00265AA4" w:rsidP="00C25EFC">
      <w:pPr>
        <w:rPr>
          <w:noProof/>
          <w:lang w:val="en-US"/>
        </w:rPr>
      </w:pPr>
      <w:r>
        <w:rPr>
          <w:noProof/>
          <w:lang w:val="en-US"/>
        </w:rPr>
        <w:t>- Results after training; START:</w:t>
      </w:r>
      <w:r w:rsidR="00E65CC0">
        <w:rPr>
          <w:noProof/>
          <w:lang w:val="en-US"/>
        </w:rPr>
        <w:t xml:space="preserve"> 15:12</w:t>
      </w:r>
      <w:r>
        <w:rPr>
          <w:noProof/>
          <w:lang w:val="en-US"/>
        </w:rPr>
        <w:t xml:space="preserve"> ; END:</w:t>
      </w:r>
      <w:r w:rsidR="00E17ADA">
        <w:rPr>
          <w:noProof/>
          <w:lang w:val="en-US"/>
        </w:rPr>
        <w:t xml:space="preserve"> 15:</w:t>
      </w:r>
      <w:r w:rsidR="005108F5">
        <w:rPr>
          <w:noProof/>
          <w:lang w:val="en-US"/>
        </w:rPr>
        <w:t>26</w:t>
      </w:r>
    </w:p>
    <w:p w14:paraId="4B3A203A" w14:textId="1764B08B" w:rsidR="005108F5" w:rsidRDefault="005108F5" w:rsidP="00C25EFC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67B1ACF" wp14:editId="24E70BB9">
            <wp:simplePos x="0" y="0"/>
            <wp:positionH relativeFrom="column">
              <wp:posOffset>2762885</wp:posOffset>
            </wp:positionH>
            <wp:positionV relativeFrom="paragraph">
              <wp:posOffset>4445</wp:posOffset>
            </wp:positionV>
            <wp:extent cx="2407920" cy="1728943"/>
            <wp:effectExtent l="0" t="0" r="0" b="5080"/>
            <wp:wrapNone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596" cy="174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8E0DA86" wp14:editId="3D10585C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557556" cy="1607820"/>
            <wp:effectExtent l="0" t="0" r="0" b="0"/>
            <wp:wrapNone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75" cy="1612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90782" w14:textId="72B7FCA8" w:rsidR="008E1497" w:rsidRDefault="008E1497" w:rsidP="00C25EFC">
      <w:pPr>
        <w:rPr>
          <w:noProof/>
          <w:lang w:val="en-US"/>
        </w:rPr>
      </w:pPr>
    </w:p>
    <w:p w14:paraId="2C9DC840" w14:textId="2A967E8E" w:rsidR="008E1497" w:rsidRDefault="008E1497" w:rsidP="00C25EFC">
      <w:pPr>
        <w:rPr>
          <w:noProof/>
          <w:lang w:val="en-US"/>
        </w:rPr>
      </w:pPr>
    </w:p>
    <w:p w14:paraId="03CF35CC" w14:textId="3F4F9233" w:rsidR="008E1497" w:rsidRDefault="008E1497" w:rsidP="00C25EFC">
      <w:pPr>
        <w:rPr>
          <w:noProof/>
          <w:lang w:val="en-US"/>
        </w:rPr>
      </w:pPr>
    </w:p>
    <w:p w14:paraId="6AA8861E" w14:textId="5E2E13B3" w:rsidR="008E1497" w:rsidRDefault="008E1497" w:rsidP="00C25EFC">
      <w:pPr>
        <w:rPr>
          <w:noProof/>
          <w:lang w:val="en-US"/>
        </w:rPr>
      </w:pPr>
    </w:p>
    <w:p w14:paraId="28B69BF6" w14:textId="0089EF5B" w:rsidR="008E1497" w:rsidRDefault="008E1497" w:rsidP="00C25EFC">
      <w:pPr>
        <w:rPr>
          <w:noProof/>
          <w:lang w:val="en-US"/>
        </w:rPr>
      </w:pPr>
    </w:p>
    <w:p w14:paraId="46B0385F" w14:textId="716F64D5" w:rsidR="008E1497" w:rsidRDefault="008E1497" w:rsidP="00C25EFC">
      <w:pPr>
        <w:rPr>
          <w:noProof/>
          <w:lang w:val="en-US"/>
        </w:rPr>
      </w:pPr>
    </w:p>
    <w:p w14:paraId="597C4041" w14:textId="4B0D04BB" w:rsidR="008E1497" w:rsidRDefault="005108F5" w:rsidP="00C25EFC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0ED0C32" wp14:editId="4D7B67EE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399405" cy="1950720"/>
            <wp:effectExtent l="0" t="0" r="0" b="0"/>
            <wp:wrapNone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832E2" w14:textId="1F81A112" w:rsidR="008E1497" w:rsidRDefault="008E1497" w:rsidP="00C25EFC">
      <w:pPr>
        <w:rPr>
          <w:noProof/>
          <w:lang w:val="en-US"/>
        </w:rPr>
      </w:pPr>
    </w:p>
    <w:p w14:paraId="1D20BCAA" w14:textId="176DABA9" w:rsidR="008E1497" w:rsidRDefault="008E1497" w:rsidP="00C25EFC">
      <w:pPr>
        <w:rPr>
          <w:noProof/>
          <w:lang w:val="en-US"/>
        </w:rPr>
      </w:pPr>
    </w:p>
    <w:p w14:paraId="74C20F2F" w14:textId="53CD73EF" w:rsidR="008E1497" w:rsidRDefault="008E1497" w:rsidP="00C25EFC">
      <w:pPr>
        <w:rPr>
          <w:noProof/>
          <w:lang w:val="en-US"/>
        </w:rPr>
      </w:pPr>
    </w:p>
    <w:p w14:paraId="0BE58D64" w14:textId="006DE895" w:rsidR="008E1497" w:rsidRDefault="008E1497" w:rsidP="00C25EFC">
      <w:pPr>
        <w:rPr>
          <w:noProof/>
          <w:lang w:val="en-US"/>
        </w:rPr>
      </w:pPr>
    </w:p>
    <w:p w14:paraId="138058E6" w14:textId="3DDF2EF2" w:rsidR="008E1497" w:rsidRDefault="008E1497" w:rsidP="00C25EFC">
      <w:pPr>
        <w:rPr>
          <w:noProof/>
          <w:lang w:val="en-US"/>
        </w:rPr>
      </w:pPr>
    </w:p>
    <w:p w14:paraId="0CB6FCA7" w14:textId="6307404C" w:rsidR="008E1497" w:rsidRDefault="008E1497" w:rsidP="00C25EFC">
      <w:pPr>
        <w:rPr>
          <w:noProof/>
          <w:lang w:val="en-US"/>
        </w:rPr>
      </w:pPr>
    </w:p>
    <w:p w14:paraId="283A9534" w14:textId="4336ADDC" w:rsidR="008E1497" w:rsidRDefault="00BC1D6E" w:rsidP="00C25EFC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3B8BC5F" wp14:editId="6F2CBE1C">
            <wp:extent cx="2743200" cy="194807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7049" cy="19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1281" w14:textId="309BD720" w:rsidR="008E1497" w:rsidRDefault="008E1497" w:rsidP="00C25EFC">
      <w:pPr>
        <w:rPr>
          <w:noProof/>
          <w:lang w:val="en-US"/>
        </w:rPr>
      </w:pPr>
    </w:p>
    <w:p w14:paraId="6598AEA1" w14:textId="2D7045AF" w:rsidR="008E1497" w:rsidRDefault="008E1497" w:rsidP="00C25EFC">
      <w:pPr>
        <w:rPr>
          <w:noProof/>
          <w:lang w:val="en-US"/>
        </w:rPr>
      </w:pPr>
    </w:p>
    <w:p w14:paraId="472E1354" w14:textId="10428C8E" w:rsidR="008E1497" w:rsidRDefault="008E1497" w:rsidP="00C25EFC">
      <w:pPr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6416CD65" w14:textId="5BDAAA8A" w:rsidR="005E5C59" w:rsidRDefault="005E5C59" w:rsidP="00C25EFC">
      <w:pPr>
        <w:rPr>
          <w:noProof/>
          <w:lang w:val="en-US"/>
        </w:rPr>
      </w:pPr>
      <w:r>
        <w:rPr>
          <w:noProof/>
          <w:lang w:val="en-US"/>
        </w:rPr>
        <w:tab/>
        <w:t xml:space="preserve">- </w:t>
      </w:r>
      <w:r w:rsidR="00BD3941">
        <w:rPr>
          <w:noProof/>
          <w:lang w:val="en-US"/>
        </w:rPr>
        <w:t xml:space="preserve">For future tests: </w:t>
      </w:r>
      <w:r>
        <w:rPr>
          <w:noProof/>
          <w:lang w:val="en-US"/>
        </w:rPr>
        <w:t xml:space="preserve">Do you have to terminate the episode after crashing? Isn't </w:t>
      </w:r>
      <w:r w:rsidR="00BD3941">
        <w:rPr>
          <w:noProof/>
          <w:lang w:val="en-US"/>
        </w:rPr>
        <w:br/>
        <w:t xml:space="preserve">   </w:t>
      </w:r>
      <w:r w:rsidR="00BD3941">
        <w:rPr>
          <w:noProof/>
          <w:lang w:val="en-US"/>
        </w:rPr>
        <w:tab/>
        <w:t xml:space="preserve">  </w:t>
      </w:r>
      <w:r>
        <w:rPr>
          <w:noProof/>
          <w:lang w:val="en-US"/>
        </w:rPr>
        <w:t>punishment enough?</w:t>
      </w:r>
    </w:p>
    <w:p w14:paraId="709B1E0D" w14:textId="4FC9A0FA" w:rsidR="00DB6B5C" w:rsidRDefault="00DB6B5C" w:rsidP="00C25EFC">
      <w:pPr>
        <w:rPr>
          <w:noProof/>
          <w:lang w:val="en-US"/>
        </w:rPr>
      </w:pPr>
      <w:r>
        <w:rPr>
          <w:noProof/>
          <w:lang w:val="en-US"/>
        </w:rPr>
        <w:tab/>
        <w:t>- Even reaches a positive value of 0.8 before the model breaks!</w:t>
      </w:r>
    </w:p>
    <w:p w14:paraId="05317756" w14:textId="61B60A01" w:rsidR="00E501C7" w:rsidRDefault="00E501C7" w:rsidP="00C25EFC">
      <w:pPr>
        <w:rPr>
          <w:noProof/>
          <w:lang w:val="en-US"/>
        </w:rPr>
      </w:pPr>
      <w:r>
        <w:rPr>
          <w:noProof/>
          <w:lang w:val="en-US"/>
        </w:rPr>
        <w:tab/>
        <w:t xml:space="preserve">- Breaking point: Where value loss drops sudddenly. </w:t>
      </w:r>
    </w:p>
    <w:p w14:paraId="0B8A8167" w14:textId="5B931685" w:rsidR="00B729BF" w:rsidRDefault="00B729BF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34D3DECF" w14:textId="230B400B" w:rsidR="00B729BF" w:rsidRDefault="00B729BF" w:rsidP="00C25EFC">
      <w:pPr>
        <w:rPr>
          <w:lang w:val="en-US" w:eastAsia="x-none"/>
        </w:rPr>
      </w:pPr>
      <w:r w:rsidRPr="008361B2">
        <w:rPr>
          <w:b/>
          <w:highlight w:val="red"/>
          <w:lang w:val="en-US" w:eastAsia="x-none"/>
        </w:rPr>
        <w:lastRenderedPageBreak/>
        <w:t>5)</w:t>
      </w:r>
      <w:r w:rsidR="0007414A" w:rsidRPr="008361B2">
        <w:rPr>
          <w:b/>
          <w:highlight w:val="red"/>
          <w:lang w:val="en-US" w:eastAsia="x-none"/>
        </w:rPr>
        <w:t xml:space="preserve"> </w:t>
      </w:r>
      <w:r w:rsidR="002F2A91" w:rsidRPr="008361B2">
        <w:rPr>
          <w:highlight w:val="red"/>
          <w:lang w:val="en-US" w:eastAsia="x-none"/>
        </w:rPr>
        <w:t>Solution 5</w:t>
      </w:r>
      <w:r w:rsidR="00541565">
        <w:rPr>
          <w:lang w:val="en-US" w:eastAsia="x-none"/>
        </w:rPr>
        <w:t xml:space="preserve"> – Extension by </w:t>
      </w:r>
      <w:proofErr w:type="spellStart"/>
      <w:r w:rsidR="00541565">
        <w:rPr>
          <w:lang w:val="en-US" w:eastAsia="x-none"/>
        </w:rPr>
        <w:t>Propertiy</w:t>
      </w:r>
      <w:proofErr w:type="spellEnd"/>
      <w:r w:rsidR="00541565">
        <w:rPr>
          <w:lang w:val="en-US" w:eastAsia="x-none"/>
        </w:rPr>
        <w:t xml:space="preserve"> of 2)</w:t>
      </w:r>
    </w:p>
    <w:p w14:paraId="4803E604" w14:textId="4690B2EC" w:rsidR="00A06D17" w:rsidRDefault="00A06D17" w:rsidP="00C25EFC">
      <w:pPr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FB3609">
        <w:rPr>
          <w:lang w:val="en-US" w:eastAsia="x-none"/>
        </w:rPr>
        <w:t>Do not terminate after crash, just punish!</w:t>
      </w:r>
      <w:r w:rsidR="008C115C">
        <w:rPr>
          <w:lang w:val="en-US" w:eastAsia="x-none"/>
        </w:rPr>
        <w:t xml:space="preserve"> </w:t>
      </w:r>
    </w:p>
    <w:p w14:paraId="53BEB2FB" w14:textId="46656714" w:rsidR="00FB3609" w:rsidRDefault="00A06D17" w:rsidP="00C25EFC">
      <w:pPr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8C115C">
        <w:rPr>
          <w:lang w:val="en-US" w:eastAsia="x-none"/>
        </w:rPr>
        <w:t>Do not terminate after boundary selection,</w:t>
      </w:r>
      <w:r>
        <w:rPr>
          <w:lang w:val="en-US" w:eastAsia="x-none"/>
        </w:rPr>
        <w:t xml:space="preserve"> </w:t>
      </w:r>
      <w:r w:rsidR="008C115C">
        <w:rPr>
          <w:lang w:val="en-US" w:eastAsia="x-none"/>
        </w:rPr>
        <w:t>just punish</w:t>
      </w:r>
    </w:p>
    <w:p w14:paraId="130F6F02" w14:textId="7EAE83EB" w:rsidR="00FB3479" w:rsidRDefault="00A06D17" w:rsidP="00C25EFC">
      <w:pPr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FB3479">
        <w:rPr>
          <w:lang w:val="en-US" w:eastAsia="x-none"/>
        </w:rPr>
        <w:t>Just terminate the IK process in case of a crash</w:t>
      </w:r>
      <w:r w:rsidR="00FB3479">
        <w:rPr>
          <w:lang w:val="en-US" w:eastAsia="x-none"/>
        </w:rPr>
        <w:br/>
      </w:r>
      <w:r>
        <w:rPr>
          <w:lang w:val="en-US" w:eastAsia="x-none"/>
        </w:rPr>
        <w:t xml:space="preserve">- </w:t>
      </w:r>
      <w:r w:rsidR="00FB3479">
        <w:rPr>
          <w:lang w:val="en-US" w:eastAsia="x-none"/>
        </w:rPr>
        <w:t xml:space="preserve">Do NOT terminate the IK process </w:t>
      </w:r>
      <w:r>
        <w:rPr>
          <w:lang w:val="en-US" w:eastAsia="x-none"/>
        </w:rPr>
        <w:t>based on the selection of</w:t>
      </w:r>
      <w:r w:rsidR="00FB3479">
        <w:rPr>
          <w:lang w:val="en-US" w:eastAsia="x-none"/>
        </w:rPr>
        <w:t xml:space="preserve"> </w:t>
      </w:r>
      <w:r>
        <w:rPr>
          <w:lang w:val="en-US" w:eastAsia="x-none"/>
        </w:rPr>
        <w:t xml:space="preserve">the </w:t>
      </w:r>
      <w:r w:rsidR="00FB3479">
        <w:rPr>
          <w:lang w:val="en-US" w:eastAsia="x-none"/>
        </w:rPr>
        <w:t>boundary values. Boundary</w:t>
      </w:r>
      <w:r>
        <w:rPr>
          <w:lang w:val="en-US" w:eastAsia="x-none"/>
        </w:rPr>
        <w:t xml:space="preserve">. </w:t>
      </w:r>
      <w:r w:rsidR="00FB3479">
        <w:rPr>
          <w:lang w:val="en-US" w:eastAsia="x-none"/>
        </w:rPr>
        <w:t xml:space="preserve">values must lead to crash </w:t>
      </w:r>
      <w:proofErr w:type="gramStart"/>
      <w:r w:rsidR="00FB3479">
        <w:rPr>
          <w:lang w:val="en-US" w:eastAsia="x-none"/>
        </w:rPr>
        <w:t>in order to</w:t>
      </w:r>
      <w:proofErr w:type="gramEnd"/>
      <w:r w:rsidR="00FB3479">
        <w:rPr>
          <w:lang w:val="en-US" w:eastAsia="x-none"/>
        </w:rPr>
        <w:t xml:space="preserve"> stop the IK execution</w:t>
      </w:r>
    </w:p>
    <w:p w14:paraId="228BEDF8" w14:textId="7A169657" w:rsidR="00D86750" w:rsidRDefault="00D86750" w:rsidP="00D86750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6D351224" w14:textId="25741646" w:rsidR="00D86750" w:rsidRDefault="00D86750" w:rsidP="00D86750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[-2, -2, -2] [2, 2, 2]</w:t>
      </w:r>
      <w:r w:rsidR="009A0737">
        <w:rPr>
          <w:noProof/>
          <w:lang w:val="en-US"/>
        </w:rPr>
        <w:br/>
        <w:t xml:space="preserve"> </w:t>
      </w:r>
      <w:r w:rsidR="009A0737">
        <w:rPr>
          <w:noProof/>
          <w:lang w:val="en-US"/>
        </w:rPr>
        <w:tab/>
      </w:r>
      <w:r w:rsidR="009A0737">
        <w:rPr>
          <w:noProof/>
          <w:lang w:val="en-US"/>
        </w:rPr>
        <w:tab/>
      </w:r>
      <w:r w:rsidR="009A0737" w:rsidRPr="009A0737">
        <w:rPr>
          <w:noProof/>
          <w:highlight w:val="yellow"/>
          <w:lang w:val="en-US"/>
        </w:rPr>
        <w:t>e)</w:t>
      </w:r>
      <w:r w:rsidR="009A0737" w:rsidRPr="009A0737">
        <w:rPr>
          <w:noProof/>
          <w:highlight w:val="yellow"/>
          <w:lang w:val="en-US"/>
        </w:rPr>
        <w:tab/>
        <w:t>Reward Dist. Norm:</w:t>
      </w:r>
      <w:r w:rsidR="009A0737" w:rsidRPr="009A0737">
        <w:rPr>
          <w:noProof/>
          <w:highlight w:val="yellow"/>
          <w:lang w:val="en-US"/>
        </w:rPr>
        <w:tab/>
        <w:t>No</w:t>
      </w:r>
    </w:p>
    <w:p w14:paraId="2805E11F" w14:textId="45D28AE4" w:rsidR="00D86750" w:rsidRDefault="00D86750" w:rsidP="00D86750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7643CFE8" w14:textId="3AEAC16C" w:rsidR="00D86750" w:rsidRDefault="007453CF" w:rsidP="00C25EFC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C10CE6C" wp14:editId="5239E12F">
            <wp:simplePos x="0" y="0"/>
            <wp:positionH relativeFrom="margin">
              <wp:posOffset>2717165</wp:posOffset>
            </wp:positionH>
            <wp:positionV relativeFrom="paragraph">
              <wp:posOffset>184953</wp:posOffset>
            </wp:positionV>
            <wp:extent cx="2622785" cy="1874520"/>
            <wp:effectExtent l="0" t="0" r="6350" b="0"/>
            <wp:wrapNone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78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7887AEC" wp14:editId="318AB217">
            <wp:simplePos x="0" y="0"/>
            <wp:positionH relativeFrom="column">
              <wp:posOffset>-155575</wp:posOffset>
            </wp:positionH>
            <wp:positionV relativeFrom="paragraph">
              <wp:posOffset>245745</wp:posOffset>
            </wp:positionV>
            <wp:extent cx="2826327" cy="1828800"/>
            <wp:effectExtent l="0" t="0" r="0" b="0"/>
            <wp:wrapNone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32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D11">
        <w:rPr>
          <w:lang w:val="en-US" w:eastAsia="x-none"/>
        </w:rPr>
        <w:t>- Results</w:t>
      </w:r>
      <w:r w:rsidR="00CB1EAD">
        <w:rPr>
          <w:lang w:val="en-US" w:eastAsia="x-none"/>
        </w:rPr>
        <w:t>; START:</w:t>
      </w:r>
      <w:r w:rsidR="00183C0D">
        <w:rPr>
          <w:lang w:val="en-US" w:eastAsia="x-none"/>
        </w:rPr>
        <w:t xml:space="preserve"> 18:</w:t>
      </w:r>
      <w:r w:rsidR="00D97A81">
        <w:rPr>
          <w:lang w:val="en-US" w:eastAsia="x-none"/>
        </w:rPr>
        <w:t>1</w:t>
      </w:r>
      <w:r w:rsidR="004269D1">
        <w:rPr>
          <w:lang w:val="en-US" w:eastAsia="x-none"/>
        </w:rPr>
        <w:t>6</w:t>
      </w:r>
      <w:r w:rsidR="00CB1EAD">
        <w:rPr>
          <w:lang w:val="en-US" w:eastAsia="x-none"/>
        </w:rPr>
        <w:t>;END:</w:t>
      </w:r>
      <w:r w:rsidR="00D97A81">
        <w:rPr>
          <w:lang w:val="en-US" w:eastAsia="x-none"/>
        </w:rPr>
        <w:t xml:space="preserve"> 18:27</w:t>
      </w:r>
    </w:p>
    <w:p w14:paraId="19D21B24" w14:textId="31A366AD" w:rsidR="007453CF" w:rsidRDefault="007453CF" w:rsidP="00C25EFC">
      <w:pPr>
        <w:rPr>
          <w:lang w:val="en-US" w:eastAsia="x-none"/>
        </w:rPr>
      </w:pPr>
    </w:p>
    <w:p w14:paraId="64262A74" w14:textId="2E024EEF" w:rsidR="008628ED" w:rsidRPr="008628ED" w:rsidRDefault="008628ED" w:rsidP="008628ED">
      <w:pPr>
        <w:rPr>
          <w:lang w:val="en-US" w:eastAsia="x-none"/>
        </w:rPr>
      </w:pPr>
    </w:p>
    <w:p w14:paraId="474154DB" w14:textId="640AAFC0" w:rsidR="008628ED" w:rsidRPr="008628ED" w:rsidRDefault="008628ED" w:rsidP="008628ED">
      <w:pPr>
        <w:rPr>
          <w:lang w:val="en-US" w:eastAsia="x-none"/>
        </w:rPr>
      </w:pPr>
    </w:p>
    <w:p w14:paraId="1E388D24" w14:textId="4D356F72" w:rsidR="008628ED" w:rsidRPr="008628ED" w:rsidRDefault="008628ED" w:rsidP="008628ED">
      <w:pPr>
        <w:rPr>
          <w:lang w:val="en-US" w:eastAsia="x-none"/>
        </w:rPr>
      </w:pPr>
    </w:p>
    <w:p w14:paraId="4D4BCBB0" w14:textId="15ED1023" w:rsidR="008628ED" w:rsidRPr="008628ED" w:rsidRDefault="008628ED" w:rsidP="008628ED">
      <w:pPr>
        <w:rPr>
          <w:lang w:val="en-US" w:eastAsia="x-none"/>
        </w:rPr>
      </w:pPr>
    </w:p>
    <w:p w14:paraId="68219ADB" w14:textId="1E752273" w:rsidR="008628ED" w:rsidRPr="008628ED" w:rsidRDefault="008628ED" w:rsidP="008628ED">
      <w:pPr>
        <w:rPr>
          <w:lang w:val="en-US" w:eastAsia="x-none"/>
        </w:rPr>
      </w:pPr>
    </w:p>
    <w:p w14:paraId="3BFD8323" w14:textId="0905378A" w:rsidR="008628ED" w:rsidRPr="008628ED" w:rsidRDefault="000422CF" w:rsidP="008628ED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E225231" wp14:editId="0F8ACD4C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5399405" cy="1924685"/>
            <wp:effectExtent l="0" t="0" r="0" b="0"/>
            <wp:wrapNone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4B16F" w14:textId="51BB97F6" w:rsidR="008628ED" w:rsidRDefault="008628ED" w:rsidP="008628ED">
      <w:pPr>
        <w:rPr>
          <w:lang w:val="en-US" w:eastAsia="x-none"/>
        </w:rPr>
      </w:pPr>
    </w:p>
    <w:p w14:paraId="3B811143" w14:textId="0EE8003F" w:rsidR="008628ED" w:rsidRDefault="008628ED" w:rsidP="008628ED">
      <w:pPr>
        <w:ind w:firstLine="454"/>
        <w:rPr>
          <w:lang w:val="en-US" w:eastAsia="x-none"/>
        </w:rPr>
      </w:pPr>
    </w:p>
    <w:p w14:paraId="755E2F4D" w14:textId="63995705" w:rsidR="000422CF" w:rsidRDefault="000422CF" w:rsidP="000422CF">
      <w:pPr>
        <w:rPr>
          <w:lang w:val="en-US" w:eastAsia="x-none"/>
        </w:rPr>
      </w:pPr>
    </w:p>
    <w:p w14:paraId="0CAC3D80" w14:textId="51B6BBE1" w:rsidR="000422CF" w:rsidRDefault="000422CF" w:rsidP="000422CF">
      <w:pPr>
        <w:tabs>
          <w:tab w:val="left" w:pos="972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6A527ACE" w14:textId="793E2964" w:rsidR="000422CF" w:rsidRDefault="000422CF" w:rsidP="000422CF">
      <w:pPr>
        <w:tabs>
          <w:tab w:val="left" w:pos="972"/>
        </w:tabs>
        <w:rPr>
          <w:lang w:val="en-US" w:eastAsia="x-none"/>
        </w:rPr>
      </w:pPr>
    </w:p>
    <w:p w14:paraId="60C6EB7F" w14:textId="497AE5B2" w:rsidR="000422CF" w:rsidRDefault="000422CF" w:rsidP="000422CF">
      <w:pPr>
        <w:tabs>
          <w:tab w:val="left" w:pos="972"/>
        </w:tabs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1FA7DCF" wp14:editId="3A0AC02A">
            <wp:simplePos x="0" y="0"/>
            <wp:positionH relativeFrom="column">
              <wp:posOffset>-3175</wp:posOffset>
            </wp:positionH>
            <wp:positionV relativeFrom="paragraph">
              <wp:posOffset>-1270</wp:posOffset>
            </wp:positionV>
            <wp:extent cx="2682240" cy="1866588"/>
            <wp:effectExtent l="0" t="0" r="3810" b="635"/>
            <wp:wrapNone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86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EBE99" w14:textId="08D63667" w:rsidR="006C7832" w:rsidRDefault="006C7832" w:rsidP="006C7832">
      <w:pPr>
        <w:rPr>
          <w:lang w:val="en-US" w:eastAsia="x-none"/>
        </w:rPr>
      </w:pPr>
    </w:p>
    <w:p w14:paraId="1CF1CF82" w14:textId="03B269A6" w:rsidR="006C7832" w:rsidRDefault="006C7832" w:rsidP="006C7832">
      <w:pPr>
        <w:rPr>
          <w:lang w:val="en-US" w:eastAsia="x-none"/>
        </w:rPr>
      </w:pPr>
    </w:p>
    <w:p w14:paraId="6E8BBA5A" w14:textId="0178FF9E" w:rsidR="006C7832" w:rsidRDefault="006C7832" w:rsidP="006C7832">
      <w:pPr>
        <w:rPr>
          <w:lang w:val="en-US" w:eastAsia="x-none"/>
        </w:rPr>
      </w:pPr>
    </w:p>
    <w:p w14:paraId="19F2F9B0" w14:textId="19618BA4" w:rsidR="006C7832" w:rsidRDefault="006C7832" w:rsidP="006C7832">
      <w:pPr>
        <w:rPr>
          <w:lang w:val="en-US" w:eastAsia="x-none"/>
        </w:rPr>
      </w:pPr>
    </w:p>
    <w:p w14:paraId="4E36C21F" w14:textId="25C1EF8D" w:rsidR="006C7832" w:rsidRDefault="006C7832" w:rsidP="006C7832">
      <w:pPr>
        <w:rPr>
          <w:lang w:val="en-US" w:eastAsia="x-none"/>
        </w:rPr>
      </w:pPr>
    </w:p>
    <w:p w14:paraId="1C0FAC92" w14:textId="205C274C" w:rsidR="006C7832" w:rsidRDefault="006C7832" w:rsidP="006C7832">
      <w:pPr>
        <w:rPr>
          <w:lang w:val="en-US" w:eastAsia="x-none"/>
        </w:rPr>
      </w:pPr>
    </w:p>
    <w:p w14:paraId="0A5C4250" w14:textId="64C7A6AF" w:rsidR="006C7832" w:rsidRDefault="006C7832" w:rsidP="006C7832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5A526E99" w14:textId="5AA37465" w:rsidR="006C7832" w:rsidRDefault="006C7832" w:rsidP="006C7832">
      <w:pPr>
        <w:rPr>
          <w:lang w:val="en-US" w:eastAsia="x-none"/>
        </w:rPr>
      </w:pPr>
      <w:r>
        <w:rPr>
          <w:lang w:val="en-US" w:eastAsia="x-none"/>
        </w:rPr>
        <w:tab/>
        <w:t xml:space="preserve">- Actions approach the </w:t>
      </w:r>
      <w:proofErr w:type="spellStart"/>
      <w:r>
        <w:rPr>
          <w:lang w:val="en-US" w:eastAsia="x-none"/>
        </w:rPr>
        <w:t>limtis</w:t>
      </w:r>
      <w:proofErr w:type="spellEnd"/>
      <w:r>
        <w:rPr>
          <w:lang w:val="en-US" w:eastAsia="x-none"/>
        </w:rPr>
        <w:t>!</w:t>
      </w:r>
    </w:p>
    <w:p w14:paraId="4BB52B05" w14:textId="0CC9F6C4" w:rsidR="00747326" w:rsidRDefault="00747326" w:rsidP="006C7832">
      <w:pPr>
        <w:rPr>
          <w:lang w:val="en-US" w:eastAsia="x-none"/>
        </w:rPr>
      </w:pPr>
      <w:r>
        <w:rPr>
          <w:lang w:val="en-US" w:eastAsia="x-none"/>
        </w:rPr>
        <w:tab/>
        <w:t>- Very bad run</w:t>
      </w:r>
    </w:p>
    <w:p w14:paraId="3B0C64C4" w14:textId="77607FF7" w:rsidR="00EF402F" w:rsidRDefault="00EF402F" w:rsidP="00EF402F">
      <w:pPr>
        <w:tabs>
          <w:tab w:val="left" w:pos="2490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5BDFB6E0" w14:textId="30778EC3" w:rsidR="00EF402F" w:rsidRDefault="00EF402F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75AC8B14" w14:textId="3E969965" w:rsidR="00EF402F" w:rsidRPr="00C02EDF" w:rsidRDefault="004D46FC" w:rsidP="006C7832">
      <w:pPr>
        <w:rPr>
          <w:lang w:val="en-US" w:eastAsia="x-none"/>
        </w:rPr>
      </w:pPr>
      <w:r w:rsidRPr="00C02EDF">
        <w:rPr>
          <w:b/>
          <w:highlight w:val="red"/>
          <w:lang w:val="en-US" w:eastAsia="x-none"/>
        </w:rPr>
        <w:lastRenderedPageBreak/>
        <w:t>6)</w:t>
      </w:r>
      <w:r w:rsidRPr="00C02EDF">
        <w:rPr>
          <w:b/>
          <w:highlight w:val="red"/>
          <w:lang w:val="en-US" w:eastAsia="x-none"/>
        </w:rPr>
        <w:tab/>
      </w:r>
      <w:r w:rsidR="008837D1" w:rsidRPr="00C02EDF">
        <w:rPr>
          <w:highlight w:val="red"/>
          <w:lang w:val="en-US" w:eastAsia="x-none"/>
        </w:rPr>
        <w:t>Solution 6</w:t>
      </w:r>
    </w:p>
    <w:p w14:paraId="0F66F45A" w14:textId="41111B1A" w:rsidR="00E8663A" w:rsidRDefault="00E8663A" w:rsidP="006C7832">
      <w:pPr>
        <w:rPr>
          <w:lang w:val="en-US" w:eastAsia="x-none"/>
        </w:rPr>
      </w:pPr>
      <w:r>
        <w:rPr>
          <w:lang w:val="en-US" w:eastAsia="x-none"/>
        </w:rPr>
        <w:t xml:space="preserve">- ONLY </w:t>
      </w:r>
      <w:r w:rsidRPr="00B0141D">
        <w:rPr>
          <w:highlight w:val="yellow"/>
          <w:lang w:val="en-US" w:eastAsia="x-none"/>
        </w:rPr>
        <w:t>reward -= (self._</w:t>
      </w:r>
      <w:proofErr w:type="spellStart"/>
      <w:r w:rsidRPr="00B0141D">
        <w:rPr>
          <w:highlight w:val="yellow"/>
          <w:lang w:val="en-US" w:eastAsia="x-none"/>
        </w:rPr>
        <w:t>max_IK_points</w:t>
      </w:r>
      <w:proofErr w:type="spellEnd"/>
      <w:r w:rsidRPr="00B0141D">
        <w:rPr>
          <w:highlight w:val="yellow"/>
          <w:lang w:val="en-US" w:eastAsia="x-none"/>
        </w:rPr>
        <w:t xml:space="preserve"> – self._</w:t>
      </w:r>
      <w:proofErr w:type="spellStart"/>
      <w:r w:rsidRPr="00B0141D">
        <w:rPr>
          <w:highlight w:val="yellow"/>
          <w:lang w:val="en-US" w:eastAsia="x-none"/>
        </w:rPr>
        <w:t>previously_crashless</w:t>
      </w:r>
      <w:proofErr w:type="spellEnd"/>
      <w:r>
        <w:rPr>
          <w:lang w:val="en-US" w:eastAsia="x-none"/>
        </w:rPr>
        <w:t>); no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punishment for selecting the boundary!</w:t>
      </w:r>
    </w:p>
    <w:p w14:paraId="6E8B67C5" w14:textId="1A218233" w:rsidR="003741EB" w:rsidRDefault="003741EB" w:rsidP="00673EDC">
      <w:pPr>
        <w:pStyle w:val="FlietextTH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7518F363" w14:textId="77777777" w:rsidR="003741EB" w:rsidRDefault="003741EB" w:rsidP="003741E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[-2, -2, -2] [2, 2, 2]</w:t>
      </w:r>
    </w:p>
    <w:p w14:paraId="593E22DC" w14:textId="1AFF6C95" w:rsidR="003741EB" w:rsidRDefault="003741EB" w:rsidP="003741E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53F55237" w14:textId="0BE8A833" w:rsidR="008C5CBD" w:rsidRDefault="00C02EDF" w:rsidP="003741EB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3656D24" wp14:editId="5A56B9AE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863147" cy="1836420"/>
            <wp:effectExtent l="0" t="0" r="0" b="0"/>
            <wp:wrapNone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67" cy="1838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CBD">
        <w:rPr>
          <w:noProof/>
          <w:lang w:val="en-US"/>
        </w:rPr>
        <w:t>- Results; START:</w:t>
      </w:r>
      <w:r w:rsidR="002E023A">
        <w:rPr>
          <w:noProof/>
          <w:lang w:val="en-US"/>
        </w:rPr>
        <w:t xml:space="preserve"> 21:24</w:t>
      </w:r>
      <w:r w:rsidR="008C5CBD">
        <w:rPr>
          <w:noProof/>
          <w:lang w:val="en-US"/>
        </w:rPr>
        <w:t>;END:</w:t>
      </w:r>
      <w:r>
        <w:rPr>
          <w:noProof/>
          <w:lang w:val="en-US"/>
        </w:rPr>
        <w:t>XX:XX</w:t>
      </w:r>
    </w:p>
    <w:p w14:paraId="599353EC" w14:textId="7A2CD69A" w:rsidR="00C02EDF" w:rsidRDefault="00C02EDF" w:rsidP="003741EB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0BC85EC" wp14:editId="19F6FACA">
            <wp:simplePos x="0" y="0"/>
            <wp:positionH relativeFrom="margin">
              <wp:posOffset>2869566</wp:posOffset>
            </wp:positionH>
            <wp:positionV relativeFrom="paragraph">
              <wp:posOffset>5715</wp:posOffset>
            </wp:positionV>
            <wp:extent cx="2537460" cy="1801965"/>
            <wp:effectExtent l="0" t="0" r="0" b="8255"/>
            <wp:wrapNone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111" cy="180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21FF6" w14:textId="2C3F8ED5" w:rsidR="00673EDC" w:rsidRDefault="00673EDC" w:rsidP="003741EB">
      <w:pPr>
        <w:pStyle w:val="FlietextTH"/>
        <w:rPr>
          <w:noProof/>
          <w:lang w:val="en-US"/>
        </w:rPr>
      </w:pPr>
    </w:p>
    <w:p w14:paraId="5F787C76" w14:textId="403CDE66" w:rsidR="003741EB" w:rsidRDefault="003741EB" w:rsidP="006C7832">
      <w:pPr>
        <w:rPr>
          <w:lang w:val="en-US" w:eastAsia="x-none"/>
        </w:rPr>
      </w:pPr>
    </w:p>
    <w:p w14:paraId="03384185" w14:textId="32FFE60F" w:rsidR="003741EB" w:rsidRDefault="003741EB" w:rsidP="006C7832">
      <w:pPr>
        <w:rPr>
          <w:lang w:val="en-US" w:eastAsia="x-none"/>
        </w:rPr>
      </w:pPr>
    </w:p>
    <w:p w14:paraId="1E299CA7" w14:textId="53AD31B7" w:rsidR="00C02EDF" w:rsidRPr="00C02EDF" w:rsidRDefault="00C02EDF" w:rsidP="00C02EDF">
      <w:pPr>
        <w:rPr>
          <w:lang w:val="en-US" w:eastAsia="x-none"/>
        </w:rPr>
      </w:pPr>
    </w:p>
    <w:p w14:paraId="36590FE0" w14:textId="11C2C86A" w:rsidR="00C02EDF" w:rsidRPr="00C02EDF" w:rsidRDefault="00C02EDF" w:rsidP="00C02EDF">
      <w:pPr>
        <w:rPr>
          <w:lang w:val="en-US" w:eastAsia="x-none"/>
        </w:rPr>
      </w:pPr>
    </w:p>
    <w:p w14:paraId="788F3B48" w14:textId="29E242E0" w:rsidR="00C02EDF" w:rsidRDefault="00C02EDF" w:rsidP="00C02EDF">
      <w:pPr>
        <w:rPr>
          <w:lang w:val="en-US" w:eastAsia="x-none"/>
        </w:rPr>
      </w:pPr>
    </w:p>
    <w:p w14:paraId="682C5FD1" w14:textId="54793DAA" w:rsidR="00C02EDF" w:rsidRDefault="00C02EDF" w:rsidP="00C02EDF">
      <w:pPr>
        <w:tabs>
          <w:tab w:val="left" w:pos="660"/>
        </w:tabs>
        <w:rPr>
          <w:noProof/>
        </w:rPr>
      </w:pPr>
      <w:r>
        <w:rPr>
          <w:lang w:val="en-US" w:eastAsia="x-none"/>
        </w:rPr>
        <w:tab/>
      </w:r>
      <w:r>
        <w:rPr>
          <w:noProof/>
        </w:rPr>
        <w:drawing>
          <wp:inline distT="0" distB="0" distL="0" distR="0" wp14:anchorId="3F023A75" wp14:editId="18E59C17">
            <wp:extent cx="5399405" cy="1903095"/>
            <wp:effectExtent l="0" t="0" r="0" b="190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24B" w14:textId="42B5C3BA" w:rsidR="00C02EDF" w:rsidRDefault="00C02EDF" w:rsidP="00C02EDF">
      <w:pPr>
        <w:tabs>
          <w:tab w:val="left" w:pos="660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52227D3A" w14:textId="39F119EC" w:rsidR="00C02EDF" w:rsidRDefault="00C02EDF" w:rsidP="00C02EDF">
      <w:pPr>
        <w:tabs>
          <w:tab w:val="left" w:pos="660"/>
        </w:tabs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5733B63D" wp14:editId="04E75694">
            <wp:extent cx="2682240" cy="1867282"/>
            <wp:effectExtent l="0" t="0" r="381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1705" cy="18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4860" w14:textId="0F7B5515" w:rsidR="00C02EDF" w:rsidRDefault="00C02EDF" w:rsidP="00C02EDF">
      <w:pPr>
        <w:tabs>
          <w:tab w:val="left" w:pos="660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31D74E35" w14:textId="3252DC08" w:rsidR="00C02EDF" w:rsidRDefault="00C02EDF" w:rsidP="00C02EDF">
      <w:pPr>
        <w:tabs>
          <w:tab w:val="left" w:pos="660"/>
        </w:tabs>
        <w:rPr>
          <w:lang w:val="en-US" w:eastAsia="x-none"/>
        </w:rPr>
      </w:pPr>
      <w:r>
        <w:rPr>
          <w:lang w:val="en-US" w:eastAsia="x-none"/>
        </w:rPr>
        <w:tab/>
        <w:t>- Converges to the limits; usually [Max., Max., Max.]</w:t>
      </w:r>
      <w:r w:rsidR="00957513">
        <w:rPr>
          <w:lang w:val="en-US" w:eastAsia="x-none"/>
        </w:rPr>
        <w:t xml:space="preserve"> with low </w:t>
      </w:r>
      <w:proofErr w:type="spellStart"/>
      <w:r w:rsidR="00957513">
        <w:rPr>
          <w:lang w:val="en-US" w:eastAsia="x-none"/>
        </w:rPr>
        <w:t>rewar</w:t>
      </w:r>
      <w:proofErr w:type="spellEnd"/>
      <w:r w:rsidR="00957513">
        <w:rPr>
          <w:lang w:val="en-US" w:eastAsia="x-none"/>
        </w:rPr>
        <w:t xml:space="preserve"> around</w:t>
      </w:r>
      <w:r w:rsidR="00957513">
        <w:rPr>
          <w:lang w:val="en-US" w:eastAsia="x-none"/>
        </w:rPr>
        <w:br/>
        <w:t xml:space="preserve"> </w:t>
      </w:r>
      <w:r w:rsidR="00957513">
        <w:rPr>
          <w:lang w:val="en-US" w:eastAsia="x-none"/>
        </w:rPr>
        <w:tab/>
        <w:t xml:space="preserve">  -0.6x</w:t>
      </w:r>
    </w:p>
    <w:p w14:paraId="2FCFEC15" w14:textId="56A0BEEA" w:rsidR="00494820" w:rsidRDefault="00494820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6FC8F650" w14:textId="4FBFB912" w:rsidR="00494820" w:rsidRDefault="00494820" w:rsidP="00C02EDF">
      <w:pPr>
        <w:tabs>
          <w:tab w:val="left" w:pos="660"/>
        </w:tabs>
        <w:rPr>
          <w:lang w:val="en-US" w:eastAsia="x-none"/>
        </w:rPr>
      </w:pPr>
      <w:r w:rsidRPr="000B31C5">
        <w:rPr>
          <w:b/>
          <w:highlight w:val="red"/>
          <w:lang w:val="en-US" w:eastAsia="x-none"/>
        </w:rPr>
        <w:lastRenderedPageBreak/>
        <w:t xml:space="preserve">7) </w:t>
      </w:r>
      <w:r w:rsidR="0020031B" w:rsidRPr="000B31C5">
        <w:rPr>
          <w:highlight w:val="red"/>
          <w:lang w:val="en-US" w:eastAsia="x-none"/>
        </w:rPr>
        <w:t>Based on solution 6</w:t>
      </w:r>
    </w:p>
    <w:p w14:paraId="092BBA0A" w14:textId="3D6E19DD" w:rsidR="0024308D" w:rsidRDefault="001A4CFE" w:rsidP="00C02EDF">
      <w:pPr>
        <w:tabs>
          <w:tab w:val="left" w:pos="660"/>
        </w:tabs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DC47EF">
        <w:rPr>
          <w:lang w:val="en-US" w:eastAsia="x-none"/>
        </w:rPr>
        <w:t xml:space="preserve">Eliminate any positions that can cause the final position of the EE not to be the same as the action </w:t>
      </w:r>
      <w:proofErr w:type="spellStart"/>
      <w:r w:rsidR="00DC47EF">
        <w:rPr>
          <w:lang w:val="en-US" w:eastAsia="x-none"/>
        </w:rPr>
        <w:t>ouput</w:t>
      </w:r>
      <w:proofErr w:type="spellEnd"/>
      <w:r w:rsidR="00DC47EF">
        <w:rPr>
          <w:lang w:val="en-US" w:eastAsia="x-none"/>
        </w:rPr>
        <w:t xml:space="preserve">. This happens mostly, when very large values axis </w:t>
      </w:r>
      <w:proofErr w:type="gramStart"/>
      <w:r w:rsidR="00DC47EF">
        <w:rPr>
          <w:lang w:val="en-US" w:eastAsia="x-none"/>
        </w:rPr>
        <w:t>are</w:t>
      </w:r>
      <w:proofErr w:type="gramEnd"/>
      <w:r w:rsidR="00DC47EF">
        <w:rPr>
          <w:lang w:val="en-US" w:eastAsia="x-none"/>
        </w:rPr>
        <w:t xml:space="preserve"> selected.</w:t>
      </w:r>
    </w:p>
    <w:p w14:paraId="0F9490AD" w14:textId="2C0898F5" w:rsidR="001A4CFE" w:rsidRDefault="001A4CFE" w:rsidP="00C02EDF">
      <w:pPr>
        <w:tabs>
          <w:tab w:val="left" w:pos="660"/>
        </w:tabs>
        <w:rPr>
          <w:lang w:val="en-US" w:eastAsia="x-none"/>
        </w:rPr>
      </w:pPr>
      <w:r>
        <w:rPr>
          <w:lang w:val="en-US" w:eastAsia="x-none"/>
        </w:rPr>
        <w:t>- Configuration:</w:t>
      </w:r>
    </w:p>
    <w:p w14:paraId="7B6F791D" w14:textId="437D9A9D" w:rsidR="00755461" w:rsidRDefault="00755461" w:rsidP="00755461">
      <w:pPr>
        <w:pStyle w:val="FlietextTH"/>
        <w:rPr>
          <w:noProof/>
          <w:lang w:val="en-US"/>
        </w:rPr>
      </w:pP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0.25</w:t>
      </w:r>
      <w:r w:rsidRPr="00325102">
        <w:rPr>
          <w:noProof/>
          <w:highlight w:val="yellow"/>
          <w:lang w:val="en-US"/>
        </w:rPr>
        <w:t>, -</w:t>
      </w:r>
      <w:r>
        <w:rPr>
          <w:noProof/>
          <w:highlight w:val="yellow"/>
          <w:lang w:val="en-US"/>
        </w:rPr>
        <w:t>0.4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0.55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0.55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0.8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0.9</w:t>
      </w:r>
      <w:r w:rsidRPr="00325102">
        <w:rPr>
          <w:noProof/>
          <w:highlight w:val="yellow"/>
          <w:lang w:val="en-US"/>
        </w:rPr>
        <w:t>]</w:t>
      </w:r>
    </w:p>
    <w:p w14:paraId="7E863F0C" w14:textId="4A864186" w:rsidR="00755461" w:rsidRDefault="00755461" w:rsidP="0075546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B8CA1B3" w14:textId="4AFFEE83" w:rsidR="00FE7686" w:rsidRDefault="00FE7686" w:rsidP="00755461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Results; START</w:t>
      </w:r>
      <w:r w:rsidR="00434A01">
        <w:rPr>
          <w:noProof/>
          <w:lang w:val="en-US"/>
        </w:rPr>
        <w:t>: 12:0</w:t>
      </w:r>
      <w:r w:rsidR="000B31C5">
        <w:rPr>
          <w:noProof/>
          <w:lang w:val="en-US"/>
        </w:rPr>
        <w:t>6</w:t>
      </w:r>
      <w:r>
        <w:rPr>
          <w:noProof/>
          <w:lang w:val="en-US"/>
        </w:rPr>
        <w:t xml:space="preserve"> ; END:</w:t>
      </w:r>
    </w:p>
    <w:p w14:paraId="576E037C" w14:textId="0D091D80" w:rsidR="000F3EFE" w:rsidRDefault="000F3EFE" w:rsidP="00755461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33D6B0B" wp14:editId="0B4CBD01">
            <wp:simplePos x="0" y="0"/>
            <wp:positionH relativeFrom="margin">
              <wp:posOffset>2705100</wp:posOffset>
            </wp:positionH>
            <wp:positionV relativeFrom="paragraph">
              <wp:posOffset>12065</wp:posOffset>
            </wp:positionV>
            <wp:extent cx="2301240" cy="1631427"/>
            <wp:effectExtent l="0" t="0" r="3810" b="6985"/>
            <wp:wrapNone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31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237B7E5" wp14:editId="0A2E4CF0">
            <wp:simplePos x="0" y="0"/>
            <wp:positionH relativeFrom="column">
              <wp:posOffset>-3175</wp:posOffset>
            </wp:positionH>
            <wp:positionV relativeFrom="paragraph">
              <wp:posOffset>-3175</wp:posOffset>
            </wp:positionV>
            <wp:extent cx="2684897" cy="1691640"/>
            <wp:effectExtent l="0" t="0" r="1270" b="3810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897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12B73" w14:textId="13730C35" w:rsidR="00755461" w:rsidRDefault="00755461" w:rsidP="00C02EDF">
      <w:pPr>
        <w:tabs>
          <w:tab w:val="left" w:pos="660"/>
        </w:tabs>
        <w:rPr>
          <w:lang w:val="en-US" w:eastAsia="x-none"/>
        </w:rPr>
      </w:pPr>
    </w:p>
    <w:p w14:paraId="5DB6808D" w14:textId="2553B074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54680FFB" w14:textId="6EBAE54B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4588A632" w14:textId="3C269972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49651C8A" w14:textId="23E960AB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18A1BE57" w14:textId="5D1622EE" w:rsidR="000F3EFE" w:rsidRDefault="000F3EFE" w:rsidP="00C02EDF">
      <w:pPr>
        <w:tabs>
          <w:tab w:val="left" w:pos="660"/>
        </w:tabs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13539FC" wp14:editId="3546E857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399405" cy="1950720"/>
            <wp:effectExtent l="0" t="0" r="0" b="0"/>
            <wp:wrapNone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6E636" w14:textId="4A0280DB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3B9C91DE" w14:textId="0094D23C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68520071" w14:textId="2CE7D52E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54EA1AC1" w14:textId="34113E2C" w:rsidR="000F3EFE" w:rsidRDefault="000F3EFE" w:rsidP="00C02EDF">
      <w:pPr>
        <w:tabs>
          <w:tab w:val="left" w:pos="660"/>
        </w:tabs>
        <w:rPr>
          <w:lang w:val="en-US" w:eastAsia="x-none"/>
        </w:rPr>
      </w:pPr>
    </w:p>
    <w:p w14:paraId="148AF295" w14:textId="65B4189B" w:rsidR="000F3EFE" w:rsidRDefault="000F3EFE" w:rsidP="00C02EDF">
      <w:pPr>
        <w:tabs>
          <w:tab w:val="left" w:pos="6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03D84EB" wp14:editId="026037CC">
            <wp:extent cx="2301240" cy="1665723"/>
            <wp:effectExtent l="0" t="0" r="381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0175" cy="167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CF12" w14:textId="6F41203F" w:rsidR="00BD5DC0" w:rsidRDefault="00BD5DC0" w:rsidP="00BD5DC0">
      <w:pPr>
        <w:rPr>
          <w:noProof/>
        </w:rPr>
      </w:pPr>
    </w:p>
    <w:p w14:paraId="307F131D" w14:textId="7D8690BD" w:rsidR="00BD5DC0" w:rsidRDefault="00BD5DC0" w:rsidP="00BD5DC0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2E6B9A3F" w14:textId="3DF28811" w:rsidR="00BD5DC0" w:rsidRDefault="00BD5DC0" w:rsidP="00BD5DC0">
      <w:pPr>
        <w:rPr>
          <w:lang w:val="en-US" w:eastAsia="x-none"/>
        </w:rPr>
      </w:pPr>
      <w:r>
        <w:rPr>
          <w:lang w:val="en-US" w:eastAsia="x-none"/>
        </w:rPr>
        <w:tab/>
        <w:t xml:space="preserve">- Actions are always </w:t>
      </w:r>
      <w:r w:rsidRPr="00BD5DC0">
        <w:rPr>
          <w:lang w:val="en-US" w:eastAsia="x-none"/>
        </w:rPr>
        <w:t>[0.55 0.8  0.9 ]</w:t>
      </w:r>
      <w:r>
        <w:rPr>
          <w:lang w:val="en-US" w:eastAsia="x-none"/>
        </w:rPr>
        <w:t>; [Max., Max., Max.]</w:t>
      </w:r>
    </w:p>
    <w:p w14:paraId="4C70C0D1" w14:textId="1CA1EDDE" w:rsidR="0020339A" w:rsidRDefault="0020339A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0B2F0C42" w14:textId="0A067E66" w:rsidR="0020339A" w:rsidRDefault="0020339A" w:rsidP="00BD5DC0">
      <w:pPr>
        <w:rPr>
          <w:lang w:val="en-US" w:eastAsia="x-none"/>
        </w:rPr>
      </w:pPr>
      <w:r w:rsidRPr="00045658">
        <w:rPr>
          <w:b/>
          <w:highlight w:val="red"/>
          <w:lang w:val="en-US" w:eastAsia="x-none"/>
        </w:rPr>
        <w:lastRenderedPageBreak/>
        <w:t xml:space="preserve">8) </w:t>
      </w:r>
      <w:r w:rsidR="001B4DCE" w:rsidRPr="00045658">
        <w:rPr>
          <w:highlight w:val="red"/>
          <w:lang w:val="en-US" w:eastAsia="x-none"/>
        </w:rPr>
        <w:t xml:space="preserve">Solution </w:t>
      </w:r>
      <w:r w:rsidR="00B27743" w:rsidRPr="00045658">
        <w:rPr>
          <w:highlight w:val="red"/>
          <w:lang w:val="en-US" w:eastAsia="x-none"/>
        </w:rPr>
        <w:t>2; different configuration</w:t>
      </w:r>
    </w:p>
    <w:p w14:paraId="1BA01DC4" w14:textId="7FF9E0C3" w:rsidR="00B27743" w:rsidRDefault="00B27743" w:rsidP="00B27743">
      <w:pPr>
        <w:rPr>
          <w:lang w:val="en-US" w:eastAsia="x-none"/>
        </w:rPr>
      </w:pPr>
      <w:r>
        <w:rPr>
          <w:lang w:val="en-US" w:eastAsia="x-none"/>
        </w:rPr>
        <w:t xml:space="preserve">Exterminate episode termination tendency by reducing the punishment of the crash </w:t>
      </w:r>
      <w:r>
        <w:rPr>
          <w:lang w:val="en-US" w:eastAsia="x-none"/>
        </w:rPr>
        <w:br/>
        <w:t>dependent on the previously executed crash-free targets.</w:t>
      </w:r>
      <w:r>
        <w:rPr>
          <w:lang w:val="en-US" w:eastAsia="x-none"/>
        </w:rPr>
        <w:br/>
      </w:r>
      <w:r w:rsidRPr="00B0141D">
        <w:rPr>
          <w:highlight w:val="yellow"/>
          <w:lang w:val="en-US" w:eastAsia="x-none"/>
        </w:rPr>
        <w:t>reward -= (self._</w:t>
      </w:r>
      <w:proofErr w:type="spellStart"/>
      <w:r w:rsidRPr="00B0141D">
        <w:rPr>
          <w:highlight w:val="yellow"/>
          <w:lang w:val="en-US" w:eastAsia="x-none"/>
        </w:rPr>
        <w:t>max_IK_points</w:t>
      </w:r>
      <w:proofErr w:type="spellEnd"/>
      <w:r w:rsidRPr="00B0141D">
        <w:rPr>
          <w:highlight w:val="yellow"/>
          <w:lang w:val="en-US" w:eastAsia="x-none"/>
        </w:rPr>
        <w:t xml:space="preserve"> – self._</w:t>
      </w:r>
      <w:proofErr w:type="spellStart"/>
      <w:r w:rsidRPr="00B0141D">
        <w:rPr>
          <w:highlight w:val="yellow"/>
          <w:lang w:val="en-US" w:eastAsia="x-none"/>
        </w:rPr>
        <w:t>previously_crashless</w:t>
      </w:r>
      <w:proofErr w:type="spellEnd"/>
      <w:r>
        <w:rPr>
          <w:lang w:val="en-US" w:eastAsia="x-none"/>
        </w:rPr>
        <w:t>)</w:t>
      </w:r>
    </w:p>
    <w:p w14:paraId="68A2B228" w14:textId="1D0445BF" w:rsidR="00B27743" w:rsidRDefault="00B27743" w:rsidP="00B27743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 xml:space="preserve">  - Configuraiton:</w:t>
      </w:r>
    </w:p>
    <w:p w14:paraId="44998D16" w14:textId="141A4232" w:rsidR="00B27743" w:rsidRDefault="00B27743" w:rsidP="00B2774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0.25</w:t>
      </w:r>
      <w:r w:rsidRPr="00325102">
        <w:rPr>
          <w:noProof/>
          <w:highlight w:val="yellow"/>
          <w:lang w:val="en-US"/>
        </w:rPr>
        <w:t>, -</w:t>
      </w:r>
      <w:r>
        <w:rPr>
          <w:noProof/>
          <w:highlight w:val="yellow"/>
          <w:lang w:val="en-US"/>
        </w:rPr>
        <w:t>0.4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0.55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0.55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0.8</w:t>
      </w:r>
      <w:r w:rsidRPr="00325102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0.9</w:t>
      </w:r>
      <w:r w:rsidRPr="00325102">
        <w:rPr>
          <w:noProof/>
          <w:highlight w:val="yellow"/>
          <w:lang w:val="en-US"/>
        </w:rPr>
        <w:t>]</w:t>
      </w:r>
    </w:p>
    <w:p w14:paraId="51C655B0" w14:textId="798C56D9" w:rsidR="00B27743" w:rsidRDefault="00B27743" w:rsidP="00B2774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05016FB4" w14:textId="62FD6025" w:rsidR="00BC0C22" w:rsidRDefault="00045658" w:rsidP="00B27743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18D564A" wp14:editId="164C790B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2583180" cy="1850415"/>
            <wp:effectExtent l="0" t="0" r="7620" b="0"/>
            <wp:wrapNone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8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D6EA262" wp14:editId="7A9EC2C7">
            <wp:simplePos x="0" y="0"/>
            <wp:positionH relativeFrom="margin">
              <wp:align>left</wp:align>
            </wp:positionH>
            <wp:positionV relativeFrom="paragraph">
              <wp:posOffset>287656</wp:posOffset>
            </wp:positionV>
            <wp:extent cx="2628900" cy="1699260"/>
            <wp:effectExtent l="0" t="0" r="0" b="0"/>
            <wp:wrapNone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C22">
        <w:rPr>
          <w:noProof/>
          <w:lang w:val="en-US"/>
        </w:rPr>
        <w:t>- Results: START:</w:t>
      </w:r>
      <w:r w:rsidR="00211B2B">
        <w:rPr>
          <w:noProof/>
          <w:lang w:val="en-US"/>
        </w:rPr>
        <w:t xml:space="preserve"> 14:15</w:t>
      </w:r>
      <w:r w:rsidR="00BC0C22">
        <w:rPr>
          <w:noProof/>
          <w:lang w:val="en-US"/>
        </w:rPr>
        <w:t>;END:</w:t>
      </w:r>
      <w:r w:rsidR="00023396">
        <w:rPr>
          <w:noProof/>
          <w:lang w:val="en-US"/>
        </w:rPr>
        <w:t xml:space="preserve"> 14:35</w:t>
      </w:r>
    </w:p>
    <w:p w14:paraId="4B9848B3" w14:textId="34BE1D92" w:rsidR="00045658" w:rsidRDefault="00045658" w:rsidP="00B27743">
      <w:pPr>
        <w:pStyle w:val="FlietextTH"/>
        <w:rPr>
          <w:noProof/>
          <w:lang w:val="en-US"/>
        </w:rPr>
      </w:pPr>
    </w:p>
    <w:p w14:paraId="779B129A" w14:textId="15BD674B" w:rsidR="001A4CFE" w:rsidRDefault="001A4CFE" w:rsidP="00FA0573">
      <w:pPr>
        <w:pStyle w:val="FlietextTH"/>
        <w:rPr>
          <w:noProof/>
          <w:lang w:val="en-US"/>
        </w:rPr>
      </w:pPr>
    </w:p>
    <w:p w14:paraId="690084A1" w14:textId="588C324C" w:rsidR="001B4DCE" w:rsidRDefault="001B4DCE" w:rsidP="001B4DCE">
      <w:pPr>
        <w:pStyle w:val="FlietextTH"/>
        <w:rPr>
          <w:noProof/>
          <w:lang w:val="en-US"/>
        </w:rPr>
      </w:pPr>
    </w:p>
    <w:p w14:paraId="6C86C576" w14:textId="5D9DE6C8" w:rsidR="00E66959" w:rsidRDefault="00E66959" w:rsidP="00BD5DC0">
      <w:pPr>
        <w:rPr>
          <w:lang w:val="en-US" w:eastAsia="x-none"/>
        </w:rPr>
      </w:pPr>
    </w:p>
    <w:p w14:paraId="053DA2BF" w14:textId="2D3196EC" w:rsidR="00045658" w:rsidRPr="00045658" w:rsidRDefault="00045658" w:rsidP="00045658">
      <w:pPr>
        <w:rPr>
          <w:lang w:val="en-US" w:eastAsia="x-none"/>
        </w:rPr>
      </w:pPr>
    </w:p>
    <w:p w14:paraId="157241F2" w14:textId="39AAD6E1" w:rsidR="00045658" w:rsidRPr="00045658" w:rsidRDefault="00045658" w:rsidP="00045658">
      <w:pPr>
        <w:rPr>
          <w:lang w:val="en-US" w:eastAsia="x-none"/>
        </w:rPr>
      </w:pPr>
    </w:p>
    <w:p w14:paraId="71B18172" w14:textId="6B77F4D8" w:rsidR="00045658" w:rsidRPr="00045658" w:rsidRDefault="00045658" w:rsidP="0004565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06A1695" wp14:editId="2FFCF3D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399405" cy="1966595"/>
            <wp:effectExtent l="0" t="0" r="0" b="0"/>
            <wp:wrapNone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A5B94" w14:textId="12A2DD09" w:rsidR="00045658" w:rsidRPr="00045658" w:rsidRDefault="00045658" w:rsidP="00045658">
      <w:pPr>
        <w:rPr>
          <w:lang w:val="en-US" w:eastAsia="x-none"/>
        </w:rPr>
      </w:pPr>
    </w:p>
    <w:p w14:paraId="5CB6A37F" w14:textId="3B8C98FB" w:rsidR="00045658" w:rsidRDefault="00045658" w:rsidP="00045658">
      <w:pPr>
        <w:rPr>
          <w:lang w:val="en-US" w:eastAsia="x-none"/>
        </w:rPr>
      </w:pPr>
    </w:p>
    <w:p w14:paraId="72768322" w14:textId="3461F9C8" w:rsidR="00045658" w:rsidRDefault="00045658" w:rsidP="00045658">
      <w:pPr>
        <w:tabs>
          <w:tab w:val="left" w:pos="1716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05E466D9" w14:textId="35E79E45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085BAEB0" w14:textId="2A554A50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57A06D06" w14:textId="00E257D8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0959EDBC" w14:textId="07690428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18B75558" w14:textId="152028E9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7C5C67DF" w14:textId="2DB83A4F" w:rsidR="00045658" w:rsidRDefault="00B40009" w:rsidP="00045658">
      <w:pPr>
        <w:tabs>
          <w:tab w:val="left" w:pos="1716"/>
        </w:tabs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3C42DA9" wp14:editId="64CEE3A6">
            <wp:simplePos x="0" y="0"/>
            <wp:positionH relativeFrom="column">
              <wp:posOffset>-208915</wp:posOffset>
            </wp:positionH>
            <wp:positionV relativeFrom="paragraph">
              <wp:posOffset>6350</wp:posOffset>
            </wp:positionV>
            <wp:extent cx="2776220" cy="1905000"/>
            <wp:effectExtent l="0" t="0" r="5080" b="0"/>
            <wp:wrapNone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13233" w14:textId="04503A4A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14D8DEC3" w14:textId="5EE6909C" w:rsidR="00B40009" w:rsidRDefault="00B40009" w:rsidP="00045658">
      <w:pPr>
        <w:tabs>
          <w:tab w:val="left" w:pos="1716"/>
        </w:tabs>
        <w:rPr>
          <w:lang w:val="en-US" w:eastAsia="x-none"/>
        </w:rPr>
      </w:pPr>
    </w:p>
    <w:p w14:paraId="4E469A0A" w14:textId="77777777" w:rsidR="00B40009" w:rsidRDefault="00B40009" w:rsidP="00045658">
      <w:pPr>
        <w:tabs>
          <w:tab w:val="left" w:pos="1716"/>
        </w:tabs>
        <w:rPr>
          <w:lang w:val="en-US" w:eastAsia="x-none"/>
        </w:rPr>
      </w:pPr>
    </w:p>
    <w:p w14:paraId="7544810A" w14:textId="0FA1BB93" w:rsidR="00045658" w:rsidRDefault="00045658" w:rsidP="00045658">
      <w:pPr>
        <w:tabs>
          <w:tab w:val="left" w:pos="1716"/>
        </w:tabs>
        <w:rPr>
          <w:lang w:val="en-US" w:eastAsia="x-none"/>
        </w:rPr>
      </w:pPr>
    </w:p>
    <w:p w14:paraId="4AA5A5D5" w14:textId="4FD7B565" w:rsidR="00B40009" w:rsidRDefault="00B40009" w:rsidP="00045658">
      <w:pPr>
        <w:tabs>
          <w:tab w:val="left" w:pos="1716"/>
        </w:tabs>
        <w:rPr>
          <w:lang w:val="en-US" w:eastAsia="x-none"/>
        </w:rPr>
      </w:pPr>
    </w:p>
    <w:p w14:paraId="2156B571" w14:textId="77777777" w:rsidR="00B40009" w:rsidRDefault="00B40009" w:rsidP="00045658">
      <w:pPr>
        <w:tabs>
          <w:tab w:val="left" w:pos="1716"/>
        </w:tabs>
        <w:rPr>
          <w:lang w:val="en-US" w:eastAsia="x-none"/>
        </w:rPr>
      </w:pPr>
    </w:p>
    <w:p w14:paraId="77C5B060" w14:textId="62C738C0" w:rsidR="00045658" w:rsidRDefault="00045658" w:rsidP="00045658">
      <w:pPr>
        <w:tabs>
          <w:tab w:val="left" w:pos="1716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0FD918A3" w14:textId="7000387C" w:rsidR="00045658" w:rsidRDefault="00045658" w:rsidP="00045658">
      <w:pPr>
        <w:rPr>
          <w:lang w:val="en-US" w:eastAsia="x-none"/>
        </w:rPr>
      </w:pPr>
      <w:r>
        <w:rPr>
          <w:lang w:val="en-US" w:eastAsia="x-none"/>
        </w:rPr>
        <w:tab/>
        <w:t xml:space="preserve">- Very quickly the action selection </w:t>
      </w:r>
      <w:r w:rsidR="004B2741">
        <w:rPr>
          <w:lang w:val="en-US" w:eastAsia="x-none"/>
        </w:rPr>
        <w:t>converges to [0.25, -0.4, 0.55] (</w:t>
      </w:r>
      <w:proofErr w:type="spellStart"/>
      <w:r w:rsidR="004B2741">
        <w:rPr>
          <w:lang w:val="en-US" w:eastAsia="x-none"/>
        </w:rPr>
        <w:t>min,min,min</w:t>
      </w:r>
      <w:proofErr w:type="spellEnd"/>
      <w:r w:rsidR="004B2741">
        <w:rPr>
          <w:lang w:val="en-US" w:eastAsia="x-none"/>
        </w:rPr>
        <w:t>)</w:t>
      </w:r>
    </w:p>
    <w:p w14:paraId="5383DD70" w14:textId="5FF12391" w:rsidR="00821EF2" w:rsidRDefault="00821EF2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40EE6644" w14:textId="451C2F0B" w:rsidR="00B40009" w:rsidRDefault="00821EF2" w:rsidP="00045658">
      <w:pPr>
        <w:rPr>
          <w:lang w:val="en-US" w:eastAsia="x-none"/>
        </w:rPr>
      </w:pPr>
      <w:r w:rsidRPr="0010204A">
        <w:rPr>
          <w:b/>
          <w:highlight w:val="red"/>
          <w:lang w:val="en-US" w:eastAsia="x-none"/>
        </w:rPr>
        <w:lastRenderedPageBreak/>
        <w:t>9)</w:t>
      </w:r>
      <w:r w:rsidRPr="0010204A">
        <w:rPr>
          <w:highlight w:val="red"/>
          <w:lang w:val="en-US" w:eastAsia="x-none"/>
        </w:rPr>
        <w:t xml:space="preserve"> </w:t>
      </w:r>
      <w:r w:rsidR="00D0684A" w:rsidRPr="0010204A">
        <w:rPr>
          <w:highlight w:val="red"/>
          <w:lang w:val="en-US" w:eastAsia="x-none"/>
        </w:rPr>
        <w:t>Based on 2)</w:t>
      </w:r>
    </w:p>
    <w:p w14:paraId="65458E0A" w14:textId="430FF5B0" w:rsidR="00D0684A" w:rsidRDefault="00D0684A" w:rsidP="00045658">
      <w:pPr>
        <w:rPr>
          <w:lang w:val="en-US" w:eastAsia="x-none"/>
        </w:rPr>
      </w:pPr>
      <w:r>
        <w:rPr>
          <w:lang w:val="en-US" w:eastAsia="x-none"/>
        </w:rPr>
        <w:t>- With reward normalization</w:t>
      </w:r>
      <w:r w:rsidR="00674B3C">
        <w:rPr>
          <w:lang w:val="en-US" w:eastAsia="x-none"/>
        </w:rPr>
        <w:t>:</w:t>
      </w:r>
    </w:p>
    <w:p w14:paraId="5651444B" w14:textId="6020EB4B" w:rsidR="00674B3C" w:rsidRDefault="00674B3C" w:rsidP="00045658">
      <w:pPr>
        <w:rPr>
          <w:lang w:val="en-US" w:eastAsia="x-none"/>
        </w:rPr>
      </w:pPr>
      <w:r>
        <w:rPr>
          <w:lang w:val="en-US" w:eastAsia="x-none"/>
        </w:rPr>
        <w:tab/>
        <w:t>Distance reward, Crash reward, Boundary selection reward</w:t>
      </w:r>
    </w:p>
    <w:p w14:paraId="6D07D5D3" w14:textId="68052756" w:rsidR="00CA4E63" w:rsidRDefault="00CA4E63" w:rsidP="00045658">
      <w:pPr>
        <w:rPr>
          <w:lang w:val="en-US" w:eastAsia="x-none"/>
        </w:rPr>
      </w:pPr>
      <w:r>
        <w:rPr>
          <w:lang w:val="en-US" w:eastAsia="x-none"/>
        </w:rPr>
        <w:t>- Action Space in the recommended interval of -1 and 1</w:t>
      </w:r>
    </w:p>
    <w:p w14:paraId="5DAF215A" w14:textId="77777777" w:rsidR="00A74B5C" w:rsidRDefault="00A74B5C" w:rsidP="00A74B5C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229F67FE" w14:textId="2287B2CF" w:rsidR="00A74B5C" w:rsidRDefault="00A74B5C" w:rsidP="00A74B5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-1, -1, -1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1, 1, 1</w:t>
      </w:r>
      <w:r w:rsidRPr="00325102">
        <w:rPr>
          <w:noProof/>
          <w:highlight w:val="yellow"/>
          <w:lang w:val="en-US"/>
        </w:rPr>
        <w:t>]</w:t>
      </w:r>
    </w:p>
    <w:p w14:paraId="58653D22" w14:textId="012DD4E5" w:rsidR="00A74B5C" w:rsidRDefault="00A74B5C" w:rsidP="00A74B5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564D18DA" w14:textId="1E34A2BD" w:rsidR="00816F2B" w:rsidRDefault="00816F2B" w:rsidP="00A74B5C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Result; START:16:0</w:t>
      </w:r>
      <w:r w:rsidR="0010204A">
        <w:rPr>
          <w:noProof/>
          <w:lang w:val="en-US"/>
        </w:rPr>
        <w:t>6; END:</w:t>
      </w:r>
      <w:r w:rsidR="00F54241">
        <w:rPr>
          <w:noProof/>
          <w:lang w:val="en-US"/>
        </w:rPr>
        <w:t xml:space="preserve"> 16:06</w:t>
      </w:r>
    </w:p>
    <w:p w14:paraId="3BBAB6EF" w14:textId="25C5A08A" w:rsidR="009E35BF" w:rsidRDefault="00FE7411" w:rsidP="00A74B5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 xml:space="preserve">- Non-sense behavior. </w:t>
      </w:r>
    </w:p>
    <w:p w14:paraId="29AC9444" w14:textId="5CC0CF24" w:rsidR="00FE7411" w:rsidRDefault="00FE7411" w:rsidP="00A74B5C">
      <w:pPr>
        <w:pStyle w:val="FlietextTH"/>
        <w:rPr>
          <w:noProof/>
          <w:lang w:val="en-US"/>
        </w:rPr>
      </w:pPr>
    </w:p>
    <w:p w14:paraId="449BA623" w14:textId="77777777" w:rsidR="00FE7411" w:rsidRDefault="00FE7411" w:rsidP="00FE7411">
      <w:pPr>
        <w:pStyle w:val="FlietextTH"/>
        <w:rPr>
          <w:noProof/>
          <w:lang w:val="en-US"/>
        </w:rPr>
      </w:pPr>
    </w:p>
    <w:p w14:paraId="22415E04" w14:textId="77777777" w:rsidR="00FE7411" w:rsidRDefault="00FE7411" w:rsidP="00FE7411">
      <w:pPr>
        <w:pStyle w:val="FlietextTH"/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40C07600" w14:textId="40E42D89" w:rsidR="00FE7411" w:rsidRDefault="00FE7411" w:rsidP="00FE741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Action selection converegs to [-1, 1, -1] in the 20 first steps.</w:t>
      </w:r>
    </w:p>
    <w:p w14:paraId="0CB3BB23" w14:textId="32FC0876" w:rsidR="00002B68" w:rsidRDefault="00002B68" w:rsidP="00FE741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After a while tires [1, 1, -1]</w:t>
      </w:r>
    </w:p>
    <w:p w14:paraId="09DD5E94" w14:textId="616AA4B7" w:rsidR="00002B68" w:rsidRDefault="00002B68" w:rsidP="00FE741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After yet another time interval it tries [-1, -1, -1]</w:t>
      </w:r>
    </w:p>
    <w:p w14:paraId="533DE3D6" w14:textId="79032837" w:rsidR="00162970" w:rsidRDefault="00162970" w:rsidP="00FE741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The [1, -1, -1]</w:t>
      </w:r>
    </w:p>
    <w:p w14:paraId="6BD77B22" w14:textId="4D45529B" w:rsidR="00FE7411" w:rsidRDefault="00FE7411" w:rsidP="00A74B5C">
      <w:pPr>
        <w:pStyle w:val="FlietextTH"/>
        <w:rPr>
          <w:noProof/>
          <w:lang w:val="en-US"/>
        </w:rPr>
      </w:pPr>
    </w:p>
    <w:p w14:paraId="777EECD5" w14:textId="5B509021" w:rsidR="00126588" w:rsidRDefault="00126588" w:rsidP="00A74B5C">
      <w:pPr>
        <w:pStyle w:val="FlietextTH"/>
        <w:rPr>
          <w:noProof/>
          <w:lang w:val="en-US"/>
        </w:rPr>
      </w:pPr>
    </w:p>
    <w:p w14:paraId="3CB6196E" w14:textId="30FA69D4" w:rsidR="00126588" w:rsidRDefault="00126588" w:rsidP="00A74B5C">
      <w:pPr>
        <w:pStyle w:val="FlietextTH"/>
        <w:rPr>
          <w:noProof/>
          <w:lang w:val="en-US"/>
        </w:rPr>
      </w:pPr>
    </w:p>
    <w:p w14:paraId="11BAADD4" w14:textId="41AB6041" w:rsidR="00126588" w:rsidRDefault="00126588" w:rsidP="00A74B5C">
      <w:pPr>
        <w:pStyle w:val="FlietextTH"/>
        <w:rPr>
          <w:noProof/>
          <w:lang w:val="en-US"/>
        </w:rPr>
      </w:pPr>
    </w:p>
    <w:p w14:paraId="669866F7" w14:textId="7FB30B43" w:rsidR="00126588" w:rsidRDefault="00126588" w:rsidP="00A74B5C">
      <w:pPr>
        <w:pStyle w:val="FlietextTH"/>
        <w:rPr>
          <w:noProof/>
          <w:lang w:val="en-US"/>
        </w:rPr>
      </w:pPr>
    </w:p>
    <w:p w14:paraId="12C3FB02" w14:textId="03814456" w:rsidR="00126588" w:rsidRDefault="00126588" w:rsidP="00A74B5C">
      <w:pPr>
        <w:pStyle w:val="FlietextTH"/>
        <w:rPr>
          <w:noProof/>
          <w:lang w:val="en-US"/>
        </w:rPr>
      </w:pPr>
    </w:p>
    <w:p w14:paraId="11274B19" w14:textId="2B78A5DF" w:rsidR="00126588" w:rsidRDefault="00126588" w:rsidP="00A74B5C">
      <w:pPr>
        <w:pStyle w:val="FlietextTH"/>
        <w:rPr>
          <w:noProof/>
          <w:lang w:val="en-US"/>
        </w:rPr>
      </w:pPr>
    </w:p>
    <w:p w14:paraId="4E8020CC" w14:textId="24770236" w:rsidR="00126588" w:rsidRDefault="00126588" w:rsidP="00A74B5C">
      <w:pPr>
        <w:pStyle w:val="FlietextTH"/>
        <w:rPr>
          <w:noProof/>
          <w:lang w:val="en-US"/>
        </w:rPr>
      </w:pPr>
    </w:p>
    <w:p w14:paraId="049C8BC4" w14:textId="04AA8FE2" w:rsidR="00126588" w:rsidRDefault="00126588" w:rsidP="00A74B5C">
      <w:pPr>
        <w:pStyle w:val="FlietextTH"/>
        <w:rPr>
          <w:noProof/>
          <w:lang w:val="en-US"/>
        </w:rPr>
      </w:pPr>
    </w:p>
    <w:p w14:paraId="1E5E94FD" w14:textId="2D86771E" w:rsidR="00126588" w:rsidRDefault="00126588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A947F23" w14:textId="04C1E0A9" w:rsidR="00126588" w:rsidRDefault="00126588" w:rsidP="00A74B5C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 xml:space="preserve">10) </w:t>
      </w:r>
      <w:r>
        <w:rPr>
          <w:noProof/>
          <w:lang w:val="en-US"/>
        </w:rPr>
        <w:t>9) with different actionspace</w:t>
      </w:r>
    </w:p>
    <w:p w14:paraId="1CD467EC" w14:textId="3FD9F32B" w:rsidR="00527726" w:rsidRDefault="00527726" w:rsidP="00A74B5C">
      <w:pPr>
        <w:pStyle w:val="FlietextTH"/>
        <w:rPr>
          <w:noProof/>
          <w:lang w:val="en-US"/>
        </w:rPr>
      </w:pPr>
      <w:r>
        <w:rPr>
          <w:noProof/>
          <w:lang w:val="en-US"/>
        </w:rPr>
        <w:t>- Crash punishment is -0.95, boundary punishment is -1</w:t>
      </w:r>
    </w:p>
    <w:p w14:paraId="42AAD8CB" w14:textId="00661066" w:rsidR="00527726" w:rsidRDefault="00527726" w:rsidP="00527726">
      <w:pPr>
        <w:pStyle w:val="FlietextTH"/>
        <w:rPr>
          <w:noProof/>
          <w:lang w:val="en-US"/>
        </w:rPr>
      </w:pP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</w:t>
      </w:r>
      <w:r w:rsidR="007B4023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>, -</w:t>
      </w:r>
      <w:r w:rsidR="007B4023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>, -</w:t>
      </w:r>
      <w:r w:rsidR="007B4023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>] [</w:t>
      </w:r>
      <w:r w:rsidR="007B4023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7B4023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7B4023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>]</w:t>
      </w:r>
    </w:p>
    <w:p w14:paraId="2F4BCB13" w14:textId="77777777" w:rsidR="00527726" w:rsidRDefault="00527726" w:rsidP="0052772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4DB099F7" w14:textId="3E183B7C" w:rsidR="00527726" w:rsidRDefault="001519D5" w:rsidP="00527726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EFD228" wp14:editId="4629F8AB">
            <wp:simplePos x="0" y="0"/>
            <wp:positionH relativeFrom="margin">
              <wp:posOffset>2720340</wp:posOffset>
            </wp:positionH>
            <wp:positionV relativeFrom="paragraph">
              <wp:posOffset>223520</wp:posOffset>
            </wp:positionV>
            <wp:extent cx="2423160" cy="1735889"/>
            <wp:effectExtent l="0" t="0" r="0" b="0"/>
            <wp:wrapNone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735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726">
        <w:rPr>
          <w:noProof/>
          <w:lang w:val="en-US"/>
        </w:rPr>
        <w:t>- Result; START:</w:t>
      </w:r>
      <w:r w:rsidR="00F028F2">
        <w:rPr>
          <w:noProof/>
          <w:lang w:val="en-US"/>
        </w:rPr>
        <w:t>17:21</w:t>
      </w:r>
      <w:r w:rsidR="00527726">
        <w:rPr>
          <w:noProof/>
          <w:lang w:val="en-US"/>
        </w:rPr>
        <w:t xml:space="preserve">; END: </w:t>
      </w:r>
      <w:r w:rsidR="00F028F2">
        <w:rPr>
          <w:noProof/>
          <w:lang w:val="en-US"/>
        </w:rPr>
        <w:t>17:41</w:t>
      </w:r>
    </w:p>
    <w:p w14:paraId="5D91C410" w14:textId="284282A6" w:rsidR="001519D5" w:rsidRDefault="001519D5" w:rsidP="00527726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9CCEAF6" wp14:editId="1A9AD26E">
            <wp:simplePos x="0" y="0"/>
            <wp:positionH relativeFrom="margin">
              <wp:align>right</wp:align>
            </wp:positionH>
            <wp:positionV relativeFrom="paragraph">
              <wp:posOffset>1764030</wp:posOffset>
            </wp:positionV>
            <wp:extent cx="5399405" cy="1939925"/>
            <wp:effectExtent l="0" t="0" r="0" b="3175"/>
            <wp:wrapNone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2A66A46" wp14:editId="12DEBAC3">
            <wp:extent cx="2691050" cy="1729408"/>
            <wp:effectExtent l="0" t="0" r="0" b="4445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25346" cy="175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3A7" w14:textId="026364CB" w:rsidR="001519D5" w:rsidRDefault="001519D5" w:rsidP="00527726">
      <w:pPr>
        <w:pStyle w:val="FlietextTH"/>
        <w:rPr>
          <w:noProof/>
          <w:lang w:val="en-US"/>
        </w:rPr>
      </w:pPr>
    </w:p>
    <w:p w14:paraId="2E2EAE44" w14:textId="68D0FB26" w:rsidR="001519D5" w:rsidRDefault="001519D5" w:rsidP="00527726">
      <w:pPr>
        <w:pStyle w:val="FlietextTH"/>
        <w:rPr>
          <w:noProof/>
          <w:lang w:val="en-US"/>
        </w:rPr>
      </w:pPr>
    </w:p>
    <w:p w14:paraId="68556EF6" w14:textId="1B2652C8" w:rsidR="001519D5" w:rsidRDefault="001519D5" w:rsidP="00527726">
      <w:pPr>
        <w:pStyle w:val="FlietextTH"/>
        <w:rPr>
          <w:noProof/>
          <w:lang w:val="en-US"/>
        </w:rPr>
      </w:pPr>
    </w:p>
    <w:p w14:paraId="6E46C886" w14:textId="2C87B817" w:rsidR="001519D5" w:rsidRDefault="001519D5" w:rsidP="00527726">
      <w:pPr>
        <w:pStyle w:val="FlietextTH"/>
        <w:rPr>
          <w:noProof/>
          <w:lang w:val="en-US"/>
        </w:rPr>
      </w:pPr>
    </w:p>
    <w:p w14:paraId="6DAE041F" w14:textId="47E11B30" w:rsidR="001519D5" w:rsidRDefault="001519D5" w:rsidP="00527726">
      <w:pPr>
        <w:pStyle w:val="FlietextTH"/>
        <w:rPr>
          <w:noProof/>
          <w:lang w:val="en-US"/>
        </w:rPr>
      </w:pPr>
    </w:p>
    <w:p w14:paraId="21DCD914" w14:textId="3080A989" w:rsidR="001519D5" w:rsidRDefault="001519D5" w:rsidP="00527726">
      <w:pPr>
        <w:pStyle w:val="FlietextTH"/>
        <w:rPr>
          <w:noProof/>
          <w:lang w:val="en-US"/>
        </w:rPr>
      </w:pPr>
    </w:p>
    <w:p w14:paraId="52F4BB5E" w14:textId="11C4F3BF" w:rsidR="001519D5" w:rsidRDefault="001519D5" w:rsidP="00527726">
      <w:pPr>
        <w:pStyle w:val="FlietextTH"/>
        <w:rPr>
          <w:noProof/>
          <w:lang w:val="en-US"/>
        </w:rPr>
      </w:pPr>
    </w:p>
    <w:p w14:paraId="4BC79DC2" w14:textId="43FBFE3B" w:rsidR="001519D5" w:rsidRDefault="001519D5" w:rsidP="00527726">
      <w:pPr>
        <w:pStyle w:val="FlietextTH"/>
        <w:rPr>
          <w:noProof/>
          <w:lang w:val="en-US"/>
        </w:rPr>
      </w:pPr>
    </w:p>
    <w:p w14:paraId="355506B5" w14:textId="19EF2F77" w:rsidR="001519D5" w:rsidRDefault="001519D5" w:rsidP="00527726">
      <w:pPr>
        <w:pStyle w:val="FlietextTH"/>
        <w:rPr>
          <w:noProof/>
          <w:lang w:val="en-US"/>
        </w:rPr>
      </w:pPr>
    </w:p>
    <w:p w14:paraId="07FC9651" w14:textId="001F49BE" w:rsidR="001519D5" w:rsidRDefault="001519D5" w:rsidP="00527726">
      <w:pPr>
        <w:pStyle w:val="FlietextTH"/>
        <w:rPr>
          <w:noProof/>
          <w:lang w:val="en-US"/>
        </w:rPr>
      </w:pPr>
    </w:p>
    <w:p w14:paraId="4B5CA6DC" w14:textId="3C7A1F8A" w:rsidR="001519D5" w:rsidRDefault="001519D5" w:rsidP="00527726">
      <w:pPr>
        <w:pStyle w:val="FlietextTH"/>
        <w:rPr>
          <w:noProof/>
          <w:lang w:val="en-US"/>
        </w:rPr>
      </w:pPr>
    </w:p>
    <w:p w14:paraId="3418BC49" w14:textId="0B01C158" w:rsidR="001519D5" w:rsidRDefault="001519D5" w:rsidP="00527726">
      <w:pPr>
        <w:pStyle w:val="FlietextTH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00E96AB" wp14:editId="7AB714CE">
            <wp:extent cx="3257550" cy="2324100"/>
            <wp:effectExtent l="0" t="0" r="0" b="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07A3" w14:textId="6C2C2DA2" w:rsidR="001519D5" w:rsidRDefault="001519D5" w:rsidP="00527726">
      <w:pPr>
        <w:pStyle w:val="FlietextTH"/>
        <w:rPr>
          <w:noProof/>
          <w:lang w:val="en-US"/>
        </w:rPr>
      </w:pPr>
    </w:p>
    <w:p w14:paraId="75DFA213" w14:textId="626A1997" w:rsidR="001519D5" w:rsidRDefault="001519D5" w:rsidP="00527726">
      <w:pPr>
        <w:pStyle w:val="FlietextTH"/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1B649817" w14:textId="5BB37580" w:rsidR="00FC16FD" w:rsidRDefault="001519D5" w:rsidP="0052772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</w:p>
    <w:p w14:paraId="0EAF9209" w14:textId="77777777" w:rsidR="00FC16FD" w:rsidRDefault="00FC16FD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36399FC7" w14:textId="3F5E5CD0" w:rsidR="001519D5" w:rsidRDefault="00FC16FD" w:rsidP="00527726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 xml:space="preserve">11) </w:t>
      </w:r>
      <w:r w:rsidR="000946DD">
        <w:rPr>
          <w:noProof/>
          <w:lang w:val="en-US"/>
        </w:rPr>
        <w:t>Based on 10) with normalized reward</w:t>
      </w:r>
    </w:p>
    <w:p w14:paraId="221B75C0" w14:textId="16E6938D" w:rsidR="000946DD" w:rsidRPr="00FC16FD" w:rsidRDefault="000946DD" w:rsidP="00527726">
      <w:pPr>
        <w:pStyle w:val="FlietextTH"/>
        <w:rPr>
          <w:noProof/>
          <w:lang w:val="en-US"/>
        </w:rPr>
      </w:pPr>
      <w:r>
        <w:rPr>
          <w:noProof/>
          <w:lang w:val="en-US"/>
        </w:rPr>
        <w:t>- Do not terminate episode, if boundary values are selected; punish only</w:t>
      </w:r>
    </w:p>
    <w:p w14:paraId="78D7D5F8" w14:textId="77777777" w:rsidR="00EE3CB1" w:rsidRDefault="00EE3CB1" w:rsidP="00EE3CB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0B388A07" w14:textId="5E310F72" w:rsidR="00EE3CB1" w:rsidRDefault="00EE3CB1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</w:t>
      </w:r>
      <w:r w:rsidR="00E87ACB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>, -</w:t>
      </w:r>
      <w:r w:rsidR="00E87ACB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>, -</w:t>
      </w:r>
      <w:r w:rsidR="00E87ACB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>] [</w:t>
      </w:r>
      <w:r w:rsidR="00E87ACB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E87ACB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E87ACB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>]</w:t>
      </w:r>
    </w:p>
    <w:p w14:paraId="1313D6A2" w14:textId="418AC37B" w:rsidR="00EE3CB1" w:rsidRDefault="00EE3CB1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037A0F58" w14:textId="172D6549" w:rsidR="007B5BCE" w:rsidRDefault="007B5BCE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Results: START:20:4</w:t>
      </w:r>
      <w:r w:rsidR="007B4023">
        <w:rPr>
          <w:noProof/>
          <w:lang w:val="en-US"/>
        </w:rPr>
        <w:t>5</w:t>
      </w:r>
      <w:r>
        <w:rPr>
          <w:noProof/>
          <w:lang w:val="en-US"/>
        </w:rPr>
        <w:t>;END:21:</w:t>
      </w:r>
      <w:r w:rsidR="007B4023">
        <w:rPr>
          <w:noProof/>
          <w:lang w:val="en-US"/>
        </w:rPr>
        <w:t>05</w:t>
      </w:r>
    </w:p>
    <w:p w14:paraId="439364BB" w14:textId="088C3127" w:rsidR="00FE6619" w:rsidRDefault="00FE6619" w:rsidP="00EE3CB1">
      <w:pPr>
        <w:pStyle w:val="FlietextTH"/>
        <w:rPr>
          <w:noProof/>
          <w:lang w:val="en-US"/>
        </w:rPr>
      </w:pPr>
    </w:p>
    <w:p w14:paraId="05466922" w14:textId="34A9DF7D" w:rsidR="00FE6619" w:rsidRDefault="00FE6619" w:rsidP="00EE3CB1">
      <w:pPr>
        <w:pStyle w:val="FlietextTH"/>
        <w:rPr>
          <w:noProof/>
          <w:lang w:val="en-US"/>
        </w:rPr>
      </w:pPr>
      <w:r w:rsidRPr="00FE6619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Mistake: Due to the nature of the reward design, the negative reward at the end of the </w:t>
      </w:r>
      <w:r>
        <w:rPr>
          <w:noProof/>
          <w:lang w:val="en-US"/>
        </w:rPr>
        <w:br/>
        <w:t xml:space="preserve">    episode is higher when the agent does not crash in the first step.</w:t>
      </w:r>
    </w:p>
    <w:p w14:paraId="73EF8EF5" w14:textId="2A8B750D" w:rsidR="00FE6619" w:rsidRDefault="00FE6619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FE6619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Soultions: Relative Reward depending on the current distance between the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     EE and goal and th</w:t>
      </w:r>
      <w:r w:rsidR="00360670">
        <w:rPr>
          <w:noProof/>
          <w:lang w:val="en-US"/>
        </w:rPr>
        <w:t>at distance in the previous step.</w:t>
      </w:r>
    </w:p>
    <w:p w14:paraId="43163549" w14:textId="460708E3" w:rsidR="00623721" w:rsidRDefault="00623721" w:rsidP="00EE3CB1">
      <w:pPr>
        <w:pStyle w:val="FlietextTH"/>
        <w:rPr>
          <w:noProof/>
          <w:lang w:val="en-US"/>
        </w:rPr>
      </w:pPr>
    </w:p>
    <w:p w14:paraId="16ECBE5D" w14:textId="134FBDB8" w:rsidR="00623721" w:rsidRDefault="00623721" w:rsidP="00EE3CB1">
      <w:pPr>
        <w:pStyle w:val="FlietextTH"/>
        <w:rPr>
          <w:noProof/>
          <w:lang w:val="en-US"/>
        </w:rPr>
      </w:pPr>
    </w:p>
    <w:p w14:paraId="752DFDB4" w14:textId="006AD5A2" w:rsidR="00623721" w:rsidRDefault="00623721" w:rsidP="00EE3CB1">
      <w:pPr>
        <w:pStyle w:val="FlietextTH"/>
        <w:rPr>
          <w:noProof/>
          <w:lang w:val="en-US"/>
        </w:rPr>
      </w:pPr>
    </w:p>
    <w:p w14:paraId="1D92696B" w14:textId="14E2DEE1" w:rsidR="00623721" w:rsidRDefault="00623721" w:rsidP="00EE3CB1">
      <w:pPr>
        <w:pStyle w:val="FlietextTH"/>
        <w:rPr>
          <w:noProof/>
          <w:lang w:val="en-US"/>
        </w:rPr>
      </w:pPr>
    </w:p>
    <w:p w14:paraId="5E8D14C6" w14:textId="6562C682" w:rsidR="00623721" w:rsidRDefault="00623721" w:rsidP="00EE3CB1">
      <w:pPr>
        <w:pStyle w:val="FlietextTH"/>
        <w:rPr>
          <w:noProof/>
          <w:lang w:val="en-US"/>
        </w:rPr>
      </w:pPr>
    </w:p>
    <w:p w14:paraId="196651D4" w14:textId="055DFB60" w:rsidR="00623721" w:rsidRDefault="00623721" w:rsidP="00EE3CB1">
      <w:pPr>
        <w:pStyle w:val="FlietextTH"/>
        <w:rPr>
          <w:noProof/>
          <w:lang w:val="en-US"/>
        </w:rPr>
      </w:pPr>
    </w:p>
    <w:p w14:paraId="01813EB0" w14:textId="564E8AE0" w:rsidR="00623721" w:rsidRDefault="00623721" w:rsidP="00EE3CB1">
      <w:pPr>
        <w:pStyle w:val="FlietextTH"/>
        <w:rPr>
          <w:noProof/>
          <w:lang w:val="en-US"/>
        </w:rPr>
      </w:pPr>
    </w:p>
    <w:p w14:paraId="1E32A246" w14:textId="17880FC7" w:rsidR="00623721" w:rsidRDefault="00623721" w:rsidP="00EE3CB1">
      <w:pPr>
        <w:pStyle w:val="FlietextTH"/>
        <w:rPr>
          <w:noProof/>
          <w:lang w:val="en-US"/>
        </w:rPr>
      </w:pPr>
    </w:p>
    <w:p w14:paraId="59D20F8C" w14:textId="6AAB47EC" w:rsidR="00623721" w:rsidRDefault="00623721" w:rsidP="00EE3CB1">
      <w:pPr>
        <w:pStyle w:val="FlietextTH"/>
        <w:rPr>
          <w:noProof/>
          <w:lang w:val="en-US"/>
        </w:rPr>
      </w:pPr>
    </w:p>
    <w:p w14:paraId="47F30F50" w14:textId="529F3D17" w:rsidR="00623721" w:rsidRDefault="00623721" w:rsidP="00EE3CB1">
      <w:pPr>
        <w:pStyle w:val="FlietextTH"/>
        <w:rPr>
          <w:noProof/>
          <w:lang w:val="en-US"/>
        </w:rPr>
      </w:pPr>
    </w:p>
    <w:p w14:paraId="41F76AB4" w14:textId="4BC562F1" w:rsidR="00623721" w:rsidRDefault="00623721" w:rsidP="00EE3CB1">
      <w:pPr>
        <w:pStyle w:val="FlietextTH"/>
        <w:rPr>
          <w:noProof/>
          <w:lang w:val="en-US"/>
        </w:rPr>
      </w:pPr>
    </w:p>
    <w:p w14:paraId="5ACC52DC" w14:textId="6B939564" w:rsidR="00623721" w:rsidRDefault="00623721" w:rsidP="00EE3CB1">
      <w:pPr>
        <w:pStyle w:val="FlietextTH"/>
        <w:rPr>
          <w:noProof/>
          <w:lang w:val="en-US"/>
        </w:rPr>
      </w:pPr>
    </w:p>
    <w:p w14:paraId="17D70482" w14:textId="2ED4A759" w:rsidR="00623721" w:rsidRDefault="00623721">
      <w:pPr>
        <w:rPr>
          <w:noProof/>
          <w:lang w:val="en-US"/>
        </w:rPr>
      </w:pPr>
      <w:r>
        <w:rPr>
          <w:noProof/>
          <w:lang w:val="en-US"/>
        </w:rPr>
        <w:lastRenderedPageBreak/>
        <w:br w:type="page"/>
      </w:r>
    </w:p>
    <w:p w14:paraId="2F24DD0C" w14:textId="555E2071" w:rsidR="00623721" w:rsidRDefault="00CB2A74" w:rsidP="00EE3CB1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ACD481" wp14:editId="3289F6C0">
                <wp:simplePos x="0" y="0"/>
                <wp:positionH relativeFrom="column">
                  <wp:posOffset>-127000</wp:posOffset>
                </wp:positionH>
                <wp:positionV relativeFrom="paragraph">
                  <wp:posOffset>-33655</wp:posOffset>
                </wp:positionV>
                <wp:extent cx="5715000" cy="5686425"/>
                <wp:effectExtent l="57150" t="19050" r="76200" b="104775"/>
                <wp:wrapNone/>
                <wp:docPr id="49" name="Rechtec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686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F34BC" id="Rechteck 49" o:spid="_x0000_s1026" style="position:absolute;margin-left:-10pt;margin-top:-2.65pt;width:450pt;height:447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" filled="f" strokecolor="gray [3215]">
                <v:shadow on="t" color="black" opacity="22937f" origin=",.5" offset="0,.63889mm"/>
              </v:rect>
            </w:pict>
          </mc:Fallback>
        </mc:AlternateContent>
      </w:r>
      <w:r w:rsidR="00677E43" w:rsidRPr="00CB2A74">
        <w:rPr>
          <w:b/>
          <w:noProof/>
          <w:lang w:val="en-US"/>
        </w:rPr>
        <w:t>12)</w:t>
      </w:r>
      <w:r w:rsidR="00BE796C" w:rsidRPr="00CB2A74">
        <w:rPr>
          <w:noProof/>
          <w:lang w:val="en-US"/>
        </w:rPr>
        <w:t xml:space="preserve"> Based on 11), but the mistake of the higher punishment in case of not crahsing</w:t>
      </w:r>
      <w:r w:rsidR="00BE796C" w:rsidRPr="00CB2A74">
        <w:rPr>
          <w:noProof/>
          <w:lang w:val="en-US"/>
        </w:rPr>
        <w:br/>
        <w:t xml:space="preserve">      is fixed by relative rewards.</w:t>
      </w:r>
      <w:r w:rsidR="00EC5850">
        <w:rPr>
          <w:noProof/>
          <w:lang w:val="en-US"/>
        </w:rPr>
        <w:t xml:space="preserve"> Termination if boundary is selected.</w:t>
      </w:r>
      <w:r w:rsidR="00D86792">
        <w:rPr>
          <w:noProof/>
          <w:lang w:val="en-US"/>
        </w:rPr>
        <w:br/>
        <w:t xml:space="preserve">      Now it only gets a  overall more reward in case of surviving IK-point=1 when it</w:t>
      </w:r>
      <w:r w:rsidR="00D86792">
        <w:rPr>
          <w:noProof/>
          <w:lang w:val="en-US"/>
        </w:rPr>
        <w:br/>
        <w:t xml:space="preserve">      diverges in the first run and crashes in the second.</w:t>
      </w:r>
    </w:p>
    <w:p w14:paraId="4DAA57F6" w14:textId="25F2B264" w:rsidR="00E10DE4" w:rsidRDefault="00E10DE4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Restructutring the architecture:</w:t>
      </w:r>
    </w:p>
    <w:p w14:paraId="55F2F8B0" w14:textId="5E2F67D6" w:rsidR="00E10DE4" w:rsidRDefault="00E10DE4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>- Reward Calulations are isolated in a method</w:t>
      </w:r>
      <w:r w:rsidR="00A872F6">
        <w:rPr>
          <w:noProof/>
          <w:lang w:val="en-US"/>
        </w:rPr>
        <w:t>, i.e., all distance calulations</w:t>
      </w:r>
    </w:p>
    <w:p w14:paraId="02E4C754" w14:textId="63022897" w:rsidR="00E10DE4" w:rsidRDefault="00E10DE4" w:rsidP="00EE3C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- </w:t>
      </w:r>
      <w:r w:rsidR="00113B15">
        <w:rPr>
          <w:noProof/>
          <w:lang w:val="en-US"/>
        </w:rPr>
        <w:t xml:space="preserve">The point is to calculate the difference in distance before and after the </w:t>
      </w:r>
      <w:r w:rsidR="00113B15">
        <w:rPr>
          <w:noProof/>
          <w:lang w:val="en-US"/>
        </w:rPr>
        <w:br/>
      </w:r>
      <w:r w:rsidR="00113B15">
        <w:rPr>
          <w:noProof/>
          <w:lang w:val="en-US"/>
        </w:rPr>
        <w:tab/>
      </w:r>
      <w:r w:rsidR="00113B15">
        <w:rPr>
          <w:noProof/>
          <w:lang w:val="en-US"/>
        </w:rPr>
        <w:tab/>
        <w:t xml:space="preserve">  action execution</w:t>
      </w:r>
    </w:p>
    <w:p w14:paraId="781E9FE1" w14:textId="761B0B8C" w:rsidR="007C522D" w:rsidRPr="007C522D" w:rsidRDefault="007C522D" w:rsidP="00EE3CB1">
      <w:pPr>
        <w:pStyle w:val="FlietextTH"/>
        <w:rPr>
          <w:b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C522D">
        <w:rPr>
          <w:b/>
          <w:noProof/>
          <w:lang w:val="en-US"/>
        </w:rPr>
        <w:t>- Episode termination when reaching the goal is omitted for now.</w:t>
      </w:r>
    </w:p>
    <w:p w14:paraId="7E4E39AF" w14:textId="5FC0590F" w:rsidR="002E30AE" w:rsidRDefault="002E30AE" w:rsidP="002E30AE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1A07EABC" w14:textId="1B602246" w:rsidR="002E30AE" w:rsidRDefault="002E30AE" w:rsidP="002E30AE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3CC4E106" w14:textId="5BEB0C26" w:rsidR="002E30AE" w:rsidRDefault="002E30AE" w:rsidP="002E30AE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4DF30305" w14:textId="487266C2" w:rsidR="00F9642C" w:rsidRDefault="00756EB2" w:rsidP="002E30AE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9E6E844" wp14:editId="077733E6">
            <wp:simplePos x="0" y="0"/>
            <wp:positionH relativeFrom="page">
              <wp:posOffset>4029075</wp:posOffset>
            </wp:positionH>
            <wp:positionV relativeFrom="paragraph">
              <wp:posOffset>274955</wp:posOffset>
            </wp:positionV>
            <wp:extent cx="2905125" cy="2026832"/>
            <wp:effectExtent l="0" t="0" r="0" b="0"/>
            <wp:wrapNone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767" cy="2027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B7F0DB9" wp14:editId="15F2548F">
            <wp:simplePos x="0" y="0"/>
            <wp:positionH relativeFrom="column">
              <wp:posOffset>-184150</wp:posOffset>
            </wp:positionH>
            <wp:positionV relativeFrom="paragraph">
              <wp:posOffset>274955</wp:posOffset>
            </wp:positionV>
            <wp:extent cx="3042259" cy="1914525"/>
            <wp:effectExtent l="0" t="0" r="6350" b="0"/>
            <wp:wrapNone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053" cy="1918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42C">
        <w:rPr>
          <w:noProof/>
          <w:lang w:val="en-US"/>
        </w:rPr>
        <w:t>- Results: START:</w:t>
      </w:r>
      <w:r w:rsidR="000A547F">
        <w:rPr>
          <w:noProof/>
          <w:lang w:val="en-US"/>
        </w:rPr>
        <w:t xml:space="preserve"> 15:06</w:t>
      </w:r>
      <w:r w:rsidR="00F9642C">
        <w:rPr>
          <w:noProof/>
          <w:lang w:val="en-US"/>
        </w:rPr>
        <w:t>;END:</w:t>
      </w:r>
      <w:r w:rsidR="000A547F">
        <w:rPr>
          <w:noProof/>
          <w:lang w:val="en-US"/>
        </w:rPr>
        <w:t xml:space="preserve"> </w:t>
      </w:r>
      <w:r w:rsidR="003E3FF7">
        <w:rPr>
          <w:noProof/>
          <w:lang w:val="en-US"/>
        </w:rPr>
        <w:t>16:00</w:t>
      </w:r>
    </w:p>
    <w:p w14:paraId="70E0E215" w14:textId="6322C87E" w:rsidR="002E30AE" w:rsidRPr="00677E43" w:rsidRDefault="002E30AE" w:rsidP="00EE3CB1">
      <w:pPr>
        <w:pStyle w:val="FlietextTH"/>
        <w:rPr>
          <w:noProof/>
          <w:lang w:val="en-US"/>
        </w:rPr>
      </w:pPr>
    </w:p>
    <w:p w14:paraId="6A03ACCE" w14:textId="42456876" w:rsidR="001519D5" w:rsidRDefault="001519D5" w:rsidP="00527726">
      <w:pPr>
        <w:pStyle w:val="FlietextTH"/>
        <w:rPr>
          <w:noProof/>
          <w:lang w:val="en-US"/>
        </w:rPr>
      </w:pPr>
    </w:p>
    <w:p w14:paraId="6BC6BF6E" w14:textId="1B64507F" w:rsidR="00527726" w:rsidRDefault="00527726" w:rsidP="00A74B5C">
      <w:pPr>
        <w:pStyle w:val="FlietextTH"/>
        <w:rPr>
          <w:noProof/>
          <w:lang w:val="en-US"/>
        </w:rPr>
      </w:pPr>
    </w:p>
    <w:p w14:paraId="7270E59C" w14:textId="70258AD4" w:rsidR="00756EB2" w:rsidRDefault="00756EB2" w:rsidP="00A74B5C">
      <w:pPr>
        <w:pStyle w:val="FlietextTH"/>
        <w:rPr>
          <w:noProof/>
          <w:lang w:val="en-US"/>
        </w:rPr>
      </w:pPr>
    </w:p>
    <w:p w14:paraId="6B4BDC47" w14:textId="584E73F9" w:rsidR="00756EB2" w:rsidRDefault="00756EB2" w:rsidP="00A74B5C">
      <w:pPr>
        <w:pStyle w:val="FlietextTH"/>
        <w:rPr>
          <w:noProof/>
          <w:lang w:val="en-US"/>
        </w:rPr>
      </w:pPr>
    </w:p>
    <w:p w14:paraId="54C3EBC0" w14:textId="0D36123D" w:rsidR="00756EB2" w:rsidRDefault="00756EB2" w:rsidP="00A74B5C">
      <w:pPr>
        <w:pStyle w:val="FlietextTH"/>
        <w:rPr>
          <w:noProof/>
          <w:lang w:val="en-US"/>
        </w:rPr>
      </w:pPr>
    </w:p>
    <w:p w14:paraId="302B81A3" w14:textId="10192328" w:rsidR="00756EB2" w:rsidRDefault="00756EB2" w:rsidP="00A74B5C">
      <w:pPr>
        <w:pStyle w:val="FlietextTH"/>
        <w:rPr>
          <w:noProof/>
          <w:lang w:val="en-US"/>
        </w:rPr>
      </w:pPr>
    </w:p>
    <w:p w14:paraId="2F668050" w14:textId="0A553B2F" w:rsidR="00756EB2" w:rsidRDefault="00756EB2" w:rsidP="00A74B5C">
      <w:pPr>
        <w:pStyle w:val="FlietextTH"/>
        <w:rPr>
          <w:noProof/>
          <w:lang w:val="en-US"/>
        </w:rPr>
      </w:pPr>
    </w:p>
    <w:p w14:paraId="02CC1D72" w14:textId="6D308852" w:rsidR="00756EB2" w:rsidRDefault="00756EB2" w:rsidP="00A74B5C">
      <w:pPr>
        <w:pStyle w:val="FlietextTH"/>
        <w:rPr>
          <w:noProof/>
          <w:lang w:val="en-US"/>
        </w:rPr>
      </w:pPr>
    </w:p>
    <w:p w14:paraId="65D57B17" w14:textId="77777777" w:rsidR="00756EB2" w:rsidRDefault="00756EB2" w:rsidP="00A74B5C">
      <w:pPr>
        <w:pStyle w:val="FlietextTH"/>
        <w:rPr>
          <w:noProof/>
          <w:lang w:val="en-US"/>
        </w:rPr>
      </w:pPr>
    </w:p>
    <w:p w14:paraId="4EC6EFA3" w14:textId="19DCACAC" w:rsidR="00002B68" w:rsidRPr="00126588" w:rsidRDefault="008D14EC" w:rsidP="00A74B5C">
      <w:pPr>
        <w:pStyle w:val="FlietextTH"/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41D9138F" wp14:editId="760565E9">
            <wp:simplePos x="0" y="0"/>
            <wp:positionH relativeFrom="column">
              <wp:posOffset>-3175</wp:posOffset>
            </wp:positionH>
            <wp:positionV relativeFrom="paragraph">
              <wp:posOffset>4445</wp:posOffset>
            </wp:positionV>
            <wp:extent cx="5399405" cy="1925320"/>
            <wp:effectExtent l="0" t="0" r="0" b="0"/>
            <wp:wrapNone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238A9" w14:textId="48238D50" w:rsidR="00CB792C" w:rsidRDefault="00CB792C" w:rsidP="00045658">
      <w:pPr>
        <w:rPr>
          <w:lang w:val="en-US" w:eastAsia="x-none"/>
        </w:rPr>
      </w:pPr>
    </w:p>
    <w:p w14:paraId="16F0FEAC" w14:textId="3666C056" w:rsidR="008D14EC" w:rsidRDefault="008D14EC" w:rsidP="00045658">
      <w:pPr>
        <w:rPr>
          <w:lang w:val="en-US" w:eastAsia="x-none"/>
        </w:rPr>
      </w:pPr>
    </w:p>
    <w:p w14:paraId="1EED7165" w14:textId="1623F47A" w:rsidR="008D14EC" w:rsidRDefault="008D14EC" w:rsidP="00045658">
      <w:pPr>
        <w:rPr>
          <w:lang w:val="en-US" w:eastAsia="x-none"/>
        </w:rPr>
      </w:pPr>
    </w:p>
    <w:p w14:paraId="08A7A248" w14:textId="2209680B" w:rsidR="008D14EC" w:rsidRDefault="008D14EC" w:rsidP="00045658">
      <w:pPr>
        <w:rPr>
          <w:lang w:val="en-US" w:eastAsia="x-none"/>
        </w:rPr>
      </w:pPr>
    </w:p>
    <w:p w14:paraId="5DE93733" w14:textId="0BC40111" w:rsidR="008D14EC" w:rsidRDefault="008D14EC" w:rsidP="00045658">
      <w:pPr>
        <w:rPr>
          <w:lang w:val="en-US" w:eastAsia="x-none"/>
        </w:rPr>
      </w:pPr>
    </w:p>
    <w:p w14:paraId="71A11E2B" w14:textId="770E4F95" w:rsidR="008D14EC" w:rsidRDefault="001F2865" w:rsidP="0004565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803F9C9" wp14:editId="485ADEBE">
            <wp:simplePos x="0" y="0"/>
            <wp:positionH relativeFrom="column">
              <wp:posOffset>44451</wp:posOffset>
            </wp:positionH>
            <wp:positionV relativeFrom="paragraph">
              <wp:posOffset>264795</wp:posOffset>
            </wp:positionV>
            <wp:extent cx="2752886" cy="1866900"/>
            <wp:effectExtent l="0" t="0" r="9525" b="0"/>
            <wp:wrapNone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05" cy="187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44AA4" w14:textId="5E4ED1C7" w:rsidR="008D14EC" w:rsidRDefault="008D14EC" w:rsidP="00045658">
      <w:pPr>
        <w:rPr>
          <w:lang w:val="en-US" w:eastAsia="x-none"/>
        </w:rPr>
      </w:pPr>
    </w:p>
    <w:p w14:paraId="31748FF4" w14:textId="367B0CF0" w:rsidR="001F2865" w:rsidRDefault="001F2865" w:rsidP="00045658">
      <w:pPr>
        <w:rPr>
          <w:lang w:val="en-US" w:eastAsia="x-none"/>
        </w:rPr>
      </w:pPr>
    </w:p>
    <w:p w14:paraId="63BB16CE" w14:textId="1DB83A8D" w:rsidR="001F2865" w:rsidRDefault="001F2865" w:rsidP="00045658">
      <w:pPr>
        <w:rPr>
          <w:lang w:val="en-US" w:eastAsia="x-none"/>
        </w:rPr>
      </w:pPr>
    </w:p>
    <w:p w14:paraId="4F6691EA" w14:textId="068CB638" w:rsidR="001F2865" w:rsidRDefault="001F2865" w:rsidP="00045658">
      <w:pPr>
        <w:rPr>
          <w:lang w:val="en-US" w:eastAsia="x-none"/>
        </w:rPr>
      </w:pPr>
    </w:p>
    <w:p w14:paraId="58EEA59B" w14:textId="2849FD70" w:rsidR="001F2865" w:rsidRDefault="001F2865" w:rsidP="00045658">
      <w:pPr>
        <w:rPr>
          <w:lang w:val="en-US" w:eastAsia="x-none"/>
        </w:rPr>
      </w:pPr>
    </w:p>
    <w:p w14:paraId="5CB51DA2" w14:textId="0B5C82B0" w:rsidR="008D14EC" w:rsidRDefault="008D14EC" w:rsidP="00045658">
      <w:pPr>
        <w:rPr>
          <w:lang w:val="en-US" w:eastAsia="x-none"/>
        </w:rPr>
      </w:pPr>
    </w:p>
    <w:p w14:paraId="257F2FEC" w14:textId="77777777" w:rsidR="008D14EC" w:rsidRDefault="008D14EC" w:rsidP="00045658">
      <w:pPr>
        <w:rPr>
          <w:lang w:val="en-US" w:eastAsia="x-none"/>
        </w:rPr>
      </w:pPr>
    </w:p>
    <w:p w14:paraId="5F8C7FE1" w14:textId="1E1BA4D9" w:rsidR="00CB792C" w:rsidRDefault="00CB792C" w:rsidP="00045658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258FCE55" w14:textId="70F1858B" w:rsidR="00A91F90" w:rsidRDefault="00A91F90" w:rsidP="00045658">
      <w:pPr>
        <w:rPr>
          <w:lang w:val="en-US" w:eastAsia="x-none"/>
        </w:rPr>
      </w:pPr>
      <w:r>
        <w:rPr>
          <w:lang w:val="en-US" w:eastAsia="x-none"/>
        </w:rPr>
        <w:tab/>
        <w:t>- Best run until now with three axes.</w:t>
      </w:r>
    </w:p>
    <w:p w14:paraId="42732BA3" w14:textId="02B8C3B6" w:rsidR="00CB792C" w:rsidRDefault="00CB792C" w:rsidP="00045658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4D5711">
        <w:rPr>
          <w:lang w:val="en-US" w:eastAsia="x-none"/>
        </w:rPr>
        <w:t>At the breaking point after episode 10K:</w:t>
      </w:r>
      <w:r w:rsidR="004D5711">
        <w:rPr>
          <w:lang w:val="en-US" w:eastAsia="x-none"/>
        </w:rPr>
        <w:br/>
        <w:t xml:space="preserve">  </w:t>
      </w:r>
      <w:r w:rsidR="004D5711">
        <w:rPr>
          <w:lang w:val="en-US" w:eastAsia="x-none"/>
        </w:rPr>
        <w:tab/>
        <w:t xml:space="preserve">  </w:t>
      </w:r>
      <w:r>
        <w:rPr>
          <w:lang w:val="en-US" w:eastAsia="x-none"/>
        </w:rPr>
        <w:t xml:space="preserve">It tries to reach a "good" EE pos, but the actions that lead to this good position are 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the limits!</w:t>
      </w:r>
      <w:r>
        <w:rPr>
          <w:lang w:val="en-US" w:eastAsia="x-none"/>
        </w:rPr>
        <w:br/>
        <w:t xml:space="preserve">        Action:</w:t>
      </w:r>
      <w:r>
        <w:rPr>
          <w:lang w:val="en-US" w:eastAsia="x-none"/>
        </w:rPr>
        <w:br/>
        <w:t xml:space="preserve">     </w:t>
      </w: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 [2, 2, 2,]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>Reached position: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    </w:t>
      </w:r>
      <w:r>
        <w:rPr>
          <w:lang w:val="en-US" w:eastAsia="x-none"/>
        </w:rPr>
        <w:tab/>
      </w:r>
      <w:r w:rsidRPr="00CB792C">
        <w:rPr>
          <w:lang w:val="en-US" w:eastAsia="x-none"/>
        </w:rPr>
        <w:t>(0.5838464688618944, 0.8872927706460313, 1.00259819545266)</w:t>
      </w:r>
      <w:r w:rsidR="00F75D78">
        <w:rPr>
          <w:lang w:val="en-US" w:eastAsia="x-none"/>
        </w:rPr>
        <w:br/>
        <w:t xml:space="preserve">    </w:t>
      </w:r>
      <w:r w:rsidR="00F75D78">
        <w:rPr>
          <w:lang w:val="en-US" w:eastAsia="x-none"/>
        </w:rPr>
        <w:tab/>
      </w:r>
      <w:r w:rsidR="00F75D78">
        <w:rPr>
          <w:lang w:val="en-US" w:eastAsia="x-none"/>
        </w:rPr>
        <w:tab/>
      </w:r>
      <w:r w:rsidR="00F75D78" w:rsidRPr="00F75D78">
        <w:rPr>
          <w:lang w:val="en-US" w:eastAsia="x-none"/>
        </w:rPr>
        <w:sym w:font="Wingdings" w:char="F0E8"/>
      </w:r>
      <w:r w:rsidR="00F75D78">
        <w:rPr>
          <w:lang w:val="en-US" w:eastAsia="x-none"/>
        </w:rPr>
        <w:t xml:space="preserve"> Theoretically a good position</w:t>
      </w:r>
    </w:p>
    <w:p w14:paraId="7B89ACA1" w14:textId="0538BE64" w:rsidR="002047A4" w:rsidRDefault="002047A4" w:rsidP="00045658">
      <w:pPr>
        <w:rPr>
          <w:lang w:val="en-US" w:eastAsia="x-none"/>
        </w:rPr>
      </w:pPr>
      <w:r>
        <w:rPr>
          <w:lang w:val="en-US" w:eastAsia="x-none"/>
        </w:rPr>
        <w:tab/>
      </w:r>
      <w:r w:rsidRPr="002047A4">
        <w:rPr>
          <w:lang w:val="en-US" w:eastAsia="x-none"/>
        </w:rPr>
        <w:sym w:font="Wingdings" w:char="F0E8"/>
      </w:r>
      <w:r>
        <w:rPr>
          <w:lang w:val="en-US" w:eastAsia="x-none"/>
        </w:rPr>
        <w:t xml:space="preserve"> We see, because selecting the limits leads to undefined </w:t>
      </w:r>
      <w:proofErr w:type="spellStart"/>
      <w:r>
        <w:rPr>
          <w:lang w:val="en-US" w:eastAsia="x-none"/>
        </w:rPr>
        <w:t>behaviour</w:t>
      </w:r>
      <w:proofErr w:type="spellEnd"/>
      <w:r>
        <w:rPr>
          <w:lang w:val="en-US" w:eastAsia="x-none"/>
        </w:rPr>
        <w:t xml:space="preserve">, 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   selecting them can sometimes lead to a "good" position. But it still gets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  highly negative reward. This breaks the policy</w:t>
      </w:r>
    </w:p>
    <w:p w14:paraId="62040A7C" w14:textId="395F6EF4" w:rsidR="00FC7140" w:rsidRDefault="004D5711" w:rsidP="00045658">
      <w:pPr>
        <w:rPr>
          <w:lang w:val="en-US" w:eastAsia="x-none"/>
        </w:rPr>
      </w:pPr>
      <w:r>
        <w:rPr>
          <w:lang w:val="en-US" w:eastAsia="x-none"/>
        </w:rPr>
        <w:tab/>
      </w:r>
      <w:r w:rsidRPr="004D5711">
        <w:rPr>
          <w:lang w:val="en-US" w:eastAsia="x-none"/>
        </w:rPr>
        <w:sym w:font="Wingdings" w:char="F0E8"/>
      </w:r>
      <w:r>
        <w:rPr>
          <w:lang w:val="en-US" w:eastAsia="x-none"/>
        </w:rPr>
        <w:t xml:space="preserve"> Solution: Prevent </w:t>
      </w:r>
      <w:r w:rsidR="00683E04">
        <w:rPr>
          <w:lang w:val="en-US" w:eastAsia="x-none"/>
        </w:rPr>
        <w:t xml:space="preserve">the </w:t>
      </w:r>
      <w:proofErr w:type="spellStart"/>
      <w:r w:rsidR="00683E04">
        <w:rPr>
          <w:lang w:val="en-US" w:eastAsia="x-none"/>
        </w:rPr>
        <w:t>endeffector</w:t>
      </w:r>
      <w:proofErr w:type="spellEnd"/>
      <w:r w:rsidR="00683E04">
        <w:rPr>
          <w:lang w:val="en-US" w:eastAsia="x-none"/>
        </w:rPr>
        <w:t xml:space="preserve"> to go beyond its reach without limiting</w:t>
      </w:r>
      <w:r w:rsidR="00683E04">
        <w:rPr>
          <w:lang w:val="en-US" w:eastAsia="x-none"/>
        </w:rPr>
        <w:br/>
      </w:r>
      <w:r w:rsidR="00683E04">
        <w:rPr>
          <w:lang w:val="en-US" w:eastAsia="x-none"/>
        </w:rPr>
        <w:tab/>
        <w:t xml:space="preserve">     the action boundaries.</w:t>
      </w:r>
      <w:r w:rsidR="00FC7140">
        <w:rPr>
          <w:lang w:val="en-US" w:eastAsia="x-none"/>
        </w:rPr>
        <w:br/>
      </w:r>
      <w:r w:rsidR="00FC7140">
        <w:rPr>
          <w:lang w:val="en-US" w:eastAsia="x-none"/>
        </w:rPr>
        <w:tab/>
        <w:t xml:space="preserve">     OR: Do not punish for selection of boundary. Punish. based on dist. only</w:t>
      </w:r>
      <w:r w:rsidR="00410E8F">
        <w:rPr>
          <w:lang w:val="en-US" w:eastAsia="x-none"/>
        </w:rPr>
        <w:t>.</w:t>
      </w:r>
    </w:p>
    <w:p w14:paraId="0DAD7633" w14:textId="53BB0D72" w:rsidR="000A1C7F" w:rsidRDefault="000A1C7F" w:rsidP="00045658">
      <w:pPr>
        <w:rPr>
          <w:lang w:val="en-US" w:eastAsia="x-none"/>
        </w:rPr>
      </w:pPr>
      <w:r>
        <w:rPr>
          <w:lang w:val="en-US" w:eastAsia="x-none"/>
        </w:rPr>
        <w:tab/>
        <w:t>- Observations when running he model:</w:t>
      </w:r>
    </w:p>
    <w:p w14:paraId="2F69719A" w14:textId="5CCCF6AF" w:rsidR="00665774" w:rsidRDefault="000A1C7F" w:rsidP="00045658">
      <w:pPr>
        <w:rPr>
          <w:lang w:val="en-US" w:eastAsia="x-none"/>
        </w:rPr>
      </w:pP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- In the first step it often learns to position itself </w:t>
      </w:r>
      <w:r w:rsidR="00756EB2">
        <w:rPr>
          <w:lang w:val="en-US" w:eastAsia="x-none"/>
        </w:rPr>
        <w:t>a</w:t>
      </w:r>
      <w:r>
        <w:rPr>
          <w:lang w:val="en-US" w:eastAsia="x-none"/>
        </w:rPr>
        <w:t xml:space="preserve">pproximately above the </w:t>
      </w:r>
      <w:r>
        <w:rPr>
          <w:lang w:val="en-US" w:eastAsia="x-none"/>
        </w:rPr>
        <w:br/>
      </w: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  object, reducing its z-value.</w:t>
      </w:r>
      <w:r>
        <w:rPr>
          <w:lang w:val="en-US" w:eastAsia="x-none"/>
        </w:rPr>
        <w:br/>
      </w: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  But it always goes up after that because it previously experienced crashes</w:t>
      </w:r>
      <w:r>
        <w:rPr>
          <w:lang w:val="en-US" w:eastAsia="x-none"/>
        </w:rPr>
        <w:br/>
      </w:r>
      <w:r>
        <w:rPr>
          <w:lang w:val="en-US" w:eastAsia="x-none"/>
        </w:rPr>
        <w:tab/>
      </w:r>
      <w:r>
        <w:rPr>
          <w:lang w:val="en-US" w:eastAsia="x-none"/>
        </w:rPr>
        <w:tab/>
        <w:t xml:space="preserve">  in the lower z-ranges!</w:t>
      </w:r>
    </w:p>
    <w:p w14:paraId="71EEE176" w14:textId="0B15772C" w:rsidR="00807749" w:rsidRDefault="00665774" w:rsidP="00665774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13)</w:t>
      </w:r>
      <w:r>
        <w:rPr>
          <w:lang w:val="en-US" w:eastAsia="x-none"/>
        </w:rPr>
        <w:t xml:space="preserve"> 12) with different action space; see if conservative action space works in this </w:t>
      </w:r>
      <w:r>
        <w:rPr>
          <w:lang w:val="en-US" w:eastAsia="x-none"/>
        </w:rPr>
        <w:br/>
        <w:t xml:space="preserve">       version.</w:t>
      </w:r>
      <w:r w:rsidR="00807749">
        <w:rPr>
          <w:lang w:val="en-US" w:eastAsia="x-none"/>
        </w:rPr>
        <w:t xml:space="preserve"> To prevent out-of-reach undefined behavior with </w:t>
      </w:r>
      <w:proofErr w:type="spellStart"/>
      <w:r w:rsidR="00807749">
        <w:rPr>
          <w:lang w:val="en-US" w:eastAsia="x-none"/>
        </w:rPr>
        <w:t>a.s.</w:t>
      </w:r>
      <w:proofErr w:type="spellEnd"/>
      <w:r w:rsidR="00807749">
        <w:rPr>
          <w:lang w:val="en-US" w:eastAsia="x-none"/>
        </w:rPr>
        <w:t xml:space="preserve"> limitation.</w:t>
      </w:r>
    </w:p>
    <w:p w14:paraId="5189826A" w14:textId="51FA9CAD" w:rsidR="00162F67" w:rsidRDefault="00162F67" w:rsidP="00665774">
      <w:pPr>
        <w:rPr>
          <w:lang w:val="en-US" w:eastAsia="x-none"/>
        </w:rPr>
      </w:pPr>
      <w:r>
        <w:rPr>
          <w:lang w:val="en-US" w:eastAsia="x-none"/>
        </w:rPr>
        <w:tab/>
        <w:t>- Because now it is much more probable that a limit interval is selected and that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the limit isn’t inherently bad, the boundary selection punishment must be activated</w:t>
      </w:r>
    </w:p>
    <w:p w14:paraId="744C4D32" w14:textId="77777777" w:rsidR="00807749" w:rsidRDefault="00807749" w:rsidP="00807749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2E3A7592" w14:textId="52EB5377" w:rsidR="00807749" w:rsidRDefault="00807749" w:rsidP="008077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 w:rsidR="00195F10">
        <w:rPr>
          <w:noProof/>
          <w:highlight w:val="yellow"/>
          <w:lang w:val="en-US"/>
        </w:rPr>
        <w:t>0.25</w:t>
      </w:r>
      <w:r>
        <w:rPr>
          <w:noProof/>
          <w:highlight w:val="yellow"/>
          <w:lang w:val="en-US"/>
        </w:rPr>
        <w:t>, -</w:t>
      </w:r>
      <w:r w:rsidR="00195F10">
        <w:rPr>
          <w:noProof/>
          <w:highlight w:val="yellow"/>
          <w:lang w:val="en-US"/>
        </w:rPr>
        <w:t>0.5</w:t>
      </w:r>
      <w:r>
        <w:rPr>
          <w:noProof/>
          <w:highlight w:val="yellow"/>
          <w:lang w:val="en-US"/>
        </w:rPr>
        <w:t xml:space="preserve">, </w:t>
      </w:r>
      <w:r w:rsidR="00195F10">
        <w:rPr>
          <w:noProof/>
          <w:highlight w:val="yellow"/>
          <w:lang w:val="en-US"/>
        </w:rPr>
        <w:t>0.55</w:t>
      </w:r>
      <w:r w:rsidRPr="00325102">
        <w:rPr>
          <w:noProof/>
          <w:highlight w:val="yellow"/>
          <w:lang w:val="en-US"/>
        </w:rPr>
        <w:t>] [</w:t>
      </w:r>
      <w:r w:rsidR="00195F10">
        <w:rPr>
          <w:noProof/>
          <w:highlight w:val="yellow"/>
          <w:lang w:val="en-US"/>
        </w:rPr>
        <w:t>0.7</w:t>
      </w:r>
      <w:r>
        <w:rPr>
          <w:noProof/>
          <w:highlight w:val="yellow"/>
          <w:lang w:val="en-US"/>
        </w:rPr>
        <w:t xml:space="preserve">, </w:t>
      </w:r>
      <w:r w:rsidR="00195F10">
        <w:rPr>
          <w:noProof/>
          <w:highlight w:val="yellow"/>
          <w:lang w:val="en-US"/>
        </w:rPr>
        <w:t>0.8</w:t>
      </w:r>
      <w:r>
        <w:rPr>
          <w:noProof/>
          <w:highlight w:val="yellow"/>
          <w:lang w:val="en-US"/>
        </w:rPr>
        <w:t>, 1</w:t>
      </w:r>
      <w:r w:rsidRPr="00325102">
        <w:rPr>
          <w:noProof/>
          <w:highlight w:val="yellow"/>
          <w:lang w:val="en-US"/>
        </w:rPr>
        <w:t>]</w:t>
      </w:r>
    </w:p>
    <w:p w14:paraId="13BD2601" w14:textId="71F57E85" w:rsidR="00807749" w:rsidRDefault="00807749" w:rsidP="008077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7974917F" w14:textId="52797E4E" w:rsidR="00E03DC2" w:rsidRDefault="00E03DC2" w:rsidP="00807749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Results; START:</w:t>
      </w:r>
      <w:r w:rsidR="00094F72">
        <w:rPr>
          <w:noProof/>
          <w:lang w:val="en-US"/>
        </w:rPr>
        <w:t xml:space="preserve"> 16:2</w:t>
      </w:r>
      <w:r w:rsidR="003717A9">
        <w:rPr>
          <w:noProof/>
          <w:lang w:val="en-US"/>
        </w:rPr>
        <w:t>9</w:t>
      </w:r>
      <w:r>
        <w:rPr>
          <w:noProof/>
          <w:lang w:val="en-US"/>
        </w:rPr>
        <w:t>;</w:t>
      </w:r>
      <w:r w:rsidR="00094F72">
        <w:rPr>
          <w:noProof/>
          <w:lang w:val="en-US"/>
        </w:rPr>
        <w:t xml:space="preserve"> </w:t>
      </w:r>
      <w:r>
        <w:rPr>
          <w:noProof/>
          <w:lang w:val="en-US"/>
        </w:rPr>
        <w:t>END:</w:t>
      </w:r>
      <w:r w:rsidR="00162F67">
        <w:rPr>
          <w:noProof/>
          <w:lang w:val="en-US"/>
        </w:rPr>
        <w:t xml:space="preserve"> </w:t>
      </w:r>
      <w:r w:rsidR="008F5896">
        <w:rPr>
          <w:noProof/>
          <w:lang w:val="en-US"/>
        </w:rPr>
        <w:t>17:00</w:t>
      </w:r>
    </w:p>
    <w:p w14:paraId="5E189A29" w14:textId="28EDEB20" w:rsidR="001F7219" w:rsidRDefault="001F7219" w:rsidP="00807749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551A27C" wp14:editId="06E74C1A">
            <wp:simplePos x="0" y="0"/>
            <wp:positionH relativeFrom="margin">
              <wp:posOffset>2971800</wp:posOffset>
            </wp:positionH>
            <wp:positionV relativeFrom="paragraph">
              <wp:posOffset>83185</wp:posOffset>
            </wp:positionV>
            <wp:extent cx="2499360" cy="1756110"/>
            <wp:effectExtent l="0" t="0" r="0" b="0"/>
            <wp:wrapNone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75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E892CD3" wp14:editId="19BA5F58">
            <wp:extent cx="2862197" cy="1837055"/>
            <wp:effectExtent l="0" t="0" r="0" b="0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6249" cy="184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8D49" w14:textId="7176B725" w:rsidR="00665774" w:rsidRDefault="001F7219" w:rsidP="00665774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725D0884" wp14:editId="6AFBA9CA">
            <wp:extent cx="5399405" cy="1942465"/>
            <wp:effectExtent l="0" t="0" r="0" b="635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74">
        <w:rPr>
          <w:lang w:val="en-US" w:eastAsia="x-none"/>
        </w:rPr>
        <w:br w:type="page"/>
      </w:r>
    </w:p>
    <w:p w14:paraId="5F1E5C45" w14:textId="2C9346BD" w:rsidR="00FC7140" w:rsidRDefault="00F33D49" w:rsidP="00045658">
      <w:pPr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051D8884" wp14:editId="3CDC5516">
            <wp:simplePos x="0" y="0"/>
            <wp:positionH relativeFrom="margin">
              <wp:posOffset>2839085</wp:posOffset>
            </wp:positionH>
            <wp:positionV relativeFrom="paragraph">
              <wp:posOffset>88265</wp:posOffset>
            </wp:positionV>
            <wp:extent cx="2590800" cy="1882140"/>
            <wp:effectExtent l="0" t="0" r="0" b="3810"/>
            <wp:wrapNone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7AD">
        <w:rPr>
          <w:noProof/>
        </w:rPr>
        <w:drawing>
          <wp:inline distT="0" distB="0" distL="0" distR="0" wp14:anchorId="36E4984D" wp14:editId="20EA82AA">
            <wp:extent cx="2872740" cy="1989455"/>
            <wp:effectExtent l="0" t="0" r="3810" b="0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8129" cy="20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F2BD" w14:textId="6068B922" w:rsidR="00F33D49" w:rsidRDefault="00F33D49" w:rsidP="00045658">
      <w:pPr>
        <w:rPr>
          <w:lang w:val="en-US" w:eastAsia="x-none"/>
        </w:rPr>
      </w:pPr>
    </w:p>
    <w:p w14:paraId="24D6AFE8" w14:textId="6E48E6AA" w:rsidR="00FC7140" w:rsidRDefault="00FC7140" w:rsidP="00045658">
      <w:pPr>
        <w:rPr>
          <w:lang w:val="en-US" w:eastAsia="x-none"/>
        </w:rPr>
      </w:pPr>
      <w:r>
        <w:rPr>
          <w:lang w:val="en-US" w:eastAsia="x-none"/>
        </w:rPr>
        <w:t xml:space="preserve">- Notes: </w:t>
      </w:r>
    </w:p>
    <w:p w14:paraId="7DC5E8B6" w14:textId="3B7B8E13" w:rsidR="00FC7140" w:rsidRDefault="00FC7140" w:rsidP="00045658">
      <w:pPr>
        <w:rPr>
          <w:lang w:val="en-US" w:eastAsia="x-none"/>
        </w:rPr>
      </w:pPr>
      <w:r>
        <w:rPr>
          <w:lang w:val="en-US" w:eastAsia="x-none"/>
        </w:rPr>
        <w:tab/>
        <w:t xml:space="preserve">- It </w:t>
      </w:r>
      <w:proofErr w:type="gramStart"/>
      <w:r>
        <w:rPr>
          <w:lang w:val="en-US" w:eastAsia="x-none"/>
        </w:rPr>
        <w:t>get</w:t>
      </w:r>
      <w:proofErr w:type="gramEnd"/>
      <w:r>
        <w:rPr>
          <w:lang w:val="en-US" w:eastAsia="x-none"/>
        </w:rPr>
        <w:t xml:space="preserve"> stuck in the limits, even though the observation space and reward values are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all normalized.</w:t>
      </w:r>
    </w:p>
    <w:p w14:paraId="0E064AC5" w14:textId="6BB904F5" w:rsidR="00FC7140" w:rsidRDefault="00FC7140" w:rsidP="00045658">
      <w:pPr>
        <w:rPr>
          <w:lang w:val="en-US" w:eastAsia="x-none"/>
        </w:rPr>
      </w:pPr>
      <w:r>
        <w:rPr>
          <w:lang w:val="en-US" w:eastAsia="x-none"/>
        </w:rPr>
        <w:tab/>
        <w:t xml:space="preserve">- Eventually </w:t>
      </w:r>
      <w:r w:rsidR="00710988">
        <w:rPr>
          <w:lang w:val="en-US" w:eastAsia="x-none"/>
        </w:rPr>
        <w:t>the network architecture in this configuration always leads to high</w:t>
      </w:r>
      <w:r w:rsidR="00710988">
        <w:rPr>
          <w:lang w:val="en-US" w:eastAsia="x-none"/>
        </w:rPr>
        <w:br/>
      </w:r>
      <w:r w:rsidR="00710988">
        <w:rPr>
          <w:lang w:val="en-US" w:eastAsia="x-none"/>
        </w:rPr>
        <w:tab/>
        <w:t xml:space="preserve">  activation due to the many parameters. </w:t>
      </w:r>
      <w:r w:rsidR="00710988">
        <w:rPr>
          <w:lang w:val="en-US" w:eastAsia="x-none"/>
        </w:rPr>
        <w:br/>
      </w:r>
      <w:r w:rsidR="00710988">
        <w:rPr>
          <w:lang w:val="en-US" w:eastAsia="x-none"/>
        </w:rPr>
        <w:tab/>
        <w:t xml:space="preserve">  </w:t>
      </w:r>
      <w:r w:rsidR="00710988" w:rsidRPr="00710988">
        <w:rPr>
          <w:lang w:val="en-US" w:eastAsia="x-none"/>
        </w:rPr>
        <w:sym w:font="Wingdings" w:char="F0E8"/>
      </w:r>
      <w:r w:rsidR="00710988">
        <w:rPr>
          <w:lang w:val="en-US" w:eastAsia="x-none"/>
        </w:rPr>
        <w:t xml:space="preserve"> Solution: Kernel initialization?</w:t>
      </w:r>
    </w:p>
    <w:p w14:paraId="34000E49" w14:textId="3DCB4FE5" w:rsidR="00F33D49" w:rsidRDefault="00F33D49" w:rsidP="00045658">
      <w:pPr>
        <w:rPr>
          <w:lang w:val="en-US" w:eastAsia="x-none"/>
        </w:rPr>
      </w:pPr>
      <w:r>
        <w:rPr>
          <w:lang w:val="en-US" w:eastAsia="x-none"/>
        </w:rPr>
        <w:tab/>
        <w:t xml:space="preserve">- Might reduce the </w:t>
      </w:r>
      <w:proofErr w:type="spellStart"/>
      <w:r>
        <w:rPr>
          <w:lang w:val="en-US" w:eastAsia="x-none"/>
        </w:rPr>
        <w:t>cliprange</w:t>
      </w:r>
      <w:proofErr w:type="spellEnd"/>
      <w:r>
        <w:rPr>
          <w:lang w:val="en-US" w:eastAsia="x-none"/>
        </w:rPr>
        <w:t xml:space="preserve"> to eliminate </w:t>
      </w:r>
      <w:proofErr w:type="spellStart"/>
      <w:r>
        <w:rPr>
          <w:lang w:val="en-US" w:eastAsia="x-none"/>
        </w:rPr>
        <w:t>hugh</w:t>
      </w:r>
      <w:proofErr w:type="spellEnd"/>
      <w:r>
        <w:rPr>
          <w:lang w:val="en-US" w:eastAsia="x-none"/>
        </w:rPr>
        <w:t xml:space="preserve"> updates. (oscillation between 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min. and max.)</w:t>
      </w:r>
    </w:p>
    <w:p w14:paraId="3BC4C8FA" w14:textId="31B78565" w:rsidR="00EC5850" w:rsidRDefault="00EC5850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68853720" w14:textId="3FB72E64" w:rsidR="00EC5850" w:rsidRDefault="00EC5850" w:rsidP="00045658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14)</w:t>
      </w:r>
      <w:r>
        <w:rPr>
          <w:lang w:val="en-US" w:eastAsia="x-none"/>
        </w:rPr>
        <w:t xml:space="preserve"> Solution </w:t>
      </w:r>
      <w:r w:rsidR="0007586D">
        <w:rPr>
          <w:lang w:val="en-US" w:eastAsia="x-none"/>
        </w:rPr>
        <w:t xml:space="preserve">13 + smaller </w:t>
      </w:r>
      <w:proofErr w:type="spellStart"/>
      <w:r w:rsidR="0007586D">
        <w:rPr>
          <w:lang w:val="en-US" w:eastAsia="x-none"/>
        </w:rPr>
        <w:t>cliprange</w:t>
      </w:r>
      <w:proofErr w:type="spellEnd"/>
      <w:r w:rsidR="0007586D">
        <w:rPr>
          <w:lang w:val="en-US" w:eastAsia="x-none"/>
        </w:rPr>
        <w:t xml:space="preserve">. </w:t>
      </w:r>
    </w:p>
    <w:p w14:paraId="2C021C31" w14:textId="77777777" w:rsidR="00CD0FB1" w:rsidRDefault="00CD0FB1" w:rsidP="00CD0FB1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68004729" w14:textId="77777777" w:rsidR="00CD0FB1" w:rsidRDefault="00CD0FB1" w:rsidP="00CD0F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0.25, -0.5, 0.55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0.7, 0.8, 1</w:t>
      </w:r>
      <w:r w:rsidRPr="00325102">
        <w:rPr>
          <w:noProof/>
          <w:highlight w:val="yellow"/>
          <w:lang w:val="en-US"/>
        </w:rPr>
        <w:t>]</w:t>
      </w:r>
    </w:p>
    <w:p w14:paraId="6DB6D50C" w14:textId="3B874010" w:rsidR="00CD0FB1" w:rsidRDefault="00CD0FB1" w:rsidP="00CD0F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6168F9">
        <w:rPr>
          <w:noProof/>
          <w:highlight w:val="yellow"/>
          <w:lang w:val="en-US"/>
        </w:rPr>
        <w:t>c)</w:t>
      </w:r>
      <w:r w:rsidRPr="006168F9">
        <w:rPr>
          <w:noProof/>
          <w:highlight w:val="yellow"/>
          <w:lang w:val="en-US"/>
        </w:rPr>
        <w:tab/>
        <w:t>cliprange = 0.</w:t>
      </w:r>
      <w:r w:rsidR="006168F9" w:rsidRPr="006168F9">
        <w:rPr>
          <w:noProof/>
          <w:highlight w:val="yellow"/>
          <w:lang w:val="en-US"/>
        </w:rPr>
        <w:t>1</w:t>
      </w:r>
    </w:p>
    <w:p w14:paraId="4EB17409" w14:textId="3A0F03FD" w:rsidR="008640F2" w:rsidRDefault="008640F2" w:rsidP="00CD0FB1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</w:t>
      </w:r>
      <w:r w:rsidR="006D0727">
        <w:rPr>
          <w:noProof/>
          <w:lang w:val="en-US"/>
        </w:rPr>
        <w:t>:</w:t>
      </w:r>
      <w:r w:rsidR="006D0727">
        <w:rPr>
          <w:noProof/>
          <w:lang w:val="en-US"/>
        </w:rPr>
        <w:tab/>
        <w:t>START: 17:21;END:</w:t>
      </w:r>
      <w:r w:rsidR="00DC3FA5">
        <w:rPr>
          <w:noProof/>
          <w:lang w:val="en-US"/>
        </w:rPr>
        <w:t xml:space="preserve"> 17:37</w:t>
      </w:r>
    </w:p>
    <w:p w14:paraId="6D18CD2F" w14:textId="25777388" w:rsidR="0045050F" w:rsidRDefault="0045050F" w:rsidP="00CD0FB1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Same as 13)</w:t>
      </w:r>
    </w:p>
    <w:p w14:paraId="7297DE47" w14:textId="50949173" w:rsidR="004E007B" w:rsidRDefault="004E007B" w:rsidP="00CD0FB1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722DAA9C" wp14:editId="79E0C04C">
            <wp:simplePos x="0" y="0"/>
            <wp:positionH relativeFrom="margin">
              <wp:posOffset>2788920</wp:posOffset>
            </wp:positionH>
            <wp:positionV relativeFrom="paragraph">
              <wp:posOffset>118745</wp:posOffset>
            </wp:positionV>
            <wp:extent cx="2419335" cy="1744980"/>
            <wp:effectExtent l="0" t="0" r="635" b="7620"/>
            <wp:wrapNone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3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59EBA6" wp14:editId="675168AB">
            <wp:extent cx="2696502" cy="1741170"/>
            <wp:effectExtent l="0" t="0" r="8890" b="0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22705" cy="17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8DF6" w14:textId="4D267A05" w:rsidR="00CD0FB1" w:rsidRDefault="004E007B" w:rsidP="0004565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D3E26A0" wp14:editId="4DFF1070">
            <wp:simplePos x="0" y="0"/>
            <wp:positionH relativeFrom="column">
              <wp:posOffset>-3175</wp:posOffset>
            </wp:positionH>
            <wp:positionV relativeFrom="paragraph">
              <wp:posOffset>2540</wp:posOffset>
            </wp:positionV>
            <wp:extent cx="5399405" cy="1955800"/>
            <wp:effectExtent l="0" t="0" r="0" b="6350"/>
            <wp:wrapNone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3E9C8" w14:textId="74CC80EF" w:rsidR="00275263" w:rsidRPr="00275263" w:rsidRDefault="00275263" w:rsidP="00275263">
      <w:pPr>
        <w:rPr>
          <w:lang w:val="en-US" w:eastAsia="x-none"/>
        </w:rPr>
      </w:pPr>
    </w:p>
    <w:p w14:paraId="647B4483" w14:textId="680040CF" w:rsidR="00275263" w:rsidRPr="00275263" w:rsidRDefault="00275263" w:rsidP="00275263">
      <w:pPr>
        <w:rPr>
          <w:lang w:val="en-US" w:eastAsia="x-none"/>
        </w:rPr>
      </w:pPr>
    </w:p>
    <w:p w14:paraId="6CC342A0" w14:textId="19DFF6E1" w:rsidR="00275263" w:rsidRPr="00275263" w:rsidRDefault="00275263" w:rsidP="00275263">
      <w:pPr>
        <w:rPr>
          <w:lang w:val="en-US" w:eastAsia="x-none"/>
        </w:rPr>
      </w:pPr>
    </w:p>
    <w:p w14:paraId="400EC7DE" w14:textId="121656FC" w:rsidR="00275263" w:rsidRPr="00275263" w:rsidRDefault="00275263" w:rsidP="00275263">
      <w:pPr>
        <w:rPr>
          <w:lang w:val="en-US" w:eastAsia="x-none"/>
        </w:rPr>
      </w:pPr>
    </w:p>
    <w:p w14:paraId="7E13B206" w14:textId="54A17E06" w:rsidR="00275263" w:rsidRPr="00275263" w:rsidRDefault="00275263" w:rsidP="00275263">
      <w:pPr>
        <w:rPr>
          <w:lang w:val="en-US" w:eastAsia="x-none"/>
        </w:rPr>
      </w:pPr>
    </w:p>
    <w:p w14:paraId="526C911B" w14:textId="2A07AC5A" w:rsidR="00275263" w:rsidRDefault="00275263" w:rsidP="00275263">
      <w:pPr>
        <w:rPr>
          <w:lang w:val="en-US" w:eastAsia="x-none"/>
        </w:rPr>
      </w:pPr>
    </w:p>
    <w:p w14:paraId="036BAF9F" w14:textId="24F63E65" w:rsidR="00275263" w:rsidRDefault="00275263" w:rsidP="00275263">
      <w:pPr>
        <w:tabs>
          <w:tab w:val="left" w:pos="1200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15C461CA" w14:textId="29E84598" w:rsidR="00275263" w:rsidRDefault="00275263" w:rsidP="00275263">
      <w:pPr>
        <w:tabs>
          <w:tab w:val="left" w:pos="1200"/>
        </w:tabs>
        <w:rPr>
          <w:lang w:val="en-US" w:eastAsia="x-none"/>
        </w:rPr>
      </w:pPr>
    </w:p>
    <w:p w14:paraId="4EC2AF6F" w14:textId="1DD11FA6" w:rsidR="00275263" w:rsidRDefault="00275263" w:rsidP="00275263">
      <w:pPr>
        <w:tabs>
          <w:tab w:val="left" w:pos="1200"/>
        </w:tabs>
        <w:rPr>
          <w:lang w:val="en-US" w:eastAsia="x-none"/>
        </w:rPr>
      </w:pPr>
    </w:p>
    <w:p w14:paraId="7AB7F37A" w14:textId="667B095D" w:rsidR="00275263" w:rsidRDefault="00061C29" w:rsidP="00275263">
      <w:pPr>
        <w:tabs>
          <w:tab w:val="left" w:pos="1200"/>
        </w:tabs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6D2F7754" wp14:editId="5101BE3C">
            <wp:extent cx="3305175" cy="2238375"/>
            <wp:effectExtent l="0" t="0" r="9525" b="9525"/>
            <wp:docPr id="63" name="Grafi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222F" w14:textId="73E3200A" w:rsidR="00061C29" w:rsidRDefault="00061C29" w:rsidP="00275263">
      <w:pPr>
        <w:tabs>
          <w:tab w:val="left" w:pos="1200"/>
        </w:tabs>
        <w:rPr>
          <w:lang w:val="en-US" w:eastAsia="x-none"/>
        </w:rPr>
      </w:pPr>
    </w:p>
    <w:p w14:paraId="6B511DF6" w14:textId="3CFF3CD6" w:rsidR="00061C29" w:rsidRDefault="00061C29" w:rsidP="00275263">
      <w:pPr>
        <w:tabs>
          <w:tab w:val="left" w:pos="1200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0723C861" w14:textId="455AA658" w:rsidR="0020743D" w:rsidRDefault="00061C29" w:rsidP="00061C29">
      <w:pPr>
        <w:rPr>
          <w:lang w:val="en-US" w:eastAsia="x-none"/>
        </w:rPr>
      </w:pPr>
      <w:r>
        <w:rPr>
          <w:lang w:val="en-US" w:eastAsia="x-none"/>
        </w:rPr>
        <w:tab/>
        <w:t>- Same as 13); No effect observed.</w:t>
      </w:r>
    </w:p>
    <w:p w14:paraId="41AC637F" w14:textId="77777777" w:rsidR="0020743D" w:rsidRDefault="0020743D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1CCB7BD7" w14:textId="6FC49141" w:rsidR="0020743D" w:rsidRDefault="0020743D" w:rsidP="00061C29">
      <w:pPr>
        <w:rPr>
          <w:lang w:val="en-US" w:eastAsia="x-none"/>
        </w:rPr>
      </w:pPr>
      <w:r w:rsidRPr="006E0CE1">
        <w:rPr>
          <w:b/>
          <w:lang w:val="en-US" w:eastAsia="x-none"/>
        </w:rPr>
        <w:lastRenderedPageBreak/>
        <w:t xml:space="preserve">15) </w:t>
      </w:r>
      <w:r w:rsidRPr="006E0CE1">
        <w:rPr>
          <w:lang w:val="en-US" w:eastAsia="x-none"/>
        </w:rPr>
        <w:t>12), but do not punish for the action boundary selection</w:t>
      </w:r>
      <w:r w:rsidR="00BB53CE" w:rsidRPr="006E0CE1">
        <w:rPr>
          <w:lang w:val="en-US" w:eastAsia="x-none"/>
        </w:rPr>
        <w:t xml:space="preserve"> and do not terminate</w:t>
      </w:r>
      <w:r w:rsidRPr="006E0CE1">
        <w:rPr>
          <w:lang w:val="en-US" w:eastAsia="x-none"/>
        </w:rPr>
        <w:t>. Pun</w:t>
      </w:r>
      <w:r w:rsidR="00BB53CE" w:rsidRPr="006E0CE1">
        <w:rPr>
          <w:lang w:val="en-US" w:eastAsia="x-none"/>
        </w:rPr>
        <w:br/>
        <w:t xml:space="preserve"> </w:t>
      </w:r>
      <w:r w:rsidR="00BB53CE" w:rsidRPr="006E0CE1">
        <w:rPr>
          <w:lang w:val="en-US" w:eastAsia="x-none"/>
        </w:rPr>
        <w:tab/>
      </w:r>
      <w:r w:rsidR="00AC3D8E" w:rsidRPr="006E0CE1">
        <w:rPr>
          <w:lang w:val="en-US" w:eastAsia="x-none"/>
        </w:rPr>
        <w:t>-</w:t>
      </w:r>
      <w:proofErr w:type="spellStart"/>
      <w:r w:rsidRPr="006E0CE1">
        <w:rPr>
          <w:lang w:val="en-US" w:eastAsia="x-none"/>
        </w:rPr>
        <w:t>ishment</w:t>
      </w:r>
      <w:proofErr w:type="spellEnd"/>
      <w:r w:rsidRPr="006E0CE1">
        <w:rPr>
          <w:lang w:val="en-US" w:eastAsia="x-none"/>
        </w:rPr>
        <w:t xml:space="preserve"> based only on</w:t>
      </w:r>
      <w:r w:rsidR="00BB53CE" w:rsidRPr="006E0CE1">
        <w:rPr>
          <w:lang w:val="en-US" w:eastAsia="x-none"/>
        </w:rPr>
        <w:t xml:space="preserve"> </w:t>
      </w:r>
      <w:r w:rsidRPr="006E0CE1">
        <w:rPr>
          <w:lang w:val="en-US" w:eastAsia="x-none"/>
        </w:rPr>
        <w:t>distance.</w:t>
      </w:r>
    </w:p>
    <w:p w14:paraId="63055B74" w14:textId="7B4E55F6" w:rsidR="00DE4493" w:rsidRDefault="00DE4493" w:rsidP="00061C29">
      <w:pPr>
        <w:rPr>
          <w:lang w:val="en-US" w:eastAsia="x-none"/>
        </w:rPr>
      </w:pPr>
      <w:r>
        <w:rPr>
          <w:lang w:val="en-US" w:eastAsia="x-none"/>
        </w:rPr>
        <w:tab/>
        <w:t>- Configuration:</w:t>
      </w:r>
    </w:p>
    <w:p w14:paraId="0ED28C9F" w14:textId="57EA2999" w:rsidR="00DE4493" w:rsidRDefault="00DE4493" w:rsidP="00DE4493">
      <w:pPr>
        <w:pStyle w:val="FlietextTH"/>
        <w:ind w:firstLine="454"/>
        <w:rPr>
          <w:noProof/>
          <w:lang w:val="en-US"/>
        </w:rPr>
      </w:pPr>
      <w:r>
        <w:rPr>
          <w:noProof/>
          <w:highlight w:val="yellow"/>
          <w:lang w:val="en-US"/>
        </w:rPr>
        <w:t xml:space="preserve"> </w:t>
      </w:r>
      <w:r>
        <w:rPr>
          <w:noProof/>
          <w:highlight w:val="yellow"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 w:rsidR="00ED3852">
        <w:rPr>
          <w:noProof/>
          <w:highlight w:val="yellow"/>
          <w:lang w:val="en-US"/>
        </w:rPr>
        <w:t>-2</w:t>
      </w:r>
      <w:r>
        <w:rPr>
          <w:noProof/>
          <w:highlight w:val="yellow"/>
          <w:lang w:val="en-US"/>
        </w:rPr>
        <w:t>, -</w:t>
      </w:r>
      <w:r w:rsidR="00ED3852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ED3852">
        <w:rPr>
          <w:noProof/>
          <w:highlight w:val="yellow"/>
          <w:lang w:val="en-US"/>
        </w:rPr>
        <w:t>-2</w:t>
      </w:r>
      <w:r w:rsidRPr="00325102">
        <w:rPr>
          <w:noProof/>
          <w:highlight w:val="yellow"/>
          <w:lang w:val="en-US"/>
        </w:rPr>
        <w:t>] [</w:t>
      </w:r>
      <w:r w:rsidR="00ED3852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ED3852">
        <w:rPr>
          <w:noProof/>
          <w:highlight w:val="yellow"/>
          <w:lang w:val="en-US"/>
        </w:rPr>
        <w:t>2</w:t>
      </w:r>
      <w:r>
        <w:rPr>
          <w:noProof/>
          <w:highlight w:val="yellow"/>
          <w:lang w:val="en-US"/>
        </w:rPr>
        <w:t xml:space="preserve">, </w:t>
      </w:r>
      <w:r w:rsidR="00ED3852">
        <w:rPr>
          <w:noProof/>
          <w:highlight w:val="yellow"/>
          <w:lang w:val="en-US"/>
        </w:rPr>
        <w:t>2</w:t>
      </w:r>
      <w:r w:rsidRPr="00325102">
        <w:rPr>
          <w:noProof/>
          <w:highlight w:val="yellow"/>
          <w:lang w:val="en-US"/>
        </w:rPr>
        <w:t>]</w:t>
      </w:r>
    </w:p>
    <w:p w14:paraId="3E695740" w14:textId="536325F9" w:rsidR="00DE4493" w:rsidRDefault="00DE4493" w:rsidP="00DE449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ii)</w:t>
      </w:r>
      <w:r w:rsidRPr="007317F4">
        <w:rPr>
          <w:noProof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7317F4">
        <w:rPr>
          <w:noProof/>
          <w:lang w:val="en-US"/>
        </w:rPr>
        <w:t>viii)</w:t>
      </w:r>
      <w:r w:rsidRPr="007317F4">
        <w:rPr>
          <w:noProof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8320D0">
        <w:rPr>
          <w:noProof/>
          <w:lang w:val="en-US"/>
        </w:rPr>
        <w:t>c)</w:t>
      </w:r>
      <w:r w:rsidRPr="008320D0">
        <w:rPr>
          <w:noProof/>
          <w:lang w:val="en-US"/>
        </w:rPr>
        <w:tab/>
        <w:t>cliprange = 0.</w:t>
      </w:r>
      <w:r w:rsidR="008320D0">
        <w:rPr>
          <w:noProof/>
          <w:lang w:val="en-US"/>
        </w:rPr>
        <w:t>2</w:t>
      </w:r>
    </w:p>
    <w:p w14:paraId="1DB4B3F3" w14:textId="7D9592BF" w:rsidR="004A03F4" w:rsidRDefault="004A03F4" w:rsidP="00DE4493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Results:</w:t>
      </w:r>
      <w:r>
        <w:rPr>
          <w:noProof/>
          <w:lang w:val="en-US"/>
        </w:rPr>
        <w:tab/>
        <w:t>START:</w:t>
      </w:r>
      <w:r w:rsidR="009B62A9">
        <w:rPr>
          <w:noProof/>
          <w:lang w:val="en-US"/>
        </w:rPr>
        <w:t>XXXXX</w:t>
      </w:r>
      <w:r>
        <w:rPr>
          <w:noProof/>
          <w:lang w:val="en-US"/>
        </w:rPr>
        <w:t>;END:</w:t>
      </w:r>
      <w:r w:rsidR="009B62A9">
        <w:rPr>
          <w:noProof/>
          <w:lang w:val="en-US"/>
        </w:rPr>
        <w:t>XXXX</w:t>
      </w:r>
    </w:p>
    <w:p w14:paraId="09C40E1F" w14:textId="6E2B96B4" w:rsidR="00035607" w:rsidRDefault="00035607" w:rsidP="00DE4493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6F43C06" wp14:editId="7AD88E8C">
            <wp:simplePos x="0" y="0"/>
            <wp:positionH relativeFrom="margin">
              <wp:posOffset>2743200</wp:posOffset>
            </wp:positionH>
            <wp:positionV relativeFrom="paragraph">
              <wp:posOffset>4445</wp:posOffset>
            </wp:positionV>
            <wp:extent cx="2507193" cy="1813560"/>
            <wp:effectExtent l="0" t="0" r="7620" b="0"/>
            <wp:wrapNone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93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C277725" wp14:editId="55345DF8">
            <wp:extent cx="2727960" cy="1757665"/>
            <wp:effectExtent l="0" t="0" r="0" b="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2410" cy="17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080">
        <w:rPr>
          <w:noProof/>
          <w:lang w:val="en-US"/>
        </w:rPr>
        <w:t xml:space="preserve"> </w:t>
      </w:r>
    </w:p>
    <w:p w14:paraId="78EBF2E7" w14:textId="47C27AC3" w:rsidR="00DE4493" w:rsidRDefault="00035607" w:rsidP="00061C29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1D22FB3" wp14:editId="7517F360">
            <wp:simplePos x="0" y="0"/>
            <wp:positionH relativeFrom="column">
              <wp:posOffset>-3175</wp:posOffset>
            </wp:positionH>
            <wp:positionV relativeFrom="paragraph">
              <wp:posOffset>-1270</wp:posOffset>
            </wp:positionV>
            <wp:extent cx="5399405" cy="1945005"/>
            <wp:effectExtent l="0" t="0" r="0" b="0"/>
            <wp:wrapNone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C5A0B" w14:textId="729DEF79" w:rsidR="00DE00C2" w:rsidRPr="00DE00C2" w:rsidRDefault="00DE00C2" w:rsidP="00DE00C2">
      <w:pPr>
        <w:rPr>
          <w:lang w:val="en-US" w:eastAsia="x-none"/>
        </w:rPr>
      </w:pPr>
    </w:p>
    <w:p w14:paraId="2FF8FB61" w14:textId="7DD08CFB" w:rsidR="00DE00C2" w:rsidRPr="00DE00C2" w:rsidRDefault="00DE00C2" w:rsidP="00DE00C2">
      <w:pPr>
        <w:rPr>
          <w:lang w:val="en-US" w:eastAsia="x-none"/>
        </w:rPr>
      </w:pPr>
    </w:p>
    <w:p w14:paraId="44BD63BB" w14:textId="30A7E22A" w:rsidR="00DE00C2" w:rsidRPr="00DE00C2" w:rsidRDefault="00DE00C2" w:rsidP="00DE00C2">
      <w:pPr>
        <w:rPr>
          <w:lang w:val="en-US" w:eastAsia="x-none"/>
        </w:rPr>
      </w:pPr>
    </w:p>
    <w:p w14:paraId="339C27F2" w14:textId="08B53BB8" w:rsidR="00DE00C2" w:rsidRPr="00DE00C2" w:rsidRDefault="00DE00C2" w:rsidP="00DE00C2">
      <w:pPr>
        <w:rPr>
          <w:lang w:val="en-US" w:eastAsia="x-none"/>
        </w:rPr>
      </w:pPr>
    </w:p>
    <w:p w14:paraId="2BC0BC4A" w14:textId="1C043070" w:rsidR="00DE00C2" w:rsidRPr="00DE00C2" w:rsidRDefault="00DE00C2" w:rsidP="00DE00C2">
      <w:pPr>
        <w:rPr>
          <w:lang w:val="en-US" w:eastAsia="x-none"/>
        </w:rPr>
      </w:pPr>
    </w:p>
    <w:p w14:paraId="67C2EC16" w14:textId="3BE7F90F" w:rsidR="00DE00C2" w:rsidRDefault="00DE00C2" w:rsidP="00DE00C2">
      <w:pPr>
        <w:rPr>
          <w:lang w:val="en-US" w:eastAsia="x-none"/>
        </w:rPr>
      </w:pPr>
    </w:p>
    <w:p w14:paraId="4D4A91F6" w14:textId="471B2B9E" w:rsidR="00DE00C2" w:rsidRDefault="00DE00C2" w:rsidP="00DE00C2">
      <w:pPr>
        <w:tabs>
          <w:tab w:val="left" w:pos="1788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78652CFA" w14:textId="5C7B7831" w:rsidR="00DE00C2" w:rsidRDefault="00DE00C2" w:rsidP="00DE00C2">
      <w:pPr>
        <w:tabs>
          <w:tab w:val="left" w:pos="1788"/>
        </w:tabs>
        <w:rPr>
          <w:lang w:val="en-US" w:eastAsia="x-none"/>
        </w:rPr>
      </w:pPr>
    </w:p>
    <w:p w14:paraId="07BED5EF" w14:textId="3F21D50A" w:rsidR="00DE00C2" w:rsidRDefault="00DE00C2" w:rsidP="00DE00C2">
      <w:pPr>
        <w:tabs>
          <w:tab w:val="left" w:pos="1788"/>
        </w:tabs>
        <w:rPr>
          <w:lang w:val="en-US" w:eastAsia="x-none"/>
        </w:rPr>
      </w:pPr>
    </w:p>
    <w:p w14:paraId="0FF6C8B6" w14:textId="6C685C20" w:rsidR="00DE00C2" w:rsidRDefault="00BB2275" w:rsidP="00DE00C2">
      <w:pPr>
        <w:tabs>
          <w:tab w:val="left" w:pos="1788"/>
        </w:tabs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7AA32EFC" wp14:editId="361333FE">
            <wp:extent cx="3086100" cy="2075290"/>
            <wp:effectExtent l="0" t="0" r="0" b="1270"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92333" cy="20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E21A" w14:textId="380BEE7D" w:rsidR="00DE00C2" w:rsidRDefault="00DE00C2" w:rsidP="00DE00C2">
      <w:pPr>
        <w:tabs>
          <w:tab w:val="left" w:pos="1788"/>
        </w:tabs>
        <w:rPr>
          <w:lang w:val="en-US" w:eastAsia="x-none"/>
        </w:rPr>
      </w:pPr>
    </w:p>
    <w:p w14:paraId="3CC91298" w14:textId="20E0D956" w:rsidR="00DE00C2" w:rsidRDefault="00DE00C2" w:rsidP="00DE00C2">
      <w:pPr>
        <w:tabs>
          <w:tab w:val="left" w:pos="1788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6CFE6E57" w14:textId="01F9A97D" w:rsidR="00DE00C2" w:rsidRDefault="00DE00C2" w:rsidP="00DE00C2">
      <w:pPr>
        <w:rPr>
          <w:lang w:val="en-US" w:eastAsia="x-none"/>
        </w:rPr>
      </w:pPr>
      <w:r>
        <w:rPr>
          <w:lang w:val="en-US" w:eastAsia="x-none"/>
        </w:rPr>
        <w:tab/>
        <w:t>- Actions converge to [2, 2, 2]</w:t>
      </w:r>
    </w:p>
    <w:p w14:paraId="61E7D6BB" w14:textId="19097AF3" w:rsidR="006C7CD3" w:rsidRDefault="006C7CD3" w:rsidP="00F27DFC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F27DFC">
        <w:rPr>
          <w:lang w:val="en-US" w:eastAsia="x-none"/>
        </w:rPr>
        <w:t>First step:</w:t>
      </w:r>
      <w:r w:rsidR="00F27DFC">
        <w:rPr>
          <w:lang w:val="en-US" w:eastAsia="x-none"/>
        </w:rPr>
        <w:br/>
        <w:t xml:space="preserve"> </w:t>
      </w:r>
      <w:r w:rsidR="00F27DFC">
        <w:rPr>
          <w:lang w:val="en-US" w:eastAsia="x-none"/>
        </w:rPr>
        <w:tab/>
      </w:r>
      <w:r w:rsidR="00F27DFC" w:rsidRPr="00F27DFC">
        <w:rPr>
          <w:lang w:val="en-US" w:eastAsia="x-none"/>
        </w:rPr>
        <w:t>[2. 2. 2.]</w:t>
      </w:r>
      <w:r w:rsidR="00F27DFC">
        <w:rPr>
          <w:lang w:val="en-US" w:eastAsia="x-none"/>
        </w:rPr>
        <w:br/>
        <w:t xml:space="preserve"> </w:t>
      </w:r>
      <w:r w:rsidR="00F27DFC">
        <w:rPr>
          <w:lang w:val="en-US" w:eastAsia="x-none"/>
        </w:rPr>
        <w:tab/>
      </w:r>
      <w:r w:rsidR="00F27DFC" w:rsidRPr="00F27DFC">
        <w:rPr>
          <w:lang w:val="en-US" w:eastAsia="x-none"/>
        </w:rPr>
        <w:t>(0.5838464688618944, 0.8872927706460313, 1.00259819545266</w:t>
      </w:r>
      <w:r w:rsidR="00F27DFC">
        <w:rPr>
          <w:lang w:val="en-US" w:eastAsia="x-none"/>
        </w:rPr>
        <w:br/>
        <w:t xml:space="preserve"> </w:t>
      </w:r>
      <w:r w:rsidR="00F27DFC">
        <w:rPr>
          <w:lang w:val="en-US" w:eastAsia="x-none"/>
        </w:rPr>
        <w:tab/>
      </w:r>
      <w:r w:rsidR="00F27DFC" w:rsidRPr="00F27DFC">
        <w:rPr>
          <w:lang w:val="en-US" w:eastAsia="x-none"/>
        </w:rPr>
        <w:t>The reward is_:0.2287179340912756</w:t>
      </w:r>
    </w:p>
    <w:p w14:paraId="1BBE8BEE" w14:textId="205E668A" w:rsidR="00177EE0" w:rsidRDefault="00177EE0" w:rsidP="00F27DFC">
      <w:pPr>
        <w:rPr>
          <w:lang w:val="en-US" w:eastAsia="x-none"/>
        </w:rPr>
      </w:pPr>
      <w:r>
        <w:rPr>
          <w:lang w:val="en-US" w:eastAsia="x-none"/>
        </w:rPr>
        <w:tab/>
        <w:t>- Second step:</w:t>
      </w:r>
    </w:p>
    <w:p w14:paraId="60907274" w14:textId="00BEBA36" w:rsidR="00177EE0" w:rsidRDefault="00A57CFF" w:rsidP="00A57CFF">
      <w:pPr>
        <w:rPr>
          <w:lang w:val="en-US" w:eastAsia="x-none"/>
        </w:rPr>
      </w:pPr>
      <w:r>
        <w:rPr>
          <w:lang w:val="en-US" w:eastAsia="x-none"/>
        </w:rPr>
        <w:tab/>
      </w:r>
      <w:r w:rsidRPr="00A57CFF">
        <w:rPr>
          <w:lang w:val="en-US" w:eastAsia="x-none"/>
        </w:rPr>
        <w:t>[2. 2. 2.]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</w:r>
      <w:r w:rsidRPr="00A57CFF">
        <w:rPr>
          <w:lang w:val="en-US" w:eastAsia="x-none"/>
        </w:rPr>
        <w:t>(0.6428589974070759, 0.8346729725383953, 1.0056234193489753)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</w:r>
      <w:r w:rsidRPr="00A57CFF">
        <w:rPr>
          <w:lang w:val="en-US" w:eastAsia="x-none"/>
        </w:rPr>
        <w:t>The reward is_:0.02781085108229675</w:t>
      </w:r>
    </w:p>
    <w:p w14:paraId="2FFA6CE8" w14:textId="3530CF1A" w:rsidR="006F02F8" w:rsidRDefault="006F02F8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2C85E270" w14:textId="6E579533" w:rsidR="006F02F8" w:rsidRDefault="00872E46" w:rsidP="00A57CFF">
      <w:pPr>
        <w:rPr>
          <w:lang w:val="en-US" w:eastAsia="x-none"/>
        </w:rPr>
      </w:pPr>
      <w:r>
        <w:rPr>
          <w:b/>
          <w:noProof/>
          <w:lang w:val="en-US" w:eastAsia="x-none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03C3A2" wp14:editId="730051C7">
                <wp:simplePos x="0" y="0"/>
                <wp:positionH relativeFrom="column">
                  <wp:posOffset>-102235</wp:posOffset>
                </wp:positionH>
                <wp:positionV relativeFrom="paragraph">
                  <wp:posOffset>-16510</wp:posOffset>
                </wp:positionV>
                <wp:extent cx="5257800" cy="4023360"/>
                <wp:effectExtent l="57150" t="19050" r="76200" b="91440"/>
                <wp:wrapNone/>
                <wp:docPr id="72" name="Rechteck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402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B221F" id="Rechteck 72" o:spid="_x0000_s1026" style="position:absolute;margin-left:-8.05pt;margin-top:-1.3pt;width:414pt;height:316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" filled="f" strokecolor="#bfbfbf [3214]">
                <v:shadow on="t" color="black" opacity="22937f" origin=",.5" offset="0,.63889mm"/>
              </v:rect>
            </w:pict>
          </mc:Fallback>
        </mc:AlternateContent>
      </w:r>
      <w:r w:rsidR="006F02F8">
        <w:rPr>
          <w:b/>
          <w:lang w:val="en-US" w:eastAsia="x-none"/>
        </w:rPr>
        <w:t xml:space="preserve">16) </w:t>
      </w:r>
      <w:r w:rsidR="006F02F8">
        <w:rPr>
          <w:lang w:val="en-US" w:eastAsia="x-none"/>
        </w:rPr>
        <w:t>Based on 12), with different horizon and minibatch numbers</w:t>
      </w:r>
    </w:p>
    <w:p w14:paraId="068392FB" w14:textId="5549102B" w:rsidR="006F02F8" w:rsidRDefault="003E1227" w:rsidP="006F02F8">
      <w:pPr>
        <w:pStyle w:val="FlietextTH"/>
        <w:rPr>
          <w:noProof/>
          <w:lang w:val="en-US"/>
        </w:rPr>
      </w:pPr>
      <w:r>
        <w:rPr>
          <w:noProof/>
          <w:highlight w:val="yellow"/>
          <w:lang w:val="en-US"/>
        </w:rPr>
        <w:t xml:space="preserve"> </w:t>
      </w:r>
      <w:r>
        <w:rPr>
          <w:noProof/>
          <w:highlight w:val="yellow"/>
          <w:lang w:val="en-US"/>
        </w:rPr>
        <w:tab/>
      </w:r>
      <w:r>
        <w:rPr>
          <w:noProof/>
          <w:highlight w:val="yellow"/>
          <w:lang w:val="en-US"/>
        </w:rPr>
        <w:tab/>
      </w:r>
      <w:r w:rsidR="006F02F8" w:rsidRPr="00A40CB9">
        <w:rPr>
          <w:noProof/>
          <w:highlight w:val="yellow"/>
          <w:lang w:val="en-US"/>
        </w:rPr>
        <w:t>a)</w:t>
      </w:r>
      <w:r w:rsidR="006F02F8" w:rsidRPr="00A40CB9">
        <w:rPr>
          <w:noProof/>
          <w:highlight w:val="yellow"/>
          <w:lang w:val="en-US"/>
        </w:rPr>
        <w:tab/>
        <w:t>Network Architecture:</w:t>
      </w:r>
      <w:r w:rsidR="006F02F8" w:rsidRPr="00A40CB9">
        <w:rPr>
          <w:noProof/>
          <w:highlight w:val="yellow"/>
          <w:lang w:val="en-US"/>
        </w:rPr>
        <w:tab/>
        <w:t>[150,150]</w:t>
      </w:r>
      <w:r w:rsidR="006F02F8">
        <w:rPr>
          <w:noProof/>
          <w:lang w:val="en-US"/>
        </w:rPr>
        <w:br/>
      </w:r>
      <w:r w:rsidR="006F02F8">
        <w:rPr>
          <w:noProof/>
          <w:lang w:val="en-US"/>
        </w:rPr>
        <w:tab/>
      </w:r>
      <w:r w:rsidR="006F02F8">
        <w:rPr>
          <w:noProof/>
          <w:lang w:val="en-US"/>
        </w:rPr>
        <w:tab/>
        <w:t>b)</w:t>
      </w:r>
      <w:r w:rsidR="006F02F8">
        <w:rPr>
          <w:noProof/>
          <w:lang w:val="en-US"/>
        </w:rPr>
        <w:tab/>
        <w:t>Controlled Axis:</w:t>
      </w:r>
      <w:r w:rsidR="006F02F8">
        <w:rPr>
          <w:noProof/>
          <w:lang w:val="en-US"/>
        </w:rPr>
        <w:tab/>
      </w:r>
      <w:r w:rsidR="006F02F8">
        <w:rPr>
          <w:noProof/>
          <w:lang w:val="en-US"/>
        </w:rPr>
        <w:tab/>
        <w:t>3</w:t>
      </w:r>
      <w:r w:rsidR="006F02F8">
        <w:rPr>
          <w:noProof/>
          <w:lang w:val="en-US"/>
        </w:rPr>
        <w:br/>
      </w:r>
      <w:r w:rsidR="006F02F8">
        <w:rPr>
          <w:noProof/>
          <w:lang w:val="en-US"/>
        </w:rPr>
        <w:tab/>
      </w:r>
      <w:r w:rsidR="006F02F8">
        <w:rPr>
          <w:noProof/>
          <w:lang w:val="en-US"/>
        </w:rPr>
        <w:tab/>
        <w:t>c)</w:t>
      </w:r>
      <w:r w:rsidR="006F02F8">
        <w:rPr>
          <w:noProof/>
          <w:lang w:val="en-US"/>
        </w:rPr>
        <w:tab/>
        <w:t>self._max_IK_points:</w:t>
      </w:r>
      <w:r w:rsidR="006F02F8">
        <w:rPr>
          <w:noProof/>
          <w:lang w:val="en-US"/>
        </w:rPr>
        <w:tab/>
        <w:t>2</w:t>
      </w:r>
      <w:r w:rsidR="006F02F8">
        <w:rPr>
          <w:noProof/>
          <w:lang w:val="en-US"/>
        </w:rPr>
        <w:br/>
        <w:t xml:space="preserve"> </w:t>
      </w:r>
      <w:r w:rsidR="006F02F8">
        <w:rPr>
          <w:noProof/>
          <w:lang w:val="en-US"/>
        </w:rPr>
        <w:tab/>
      </w:r>
      <w:r w:rsidR="006F02F8">
        <w:rPr>
          <w:noProof/>
          <w:lang w:val="en-US"/>
        </w:rPr>
        <w:tab/>
      </w:r>
      <w:r w:rsidR="006F02F8" w:rsidRPr="00325102">
        <w:rPr>
          <w:noProof/>
          <w:highlight w:val="yellow"/>
          <w:lang w:val="en-US"/>
        </w:rPr>
        <w:t>d)</w:t>
      </w:r>
      <w:r w:rsidR="006F02F8" w:rsidRPr="00325102">
        <w:rPr>
          <w:noProof/>
          <w:highlight w:val="yellow"/>
          <w:lang w:val="en-US"/>
        </w:rPr>
        <w:tab/>
        <w:t>Action Space:</w:t>
      </w:r>
      <w:r w:rsidR="006F02F8" w:rsidRPr="00325102">
        <w:rPr>
          <w:noProof/>
          <w:highlight w:val="yellow"/>
          <w:lang w:val="en-US"/>
        </w:rPr>
        <w:tab/>
      </w:r>
      <w:r w:rsidR="006F02F8" w:rsidRPr="00325102">
        <w:rPr>
          <w:noProof/>
          <w:highlight w:val="yellow"/>
          <w:lang w:val="en-US"/>
        </w:rPr>
        <w:tab/>
      </w:r>
      <w:r w:rsidR="006F02F8" w:rsidRPr="00325102">
        <w:rPr>
          <w:noProof/>
          <w:highlight w:val="yellow"/>
          <w:lang w:val="en-US"/>
        </w:rPr>
        <w:tab/>
        <w:t>[</w:t>
      </w:r>
      <w:r w:rsidR="006F02F8">
        <w:rPr>
          <w:noProof/>
          <w:highlight w:val="yellow"/>
          <w:lang w:val="en-US"/>
        </w:rPr>
        <w:t>-2, -2, -2</w:t>
      </w:r>
      <w:r w:rsidR="006F02F8" w:rsidRPr="00325102">
        <w:rPr>
          <w:noProof/>
          <w:highlight w:val="yellow"/>
          <w:lang w:val="en-US"/>
        </w:rPr>
        <w:t>] [</w:t>
      </w:r>
      <w:r w:rsidR="006F02F8">
        <w:rPr>
          <w:noProof/>
          <w:highlight w:val="yellow"/>
          <w:lang w:val="en-US"/>
        </w:rPr>
        <w:t>2, 2, 2</w:t>
      </w:r>
      <w:r w:rsidR="006F02F8" w:rsidRPr="00325102">
        <w:rPr>
          <w:noProof/>
          <w:highlight w:val="yellow"/>
          <w:lang w:val="en-US"/>
        </w:rPr>
        <w:t>]</w:t>
      </w:r>
    </w:p>
    <w:p w14:paraId="00AA57AB" w14:textId="26D8F1B7" w:rsidR="006F02F8" w:rsidRDefault="006F02F8" w:rsidP="006F02F8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6F02F8">
        <w:rPr>
          <w:noProof/>
          <w:highlight w:val="yellow"/>
          <w:lang w:val="en-US"/>
        </w:rPr>
        <w:t>ii)</w:t>
      </w:r>
      <w:r w:rsidRPr="006F02F8">
        <w:rPr>
          <w:noProof/>
          <w:highlight w:val="yellow"/>
          <w:lang w:val="en-US"/>
        </w:rPr>
        <w:tab/>
        <w:t>n_steps</w:t>
      </w:r>
      <w:r w:rsidRPr="00056FA4">
        <w:rPr>
          <w:noProof/>
          <w:highlight w:val="yellow"/>
          <w:lang w:val="en-US"/>
        </w:rPr>
        <w:t xml:space="preserve"> </w:t>
      </w:r>
      <w:r w:rsidRPr="008B39FC">
        <w:rPr>
          <w:noProof/>
          <w:highlight w:val="yellow"/>
          <w:lang w:val="en-US"/>
        </w:rPr>
        <w:t xml:space="preserve">= </w:t>
      </w:r>
      <w:r w:rsidR="008B39FC" w:rsidRPr="008B39FC">
        <w:rPr>
          <w:noProof/>
          <w:highlight w:val="yellow"/>
          <w:lang w:val="en-US"/>
        </w:rPr>
        <w:t>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056FA4">
        <w:rPr>
          <w:noProof/>
          <w:highlight w:val="yellow"/>
          <w:lang w:val="en-US"/>
        </w:rPr>
        <w:t>viii)</w:t>
      </w:r>
      <w:r w:rsidRPr="00056FA4">
        <w:rPr>
          <w:noProof/>
          <w:highlight w:val="yellow"/>
          <w:lang w:val="en-US"/>
        </w:rPr>
        <w:tab/>
        <w:t>n_</w:t>
      </w:r>
      <w:r w:rsidRPr="008B39FC">
        <w:rPr>
          <w:noProof/>
          <w:highlight w:val="yellow"/>
          <w:lang w:val="en-US"/>
        </w:rPr>
        <w:t xml:space="preserve">minibatches = </w:t>
      </w:r>
      <w:r w:rsidR="008B39FC" w:rsidRPr="008B39FC">
        <w:rPr>
          <w:noProof/>
          <w:highlight w:val="yellow"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8707E65" w14:textId="152F75A2" w:rsidR="00AE4679" w:rsidRDefault="00AE4679" w:rsidP="006F02F8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</w:t>
      </w:r>
      <w:r w:rsidR="009744E8">
        <w:rPr>
          <w:noProof/>
          <w:lang w:val="en-US"/>
        </w:rPr>
        <w:t xml:space="preserve"> of first training session</w:t>
      </w:r>
      <w:r>
        <w:rPr>
          <w:noProof/>
          <w:lang w:val="en-US"/>
        </w:rPr>
        <w:t>: START:</w:t>
      </w:r>
      <w:r w:rsidR="0002230E">
        <w:rPr>
          <w:noProof/>
          <w:lang w:val="en-US"/>
        </w:rPr>
        <w:t xml:space="preserve"> 22:33</w:t>
      </w:r>
      <w:r>
        <w:rPr>
          <w:noProof/>
          <w:lang w:val="en-US"/>
        </w:rPr>
        <w:t>;END:</w:t>
      </w:r>
      <w:r w:rsidR="00AE5498">
        <w:rPr>
          <w:noProof/>
          <w:lang w:val="en-US"/>
        </w:rPr>
        <w:t>01:45</w:t>
      </w:r>
    </w:p>
    <w:p w14:paraId="58C07974" w14:textId="76217516" w:rsidR="00AE5498" w:rsidRDefault="00AE5498" w:rsidP="006F02F8">
      <w:pPr>
        <w:pStyle w:val="FlietextTH"/>
        <w:rPr>
          <w:noProof/>
          <w:lang w:val="en-US"/>
        </w:rPr>
      </w:pPr>
      <w:r w:rsidRPr="00AE5498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Much more stable learning process, although it plateus eventually</w:t>
      </w:r>
    </w:p>
    <w:p w14:paraId="06DA2403" w14:textId="2290849E" w:rsidR="003F055C" w:rsidRDefault="003F055C" w:rsidP="006F02F8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4A22045" wp14:editId="2C736DB5">
            <wp:simplePos x="0" y="0"/>
            <wp:positionH relativeFrom="margin">
              <wp:posOffset>3002280</wp:posOffset>
            </wp:positionH>
            <wp:positionV relativeFrom="paragraph">
              <wp:posOffset>262890</wp:posOffset>
            </wp:positionV>
            <wp:extent cx="2887980" cy="2073637"/>
            <wp:effectExtent l="0" t="0" r="7620" b="3175"/>
            <wp:wrapNone/>
            <wp:docPr id="69" name="Grafi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073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2E62965E" wp14:editId="0ABBF9A0">
            <wp:simplePos x="0" y="0"/>
            <wp:positionH relativeFrom="margin">
              <wp:posOffset>-411480</wp:posOffset>
            </wp:positionH>
            <wp:positionV relativeFrom="paragraph">
              <wp:posOffset>156210</wp:posOffset>
            </wp:positionV>
            <wp:extent cx="3331923" cy="2133600"/>
            <wp:effectExtent l="0" t="0" r="1905" b="0"/>
            <wp:wrapNone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92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355E8" w14:textId="00644AA6" w:rsidR="006F02F8" w:rsidRDefault="006F02F8" w:rsidP="00A57CFF">
      <w:pPr>
        <w:rPr>
          <w:lang w:val="en-US" w:eastAsia="x-none"/>
        </w:rPr>
      </w:pPr>
    </w:p>
    <w:p w14:paraId="1AC8D0B1" w14:textId="1F6E6E61" w:rsidR="003F055C" w:rsidRPr="003F055C" w:rsidRDefault="003F055C" w:rsidP="003F055C">
      <w:pPr>
        <w:rPr>
          <w:lang w:val="en-US" w:eastAsia="x-none"/>
        </w:rPr>
      </w:pPr>
    </w:p>
    <w:p w14:paraId="3B5E95ED" w14:textId="77E364D7" w:rsidR="003F055C" w:rsidRPr="003F055C" w:rsidRDefault="003F055C" w:rsidP="003F055C">
      <w:pPr>
        <w:rPr>
          <w:lang w:val="en-US" w:eastAsia="x-none"/>
        </w:rPr>
      </w:pPr>
    </w:p>
    <w:p w14:paraId="44591FEE" w14:textId="237E5B14" w:rsidR="003F055C" w:rsidRPr="003F055C" w:rsidRDefault="003F055C" w:rsidP="003F055C">
      <w:pPr>
        <w:rPr>
          <w:lang w:val="en-US" w:eastAsia="x-none"/>
        </w:rPr>
      </w:pPr>
    </w:p>
    <w:p w14:paraId="4723DB86" w14:textId="15DCC8D9" w:rsidR="003F055C" w:rsidRPr="003F055C" w:rsidRDefault="003F055C" w:rsidP="003F055C">
      <w:pPr>
        <w:rPr>
          <w:lang w:val="en-US" w:eastAsia="x-none"/>
        </w:rPr>
      </w:pPr>
    </w:p>
    <w:p w14:paraId="10D1398C" w14:textId="4614298A" w:rsidR="003F055C" w:rsidRDefault="003F055C" w:rsidP="003F055C">
      <w:pPr>
        <w:rPr>
          <w:lang w:val="en-US" w:eastAsia="x-none"/>
        </w:rPr>
      </w:pPr>
    </w:p>
    <w:p w14:paraId="27037D3F" w14:textId="790E495B" w:rsidR="003F055C" w:rsidRDefault="003F055C" w:rsidP="003F055C">
      <w:pPr>
        <w:tabs>
          <w:tab w:val="left" w:pos="3492"/>
        </w:tabs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0D4EB6C5" wp14:editId="095FA14C">
            <wp:simplePos x="0" y="0"/>
            <wp:positionH relativeFrom="margin">
              <wp:posOffset>-68580</wp:posOffset>
            </wp:positionH>
            <wp:positionV relativeFrom="paragraph">
              <wp:posOffset>339725</wp:posOffset>
            </wp:positionV>
            <wp:extent cx="5794140" cy="2087880"/>
            <wp:effectExtent l="0" t="0" r="0" b="7620"/>
            <wp:wrapNone/>
            <wp:docPr id="70" name="Grafi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eastAsia="x-none"/>
        </w:rPr>
        <w:tab/>
      </w:r>
    </w:p>
    <w:p w14:paraId="34211C80" w14:textId="754F1876" w:rsidR="00DC3FAC" w:rsidRPr="00DC3FAC" w:rsidRDefault="00DC3FAC" w:rsidP="00DC3FAC">
      <w:pPr>
        <w:rPr>
          <w:lang w:val="en-US" w:eastAsia="x-none"/>
        </w:rPr>
      </w:pPr>
    </w:p>
    <w:p w14:paraId="766A6F62" w14:textId="6C400101" w:rsidR="00DC3FAC" w:rsidRPr="00DC3FAC" w:rsidRDefault="00DC3FAC" w:rsidP="00DC3FAC">
      <w:pPr>
        <w:rPr>
          <w:lang w:val="en-US" w:eastAsia="x-none"/>
        </w:rPr>
      </w:pPr>
    </w:p>
    <w:p w14:paraId="6E736DAF" w14:textId="5D43C92F" w:rsidR="00DC3FAC" w:rsidRPr="00DC3FAC" w:rsidRDefault="00DC3FAC" w:rsidP="00DC3FAC">
      <w:pPr>
        <w:rPr>
          <w:lang w:val="en-US" w:eastAsia="x-none"/>
        </w:rPr>
      </w:pPr>
    </w:p>
    <w:p w14:paraId="0C89FE99" w14:textId="24F8E3FD" w:rsidR="00DC3FAC" w:rsidRPr="00DC3FAC" w:rsidRDefault="00DC3FAC" w:rsidP="00DC3FAC">
      <w:pPr>
        <w:rPr>
          <w:lang w:val="en-US" w:eastAsia="x-none"/>
        </w:rPr>
      </w:pPr>
    </w:p>
    <w:p w14:paraId="7B4F216C" w14:textId="25C21523" w:rsidR="00DC3FAC" w:rsidRPr="00DC3FAC" w:rsidRDefault="00DC3FAC" w:rsidP="00DC3FAC">
      <w:pPr>
        <w:rPr>
          <w:lang w:val="en-US" w:eastAsia="x-none"/>
        </w:rPr>
      </w:pPr>
    </w:p>
    <w:p w14:paraId="21B19E95" w14:textId="361D7CD1" w:rsidR="00DC3FAC" w:rsidRPr="00DC3FAC" w:rsidRDefault="00DC3FAC" w:rsidP="00DC3FAC">
      <w:pPr>
        <w:rPr>
          <w:lang w:val="en-US" w:eastAsia="x-none"/>
        </w:rPr>
      </w:pPr>
    </w:p>
    <w:p w14:paraId="244A2ABB" w14:textId="4C560261" w:rsidR="00DC3FAC" w:rsidRDefault="00DC3FAC" w:rsidP="00DC3FAC">
      <w:pPr>
        <w:rPr>
          <w:lang w:val="en-US" w:eastAsia="x-none"/>
        </w:rPr>
      </w:pPr>
    </w:p>
    <w:p w14:paraId="1AA610CB" w14:textId="6FDEEF25" w:rsidR="00DC3FAC" w:rsidRDefault="00DC3FAC" w:rsidP="00DC3FAC">
      <w:pPr>
        <w:rPr>
          <w:lang w:val="en-US" w:eastAsia="x-none"/>
        </w:rPr>
      </w:pPr>
    </w:p>
    <w:p w14:paraId="56894F82" w14:textId="6CBC0BCF" w:rsidR="00DC3FAC" w:rsidRDefault="00DC3FAC" w:rsidP="00DC3FAC">
      <w:pPr>
        <w:rPr>
          <w:lang w:val="en-US" w:eastAsia="x-none"/>
        </w:rPr>
      </w:pPr>
    </w:p>
    <w:p w14:paraId="051DFF63" w14:textId="15CD76A4" w:rsidR="00DC3FAC" w:rsidRDefault="00DC3FAC" w:rsidP="00DC3F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BAB9B3" wp14:editId="4972EF94">
            <wp:extent cx="3248025" cy="2219325"/>
            <wp:effectExtent l="0" t="0" r="9525" b="9525"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2C5" w14:textId="5AA16417" w:rsidR="001050D4" w:rsidRDefault="001050D4" w:rsidP="001050D4">
      <w:pPr>
        <w:rPr>
          <w:noProof/>
        </w:rPr>
      </w:pPr>
    </w:p>
    <w:p w14:paraId="7C89ACDB" w14:textId="21C668BA" w:rsidR="001050D4" w:rsidRDefault="001050D4" w:rsidP="001050D4">
      <w:pPr>
        <w:tabs>
          <w:tab w:val="left" w:pos="2340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6E84B66A" w14:textId="52BB611F" w:rsidR="001050D4" w:rsidRDefault="001050D4" w:rsidP="001050D4">
      <w:pPr>
        <w:rPr>
          <w:lang w:val="en-US" w:eastAsia="x-none"/>
        </w:rPr>
      </w:pPr>
      <w:r>
        <w:rPr>
          <w:lang w:val="en-US" w:eastAsia="x-none"/>
        </w:rPr>
        <w:tab/>
        <w:t xml:space="preserve">- The position of the goal is still not considered very important. The agent is not 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sensitive towards it at all. Overfitting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 </w:t>
      </w:r>
      <w:r w:rsidRPr="001050D4">
        <w:rPr>
          <w:lang w:val="en-US" w:eastAsia="x-none"/>
        </w:rPr>
        <w:sym w:font="Wingdings" w:char="F0E8"/>
      </w:r>
      <w:r>
        <w:rPr>
          <w:lang w:val="en-US" w:eastAsia="x-none"/>
        </w:rPr>
        <w:t xml:space="preserve"> Significantly change the objects position (50/50 right/left tray)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     Or communicate the distance to it.</w:t>
      </w:r>
    </w:p>
    <w:p w14:paraId="7989C816" w14:textId="35CDEE6D" w:rsidR="00E27A25" w:rsidRDefault="00E27A25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18C64A97" w14:textId="41400929" w:rsidR="006347B0" w:rsidRDefault="00E27A25" w:rsidP="006347B0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17)</w:t>
      </w:r>
      <w:r>
        <w:rPr>
          <w:lang w:val="en-US" w:eastAsia="x-none"/>
        </w:rPr>
        <w:t xml:space="preserve"> </w:t>
      </w:r>
      <w:r w:rsidR="006347B0">
        <w:rPr>
          <w:lang w:val="en-US" w:eastAsia="x-none"/>
        </w:rPr>
        <w:t xml:space="preserve">Test – Environment </w:t>
      </w:r>
    </w:p>
    <w:p w14:paraId="10442203" w14:textId="190D0E73" w:rsidR="00AE6109" w:rsidRDefault="00AE6109" w:rsidP="006347B0">
      <w:pPr>
        <w:rPr>
          <w:lang w:val="en-US" w:eastAsia="x-none"/>
        </w:rPr>
      </w:pPr>
      <w:r>
        <w:rPr>
          <w:lang w:val="en-US" w:eastAsia="x-none"/>
        </w:rPr>
        <w:tab/>
        <w:t xml:space="preserve">- To test if one action, normalized reward, </w:t>
      </w:r>
      <w:proofErr w:type="gramStart"/>
      <w:r>
        <w:rPr>
          <w:lang w:val="en-US" w:eastAsia="x-none"/>
        </w:rPr>
        <w:t>observation</w:t>
      </w:r>
      <w:proofErr w:type="gramEnd"/>
      <w:r>
        <w:rPr>
          <w:lang w:val="en-US" w:eastAsia="x-none"/>
        </w:rPr>
        <w:t xml:space="preserve"> and action still leads to </w:t>
      </w:r>
      <w:r>
        <w:rPr>
          <w:lang w:val="en-US" w:eastAsia="x-none"/>
        </w:rPr>
        <w:br/>
        <w:t xml:space="preserve">  </w:t>
      </w:r>
      <w:r>
        <w:rPr>
          <w:lang w:val="en-US" w:eastAsia="x-none"/>
        </w:rPr>
        <w:tab/>
        <w:t xml:space="preserve">  the selection of an interval boundary</w:t>
      </w:r>
    </w:p>
    <w:p w14:paraId="38409DF2" w14:textId="1A302278" w:rsidR="00E27A25" w:rsidRDefault="006347B0" w:rsidP="006347B0">
      <w:pPr>
        <w:ind w:firstLine="454"/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E27A25">
        <w:rPr>
          <w:lang w:val="en-US" w:eastAsia="x-none"/>
        </w:rPr>
        <w:t>Reduce agent output to one dimension with boundary [-1, 1]</w:t>
      </w:r>
      <w:r w:rsidR="00E27A25">
        <w:rPr>
          <w:lang w:val="en-US" w:eastAsia="x-none"/>
        </w:rPr>
        <w:br/>
        <w:t xml:space="preserve">      </w:t>
      </w:r>
      <w:r>
        <w:rPr>
          <w:lang w:val="en-US" w:eastAsia="x-none"/>
        </w:rPr>
        <w:tab/>
        <w:t xml:space="preserve">- </w:t>
      </w:r>
      <w:r w:rsidR="00E27A25">
        <w:rPr>
          <w:lang w:val="en-US" w:eastAsia="x-none"/>
        </w:rPr>
        <w:t>Map the output to x-, y- and z-coordinates.</w:t>
      </w:r>
      <w:r w:rsidR="00A63606">
        <w:rPr>
          <w:lang w:val="en-US" w:eastAsia="x-none"/>
        </w:rPr>
        <w:br/>
        <w:t xml:space="preserve">   </w:t>
      </w:r>
      <w:r>
        <w:rPr>
          <w:lang w:val="en-US" w:eastAsia="x-none"/>
        </w:rPr>
        <w:tab/>
      </w:r>
      <w:r w:rsidR="00A63606">
        <w:rPr>
          <w:lang w:val="en-US" w:eastAsia="x-none"/>
        </w:rPr>
        <w:t>- Make sure, that there are no "jumps", i.e., similar outputs must lead to points</w:t>
      </w:r>
      <w:r w:rsidR="00A63606">
        <w:rPr>
          <w:lang w:val="en-US" w:eastAsia="x-none"/>
        </w:rPr>
        <w:br/>
        <w:t xml:space="preserve">     </w:t>
      </w:r>
      <w:r>
        <w:rPr>
          <w:lang w:val="en-US" w:eastAsia="x-none"/>
        </w:rPr>
        <w:t xml:space="preserve">  </w:t>
      </w:r>
      <w:r w:rsidR="00A63606">
        <w:rPr>
          <w:lang w:val="en-US" w:eastAsia="x-none"/>
        </w:rPr>
        <w:t xml:space="preserve">   in the same </w:t>
      </w:r>
      <w:proofErr w:type="spellStart"/>
      <w:r w:rsidR="00A63606">
        <w:rPr>
          <w:lang w:val="en-US" w:eastAsia="x-none"/>
        </w:rPr>
        <w:t>neighbourhood</w:t>
      </w:r>
      <w:proofErr w:type="spellEnd"/>
      <w:r w:rsidR="00A63606">
        <w:rPr>
          <w:lang w:val="en-US" w:eastAsia="x-none"/>
        </w:rPr>
        <w:t>.</w:t>
      </w:r>
    </w:p>
    <w:p w14:paraId="6C8EC5E4" w14:textId="47764391" w:rsidR="006E7134" w:rsidRDefault="006E7134" w:rsidP="006347B0">
      <w:pPr>
        <w:ind w:firstLine="454"/>
        <w:rPr>
          <w:lang w:val="en-US" w:eastAsia="x-none"/>
        </w:rPr>
      </w:pPr>
      <w:r>
        <w:rPr>
          <w:lang w:val="en-US" w:eastAsia="x-none"/>
        </w:rPr>
        <w:t xml:space="preserve">- Since the reward accumulation is always positive in </w:t>
      </w:r>
    </w:p>
    <w:p w14:paraId="1F0AF688" w14:textId="6F337BBE" w:rsidR="00CF35EE" w:rsidRPr="00CF35EE" w:rsidRDefault="00CF35EE" w:rsidP="006347B0">
      <w:pPr>
        <w:ind w:firstLine="454"/>
        <w:rPr>
          <w:lang w:val="en-US" w:eastAsia="x-none"/>
        </w:rPr>
      </w:pPr>
      <w:r>
        <w:rPr>
          <w:lang w:val="en-US" w:eastAsia="x-none"/>
        </w:rPr>
        <w:t xml:space="preserve">- </w:t>
      </w:r>
      <w:r>
        <w:rPr>
          <w:b/>
          <w:lang w:val="en-US" w:eastAsia="x-none"/>
        </w:rPr>
        <w:t>The agent is not punished, when boundaries are selected!</w:t>
      </w:r>
    </w:p>
    <w:p w14:paraId="7E23B1EA" w14:textId="481623F2" w:rsidR="003E1227" w:rsidRDefault="003E1227" w:rsidP="003E1227">
      <w:pPr>
        <w:rPr>
          <w:lang w:val="en-US" w:eastAsia="x-none"/>
        </w:rPr>
      </w:pPr>
      <w:r>
        <w:rPr>
          <w:lang w:val="en-US" w:eastAsia="x-none"/>
        </w:rPr>
        <w:tab/>
        <w:t>- Configuration</w:t>
      </w:r>
    </w:p>
    <w:p w14:paraId="18CD7AAC" w14:textId="42409433" w:rsidR="003E1227" w:rsidRDefault="003E1227" w:rsidP="003E1227">
      <w:pPr>
        <w:pStyle w:val="FlietextTH"/>
        <w:rPr>
          <w:noProof/>
          <w:lang w:val="en-US"/>
        </w:rPr>
      </w:pPr>
      <w:r>
        <w:rPr>
          <w:lang w:val="en-US" w:eastAsia="x-none"/>
        </w:rPr>
        <w:tab/>
        <w:t xml:space="preserve"> </w:t>
      </w:r>
      <w:r>
        <w:rPr>
          <w:lang w:val="en-US" w:eastAsia="x-none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="00334C22">
        <w:rPr>
          <w:noProof/>
          <w:lang w:val="en-US"/>
        </w:rPr>
        <w:t>[-1</w:t>
      </w:r>
      <w:r w:rsidR="007D3B89">
        <w:rPr>
          <w:noProof/>
          <w:lang w:val="en-US"/>
        </w:rPr>
        <w:t>, 1]</w:t>
      </w:r>
    </w:p>
    <w:p w14:paraId="1DE7E67D" w14:textId="74BBBCDF" w:rsidR="003E1227" w:rsidRDefault="003E1227" w:rsidP="003E1227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6F02F8">
        <w:rPr>
          <w:noProof/>
          <w:highlight w:val="yellow"/>
          <w:lang w:val="en-US"/>
        </w:rPr>
        <w:t>ii)</w:t>
      </w:r>
      <w:r w:rsidRPr="006F02F8">
        <w:rPr>
          <w:noProof/>
          <w:highlight w:val="yellow"/>
          <w:lang w:val="en-US"/>
        </w:rPr>
        <w:tab/>
        <w:t>n_steps</w:t>
      </w:r>
      <w:r w:rsidRPr="00056FA4">
        <w:rPr>
          <w:noProof/>
          <w:highlight w:val="yellow"/>
          <w:lang w:val="en-US"/>
        </w:rPr>
        <w:t xml:space="preserve"> </w:t>
      </w:r>
      <w:r w:rsidRPr="008B39FC">
        <w:rPr>
          <w:noProof/>
          <w:highlight w:val="yellow"/>
          <w:lang w:val="en-US"/>
        </w:rPr>
        <w:t>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056FA4">
        <w:rPr>
          <w:noProof/>
          <w:highlight w:val="yellow"/>
          <w:lang w:val="en-US"/>
        </w:rPr>
        <w:t>viii)</w:t>
      </w:r>
      <w:r w:rsidRPr="00056FA4">
        <w:rPr>
          <w:noProof/>
          <w:highlight w:val="yellow"/>
          <w:lang w:val="en-US"/>
        </w:rPr>
        <w:tab/>
        <w:t>n_</w:t>
      </w:r>
      <w:r w:rsidRPr="008B39FC">
        <w:rPr>
          <w:noProof/>
          <w:highlight w:val="yellow"/>
          <w:lang w:val="en-US"/>
        </w:rPr>
        <w:t>minibatches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426C2455" w14:textId="272F1F7C" w:rsidR="005C7D52" w:rsidRDefault="005C7D52" w:rsidP="003E1227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- Results: START: 16:00; END: </w:t>
      </w:r>
      <w:r w:rsidR="006724E2">
        <w:rPr>
          <w:noProof/>
          <w:lang w:val="en-US"/>
        </w:rPr>
        <w:t>16:55</w:t>
      </w:r>
    </w:p>
    <w:p w14:paraId="4A66F749" w14:textId="750CB87D" w:rsidR="006724E2" w:rsidRDefault="00C0416F" w:rsidP="003E1227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EC02BE3" wp14:editId="0F1A20AF">
            <wp:simplePos x="0" y="0"/>
            <wp:positionH relativeFrom="margin">
              <wp:posOffset>2834005</wp:posOffset>
            </wp:positionH>
            <wp:positionV relativeFrom="paragraph">
              <wp:posOffset>5080</wp:posOffset>
            </wp:positionV>
            <wp:extent cx="2499360" cy="1810385"/>
            <wp:effectExtent l="0" t="0" r="0" b="0"/>
            <wp:wrapNone/>
            <wp:docPr id="75" name="Grafi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E73">
        <w:rPr>
          <w:noProof/>
        </w:rPr>
        <w:drawing>
          <wp:inline distT="0" distB="0" distL="0" distR="0" wp14:anchorId="41B9D809" wp14:editId="6CB7B909">
            <wp:extent cx="2724150" cy="1734270"/>
            <wp:effectExtent l="0" t="0" r="0" b="0"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6549" cy="1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F4C1" w14:textId="23B58AE8" w:rsidR="006F2E73" w:rsidRDefault="006F2E73" w:rsidP="003E1227">
      <w:pPr>
        <w:pStyle w:val="FlietextTH"/>
        <w:rPr>
          <w:noProof/>
          <w:lang w:val="en-US"/>
        </w:rPr>
      </w:pPr>
    </w:p>
    <w:p w14:paraId="3110C190" w14:textId="41CFA6CB" w:rsidR="006724E2" w:rsidRDefault="006724E2" w:rsidP="003E1227">
      <w:pPr>
        <w:pStyle w:val="FlietextTH"/>
        <w:rPr>
          <w:noProof/>
          <w:lang w:val="en-US"/>
        </w:rPr>
      </w:pPr>
    </w:p>
    <w:p w14:paraId="7584B4BC" w14:textId="76377E33" w:rsidR="006724E2" w:rsidRDefault="006724E2" w:rsidP="003E1227">
      <w:pPr>
        <w:pStyle w:val="FlietextTH"/>
        <w:rPr>
          <w:noProof/>
          <w:lang w:val="en-US"/>
        </w:rPr>
      </w:pPr>
    </w:p>
    <w:p w14:paraId="1EFA5887" w14:textId="38B0CF8E" w:rsidR="006724E2" w:rsidRDefault="006724E2" w:rsidP="003E1227">
      <w:pPr>
        <w:pStyle w:val="FlietextTH"/>
        <w:rPr>
          <w:noProof/>
          <w:lang w:val="en-US"/>
        </w:rPr>
      </w:pPr>
    </w:p>
    <w:p w14:paraId="27374AE3" w14:textId="2AF8CE00" w:rsidR="006724E2" w:rsidRDefault="00C0416F" w:rsidP="003E1227">
      <w:pPr>
        <w:pStyle w:val="FlietextTH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60393F8" wp14:editId="38E5FAFD">
            <wp:extent cx="5399405" cy="1990090"/>
            <wp:effectExtent l="0" t="0" r="0" b="0"/>
            <wp:docPr id="76" name="Grafi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6660" w14:textId="34A0FEC9" w:rsidR="006724E2" w:rsidRDefault="00C0416F" w:rsidP="003E1227">
      <w:pPr>
        <w:pStyle w:val="FlietextTH"/>
        <w:rPr>
          <w:noProof/>
          <w:lang w:val="en-US"/>
        </w:rPr>
      </w:pPr>
      <w:r>
        <w:rPr>
          <w:noProof/>
        </w:rPr>
        <w:drawing>
          <wp:inline distT="0" distB="0" distL="0" distR="0" wp14:anchorId="249E2957" wp14:editId="62A4C539">
            <wp:extent cx="3257550" cy="2333625"/>
            <wp:effectExtent l="0" t="0" r="0" b="9525"/>
            <wp:docPr id="77" name="Grafi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605B" w14:textId="1AC52144" w:rsidR="006724E2" w:rsidRDefault="006724E2" w:rsidP="003E1227">
      <w:pPr>
        <w:pStyle w:val="FlietextTH"/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1799FC3B" w14:textId="0FE45380" w:rsidR="006724E2" w:rsidRDefault="006724E2" w:rsidP="003E1227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="00CF35EE">
        <w:rPr>
          <w:noProof/>
          <w:lang w:val="en-US"/>
        </w:rPr>
        <w:t xml:space="preserve">- In the beginning it picks the interval </w:t>
      </w:r>
      <w:r w:rsidR="00343471">
        <w:rPr>
          <w:noProof/>
          <w:lang w:val="en-US"/>
        </w:rPr>
        <w:t xml:space="preserve">boundaries over proportiionally, but shortly </w:t>
      </w:r>
      <w:r w:rsidR="00343471">
        <w:rPr>
          <w:noProof/>
          <w:lang w:val="en-US"/>
        </w:rPr>
        <w:br/>
      </w:r>
      <w:r w:rsidR="00343471">
        <w:rPr>
          <w:noProof/>
          <w:lang w:val="en-US"/>
        </w:rPr>
        <w:tab/>
        <w:t xml:space="preserve">   after this behavior diminishes.</w:t>
      </w:r>
    </w:p>
    <w:p w14:paraId="45640FB8" w14:textId="65D801B1" w:rsidR="00FB107F" w:rsidRDefault="00FB107F" w:rsidP="003E1227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 xml:space="preserve">- </w:t>
      </w:r>
      <w:r w:rsidR="00263E76">
        <w:rPr>
          <w:noProof/>
          <w:lang w:val="en-US"/>
        </w:rPr>
        <w:t>It has a clear tendency towards action</w:t>
      </w:r>
      <w:r w:rsidR="006F2E73">
        <w:rPr>
          <w:noProof/>
          <w:lang w:val="en-US"/>
        </w:rPr>
        <w:t>s [-0.2, 0] and [0, 0.2], of which both</w:t>
      </w:r>
      <w:r w:rsidR="006F2E73">
        <w:rPr>
          <w:noProof/>
          <w:lang w:val="en-US"/>
        </w:rPr>
        <w:br/>
      </w:r>
      <w:r w:rsidR="006F2E73">
        <w:rPr>
          <w:noProof/>
          <w:lang w:val="en-US"/>
        </w:rPr>
        <w:tab/>
        <w:t xml:space="preserve">   give a very high reward, on the average 9/20 compared to the other intervalls</w:t>
      </w:r>
    </w:p>
    <w:p w14:paraId="146DCD0A" w14:textId="64820041" w:rsidR="003E1227" w:rsidRPr="00E27A25" w:rsidRDefault="003E1227" w:rsidP="003E1227">
      <w:pPr>
        <w:rPr>
          <w:lang w:val="en-US" w:eastAsia="x-none"/>
        </w:rPr>
      </w:pPr>
    </w:p>
    <w:p w14:paraId="125BCDF6" w14:textId="27B58ECB" w:rsidR="000D4E2F" w:rsidRDefault="000D4E2F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7B33CB2C" w14:textId="7D036476" w:rsidR="00DB6F55" w:rsidRDefault="000D4E2F" w:rsidP="001050D4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 xml:space="preserve">18) </w:t>
      </w:r>
      <w:r>
        <w:rPr>
          <w:lang w:val="en-US" w:eastAsia="x-none"/>
        </w:rPr>
        <w:t xml:space="preserve">Identical to 17), but with a </w:t>
      </w:r>
      <w:r w:rsidR="000B2A47">
        <w:rPr>
          <w:lang w:val="en-US" w:eastAsia="x-none"/>
        </w:rPr>
        <w:t>m</w:t>
      </w:r>
      <w:r>
        <w:rPr>
          <w:lang w:val="en-US" w:eastAsia="x-none"/>
        </w:rPr>
        <w:t>uch higher learning rate</w:t>
      </w:r>
      <w:r w:rsidR="001217A4">
        <w:rPr>
          <w:lang w:val="en-US" w:eastAsia="x-none"/>
        </w:rPr>
        <w:t>, lower gamma</w:t>
      </w:r>
      <w:r>
        <w:rPr>
          <w:lang w:val="en-US" w:eastAsia="x-none"/>
        </w:rPr>
        <w:br/>
        <w:t xml:space="preserve">       </w:t>
      </w:r>
      <w:r>
        <w:rPr>
          <w:lang w:val="en-US" w:eastAsia="x-none"/>
        </w:rPr>
        <w:tab/>
        <w:t>- Since the test environment is very simple, convergence will be tested with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 higher learning rate. </w:t>
      </w:r>
    </w:p>
    <w:p w14:paraId="646CE89E" w14:textId="1888A562" w:rsidR="00BD531A" w:rsidRDefault="00BD531A" w:rsidP="001050D4">
      <w:pPr>
        <w:rPr>
          <w:lang w:val="en-US" w:eastAsia="x-none"/>
        </w:rPr>
      </w:pPr>
      <w:r>
        <w:rPr>
          <w:lang w:val="en-US" w:eastAsia="x-none"/>
        </w:rPr>
        <w:tab/>
        <w:t xml:space="preserve">- For </w:t>
      </w:r>
      <w:r w:rsidR="00D5628C">
        <w:rPr>
          <w:lang w:val="en-US" w:eastAsia="x-none"/>
        </w:rPr>
        <w:t>this simple example, it is better if the agent seeks the immediate reward.</w:t>
      </w:r>
    </w:p>
    <w:p w14:paraId="30078659" w14:textId="77777777" w:rsidR="000D4E2F" w:rsidRDefault="000D4E2F" w:rsidP="000D4E2F">
      <w:pPr>
        <w:rPr>
          <w:lang w:val="en-US" w:eastAsia="x-none"/>
        </w:rPr>
      </w:pPr>
      <w:r>
        <w:rPr>
          <w:lang w:val="en-US" w:eastAsia="x-none"/>
        </w:rPr>
        <w:t>- Configuration</w:t>
      </w:r>
    </w:p>
    <w:p w14:paraId="2BB9CFB6" w14:textId="77777777" w:rsidR="000D4E2F" w:rsidRDefault="000D4E2F" w:rsidP="000D4E2F">
      <w:pPr>
        <w:pStyle w:val="FlietextTH"/>
        <w:rPr>
          <w:noProof/>
          <w:lang w:val="en-US"/>
        </w:rPr>
      </w:pPr>
      <w:r>
        <w:rPr>
          <w:lang w:val="en-US" w:eastAsia="x-none"/>
        </w:rPr>
        <w:tab/>
        <w:t xml:space="preserve"> </w:t>
      </w:r>
      <w:r>
        <w:rPr>
          <w:lang w:val="en-US" w:eastAsia="x-none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>
        <w:rPr>
          <w:noProof/>
          <w:lang w:val="en-US"/>
        </w:rPr>
        <w:t>[-1, 1]</w:t>
      </w:r>
    </w:p>
    <w:p w14:paraId="1262489F" w14:textId="42FB292D" w:rsidR="000D4E2F" w:rsidRPr="00EA0830" w:rsidRDefault="000D4E2F" w:rsidP="000D4E2F">
      <w:pPr>
        <w:pStyle w:val="FlietextTH"/>
        <w:rPr>
          <w:noProof/>
          <w:lang w:val="x-none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EA0830">
        <w:rPr>
          <w:noProof/>
          <w:highlight w:val="yellow"/>
          <w:lang w:val="en-US"/>
        </w:rPr>
        <w:t>i)</w:t>
      </w:r>
      <w:r w:rsidRPr="00EA0830">
        <w:rPr>
          <w:noProof/>
          <w:highlight w:val="yellow"/>
          <w:lang w:val="en-US"/>
        </w:rPr>
        <w:tab/>
        <w:t xml:space="preserve">gamma = </w:t>
      </w:r>
      <w:r w:rsidR="00EA0830" w:rsidRPr="00EA0830">
        <w:rPr>
          <w:noProof/>
          <w:highlight w:val="yellow"/>
          <w:lang w:val="x-none"/>
        </w:rPr>
        <w:t>0.2762516677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6F02F8">
        <w:rPr>
          <w:noProof/>
          <w:highlight w:val="yellow"/>
          <w:lang w:val="en-US"/>
        </w:rPr>
        <w:t>ii)</w:t>
      </w:r>
      <w:r w:rsidRPr="006F02F8">
        <w:rPr>
          <w:noProof/>
          <w:highlight w:val="yellow"/>
          <w:lang w:val="en-US"/>
        </w:rPr>
        <w:tab/>
        <w:t>n_steps</w:t>
      </w:r>
      <w:r w:rsidRPr="00056FA4">
        <w:rPr>
          <w:noProof/>
          <w:highlight w:val="yellow"/>
          <w:lang w:val="en-US"/>
        </w:rPr>
        <w:t xml:space="preserve"> </w:t>
      </w:r>
      <w:r w:rsidRPr="008B39FC">
        <w:rPr>
          <w:noProof/>
          <w:highlight w:val="yellow"/>
          <w:lang w:val="en-US"/>
        </w:rPr>
        <w:t>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3D54C3">
        <w:rPr>
          <w:noProof/>
          <w:highlight w:val="yellow"/>
          <w:lang w:val="en-US"/>
        </w:rPr>
        <w:t>iv)</w:t>
      </w:r>
      <w:r w:rsidRPr="003D54C3">
        <w:rPr>
          <w:noProof/>
          <w:highlight w:val="yellow"/>
          <w:lang w:val="en-US"/>
        </w:rPr>
        <w:tab/>
        <w:t>learning_rate = 5e-</w:t>
      </w:r>
      <w:r w:rsidR="003D54C3" w:rsidRPr="003D54C3">
        <w:rPr>
          <w:noProof/>
          <w:highlight w:val="yellow"/>
          <w:lang w:val="en-US"/>
        </w:rPr>
        <w:t>2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056FA4">
        <w:rPr>
          <w:noProof/>
          <w:highlight w:val="yellow"/>
          <w:lang w:val="en-US"/>
        </w:rPr>
        <w:t>viii)</w:t>
      </w:r>
      <w:r w:rsidRPr="00056FA4">
        <w:rPr>
          <w:noProof/>
          <w:highlight w:val="yellow"/>
          <w:lang w:val="en-US"/>
        </w:rPr>
        <w:tab/>
        <w:t>n_</w:t>
      </w:r>
      <w:r w:rsidRPr="008B39FC">
        <w:rPr>
          <w:noProof/>
          <w:highlight w:val="yellow"/>
          <w:lang w:val="en-US"/>
        </w:rPr>
        <w:t>minibatches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5E3579E8" w14:textId="646ABB7B" w:rsidR="003D54C3" w:rsidRDefault="003D54C3" w:rsidP="000D4E2F">
      <w:pPr>
        <w:pStyle w:val="FlietextTH"/>
        <w:rPr>
          <w:noProof/>
          <w:lang w:val="en-US"/>
        </w:rPr>
      </w:pPr>
      <w:r>
        <w:rPr>
          <w:noProof/>
          <w:lang w:val="en-US"/>
        </w:rPr>
        <w:t>- Results: START: 2</w:t>
      </w:r>
      <w:r w:rsidR="00AE19A4">
        <w:rPr>
          <w:noProof/>
          <w:lang w:val="en-US"/>
        </w:rPr>
        <w:t>3</w:t>
      </w:r>
      <w:r>
        <w:rPr>
          <w:noProof/>
          <w:lang w:val="en-US"/>
        </w:rPr>
        <w:t>:</w:t>
      </w:r>
      <w:r w:rsidR="00AE19A4">
        <w:rPr>
          <w:noProof/>
          <w:lang w:val="en-US"/>
        </w:rPr>
        <w:t>02</w:t>
      </w:r>
      <w:r>
        <w:rPr>
          <w:noProof/>
          <w:lang w:val="en-US"/>
        </w:rPr>
        <w:t>; END:</w:t>
      </w:r>
      <w:r w:rsidR="00DA6A90">
        <w:rPr>
          <w:noProof/>
          <w:lang w:val="en-US"/>
        </w:rPr>
        <w:t xml:space="preserve"> 23:</w:t>
      </w:r>
      <w:r w:rsidR="00722F8E">
        <w:rPr>
          <w:noProof/>
          <w:lang w:val="en-US"/>
        </w:rPr>
        <w:t>37</w:t>
      </w:r>
    </w:p>
    <w:p w14:paraId="2C29F625" w14:textId="3B335649" w:rsidR="00D07FDE" w:rsidRDefault="0066111B" w:rsidP="000D4E2F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4E9039A" wp14:editId="29098DBB">
            <wp:simplePos x="0" y="0"/>
            <wp:positionH relativeFrom="margin">
              <wp:posOffset>2724785</wp:posOffset>
            </wp:positionH>
            <wp:positionV relativeFrom="paragraph">
              <wp:posOffset>75565</wp:posOffset>
            </wp:positionV>
            <wp:extent cx="2468880" cy="1758359"/>
            <wp:effectExtent l="0" t="0" r="7620" b="0"/>
            <wp:wrapNone/>
            <wp:docPr id="74" name="Grafi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69" cy="176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D00A1F" wp14:editId="54DEFE7E">
            <wp:extent cx="2768948" cy="1752600"/>
            <wp:effectExtent l="0" t="0" r="0" b="0"/>
            <wp:docPr id="73" name="Grafi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83401" cy="17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495" w14:textId="475CF5A5" w:rsidR="00D07FDE" w:rsidRDefault="00C9324E" w:rsidP="000D4E2F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4488C9D" wp14:editId="7E53BEE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399405" cy="1972310"/>
            <wp:effectExtent l="0" t="0" r="0" b="8890"/>
            <wp:wrapNone/>
            <wp:docPr id="78" name="Grafi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F8715" w14:textId="539E212C" w:rsidR="00D07FDE" w:rsidRDefault="00D07FDE" w:rsidP="000D4E2F">
      <w:pPr>
        <w:pStyle w:val="FlietextTH"/>
        <w:rPr>
          <w:noProof/>
          <w:lang w:val="en-US"/>
        </w:rPr>
      </w:pPr>
    </w:p>
    <w:p w14:paraId="746B6814" w14:textId="5784B1F6" w:rsidR="00D07FDE" w:rsidRDefault="00D07FDE" w:rsidP="000D4E2F">
      <w:pPr>
        <w:pStyle w:val="FlietextTH"/>
        <w:rPr>
          <w:noProof/>
          <w:lang w:val="en-US"/>
        </w:rPr>
      </w:pPr>
    </w:p>
    <w:p w14:paraId="18AC1D63" w14:textId="1DF00B7A" w:rsidR="00D07FDE" w:rsidRDefault="00D07FDE" w:rsidP="000D4E2F">
      <w:pPr>
        <w:pStyle w:val="FlietextTH"/>
        <w:rPr>
          <w:noProof/>
          <w:lang w:val="en-US"/>
        </w:rPr>
      </w:pPr>
    </w:p>
    <w:p w14:paraId="1CF4F6C1" w14:textId="7CAAFCC3" w:rsidR="00D07FDE" w:rsidRDefault="00D07FDE" w:rsidP="000D4E2F">
      <w:pPr>
        <w:pStyle w:val="FlietextTH"/>
        <w:rPr>
          <w:noProof/>
          <w:lang w:val="en-US"/>
        </w:rPr>
      </w:pPr>
    </w:p>
    <w:p w14:paraId="46AFBCF3" w14:textId="5EF096B5" w:rsidR="00D07FDE" w:rsidRDefault="00D07FDE" w:rsidP="000D4E2F">
      <w:pPr>
        <w:pStyle w:val="FlietextTH"/>
        <w:rPr>
          <w:noProof/>
          <w:lang w:val="en-US"/>
        </w:rPr>
      </w:pPr>
    </w:p>
    <w:p w14:paraId="4ED29530" w14:textId="7FB240CE" w:rsidR="00D07FDE" w:rsidRDefault="00D07FDE" w:rsidP="000D4E2F">
      <w:pPr>
        <w:pStyle w:val="FlietextTH"/>
        <w:rPr>
          <w:noProof/>
          <w:lang w:val="en-US"/>
        </w:rPr>
      </w:pPr>
    </w:p>
    <w:p w14:paraId="746D0E07" w14:textId="16C011AA" w:rsidR="00D07FDE" w:rsidRDefault="00D07FDE" w:rsidP="000D4E2F">
      <w:pPr>
        <w:pStyle w:val="FlietextTH"/>
        <w:rPr>
          <w:noProof/>
          <w:lang w:val="en-US"/>
        </w:rPr>
      </w:pPr>
    </w:p>
    <w:p w14:paraId="6172689E" w14:textId="5366B211" w:rsidR="00D07FDE" w:rsidRDefault="00C9324E" w:rsidP="000D4E2F">
      <w:pPr>
        <w:pStyle w:val="FlietextTH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5CA267F" wp14:editId="20504870">
            <wp:extent cx="3204736" cy="2148840"/>
            <wp:effectExtent l="0" t="0" r="0" b="3810"/>
            <wp:docPr id="79" name="Grafi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05912" cy="214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F663" w14:textId="5163F05B" w:rsidR="00D07FDE" w:rsidRDefault="00D07FDE" w:rsidP="000D4E2F">
      <w:pPr>
        <w:pStyle w:val="FlietextTH"/>
        <w:rPr>
          <w:noProof/>
          <w:lang w:val="en-US"/>
        </w:rPr>
      </w:pPr>
    </w:p>
    <w:p w14:paraId="0208BC56" w14:textId="18264A56" w:rsidR="00D07FDE" w:rsidRDefault="00D07FDE" w:rsidP="000D4E2F">
      <w:pPr>
        <w:pStyle w:val="FlietextTH"/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0FFE85D5" w14:textId="2815DF52" w:rsidR="00D07FDE" w:rsidRDefault="00D07FDE" w:rsidP="000D4E2F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Does not work with LR = 0.05</w:t>
      </w:r>
    </w:p>
    <w:p w14:paraId="6A252786" w14:textId="42F7B818" w:rsidR="00D07FDE" w:rsidRDefault="00D07FDE" w:rsidP="000D4E2F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</w:t>
      </w:r>
      <w:r w:rsidR="00851DBC">
        <w:rPr>
          <w:noProof/>
          <w:lang w:val="en-US"/>
        </w:rPr>
        <w:t xml:space="preserve"> LR = 0.005:</w:t>
      </w:r>
      <w:r w:rsidR="00851DBC">
        <w:rPr>
          <w:noProof/>
          <w:lang w:val="en-US"/>
        </w:rPr>
        <w:br/>
        <w:t xml:space="preserve"> </w:t>
      </w:r>
      <w:r w:rsidR="00851DBC">
        <w:rPr>
          <w:noProof/>
          <w:lang w:val="en-US"/>
        </w:rPr>
        <w:tab/>
      </w:r>
      <w:r w:rsidR="00851DBC">
        <w:rPr>
          <w:noProof/>
          <w:lang w:val="en-US"/>
        </w:rPr>
        <w:tab/>
        <w:t xml:space="preserve">- </w:t>
      </w:r>
      <w:r w:rsidR="00D32A76">
        <w:rPr>
          <w:noProof/>
          <w:lang w:val="en-US"/>
        </w:rPr>
        <w:t>Seems to learn for a bit, after 8 minutes it diverges to boundary</w:t>
      </w:r>
      <w:r w:rsidR="00D32A76">
        <w:rPr>
          <w:noProof/>
          <w:lang w:val="en-US"/>
        </w:rPr>
        <w:br/>
      </w:r>
      <w:r w:rsidR="00D32A76">
        <w:rPr>
          <w:noProof/>
          <w:lang w:val="en-US"/>
        </w:rPr>
        <w:tab/>
        <w:t xml:space="preserve">      </w:t>
      </w:r>
      <w:r w:rsidR="00D32A76">
        <w:rPr>
          <w:noProof/>
          <w:lang w:val="en-US"/>
        </w:rPr>
        <w:tab/>
        <w:t xml:space="preserve">   selection!</w:t>
      </w:r>
    </w:p>
    <w:p w14:paraId="345E4E88" w14:textId="45E0A17D" w:rsidR="00C9324E" w:rsidRDefault="00C9324E" w:rsidP="000D4E2F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>- Converges only with LR = 0.00015. After 30 minutes it learns to select the correct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  action on approximately 80% of the time.</w:t>
      </w:r>
    </w:p>
    <w:p w14:paraId="35524400" w14:textId="0E340F20" w:rsidR="00FE704D" w:rsidRDefault="00FE704D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7E350461" w14:textId="4BCAE662" w:rsidR="000D4E2F" w:rsidRDefault="00A71C9C" w:rsidP="001050D4">
      <w:pPr>
        <w:rPr>
          <w:lang w:val="en-US" w:eastAsia="x-none"/>
        </w:rPr>
      </w:pPr>
      <w:r>
        <w:rPr>
          <w:b/>
          <w:noProof/>
          <w:lang w:val="en-US" w:eastAsia="x-none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F511E5" wp14:editId="651B2F88">
                <wp:simplePos x="0" y="0"/>
                <wp:positionH relativeFrom="column">
                  <wp:posOffset>-60325</wp:posOffset>
                </wp:positionH>
                <wp:positionV relativeFrom="paragraph">
                  <wp:posOffset>-43180</wp:posOffset>
                </wp:positionV>
                <wp:extent cx="5686425" cy="4752975"/>
                <wp:effectExtent l="57150" t="19050" r="85725" b="104775"/>
                <wp:wrapNone/>
                <wp:docPr id="80" name="Rechteck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4752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7C07E" id="Rechteck 80" o:spid="_x0000_s1026" style="position:absolute;margin-left:-4.75pt;margin-top:-3.4pt;width:447.75pt;height:37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" filled="f" strokecolor="gray [3215]">
                <v:shadow on="t" color="black" opacity="22937f" origin=",.5" offset="0,.63889mm"/>
              </v:rect>
            </w:pict>
          </mc:Fallback>
        </mc:AlternateContent>
      </w:r>
      <w:r w:rsidR="00FE704D">
        <w:rPr>
          <w:b/>
          <w:lang w:val="en-US" w:eastAsia="x-none"/>
        </w:rPr>
        <w:t>19)</w:t>
      </w:r>
      <w:r w:rsidR="00FE704D">
        <w:rPr>
          <w:lang w:val="en-US" w:eastAsia="x-none"/>
        </w:rPr>
        <w:t xml:space="preserve"> </w:t>
      </w:r>
      <w:r w:rsidR="003A7F66">
        <w:rPr>
          <w:lang w:val="en-US" w:eastAsia="x-none"/>
        </w:rPr>
        <w:tab/>
      </w:r>
      <w:r w:rsidR="0030541C">
        <w:rPr>
          <w:lang w:val="en-US" w:eastAsia="x-none"/>
        </w:rPr>
        <w:t>Like 16)</w:t>
      </w:r>
      <w:r w:rsidR="0097089C">
        <w:rPr>
          <w:lang w:val="en-US" w:eastAsia="x-none"/>
        </w:rPr>
        <w:t>, that is based on 12)</w:t>
      </w:r>
    </w:p>
    <w:p w14:paraId="28B6E55E" w14:textId="32FCF46B" w:rsidR="0030541C" w:rsidRDefault="0030541C" w:rsidP="001050D4">
      <w:pPr>
        <w:rPr>
          <w:lang w:val="en-US" w:eastAsia="x-none"/>
        </w:rPr>
      </w:pPr>
      <w:r>
        <w:rPr>
          <w:lang w:val="en-US" w:eastAsia="x-none"/>
        </w:rPr>
        <w:tab/>
        <w:t>- Trays + object closer to robot</w:t>
      </w:r>
      <w:r w:rsidR="00C23970">
        <w:rPr>
          <w:lang w:val="en-US" w:eastAsia="x-none"/>
        </w:rPr>
        <w:t xml:space="preserve"> by reducing x by 0.14mm. Object lesser dev.</w:t>
      </w:r>
      <w:r w:rsidR="00566881">
        <w:rPr>
          <w:lang w:val="en-US" w:eastAsia="x-none"/>
        </w:rPr>
        <w:t xml:space="preserve"> (10mm)</w:t>
      </w:r>
      <w:r w:rsidR="006B02BC">
        <w:rPr>
          <w:lang w:val="en-US" w:eastAsia="x-none"/>
        </w:rPr>
        <w:br/>
        <w:t xml:space="preserve"> </w:t>
      </w:r>
      <w:r w:rsidR="006B02BC">
        <w:rPr>
          <w:lang w:val="en-US" w:eastAsia="x-none"/>
        </w:rPr>
        <w:tab/>
        <w:t xml:space="preserve">  </w:t>
      </w:r>
      <w:r w:rsidR="006B02BC" w:rsidRPr="006B02BC">
        <w:rPr>
          <w:lang w:val="en-US" w:eastAsia="x-none"/>
        </w:rPr>
        <w:sym w:font="Wingdings" w:char="F0E8"/>
      </w:r>
      <w:r w:rsidR="006B02BC">
        <w:rPr>
          <w:lang w:val="en-US" w:eastAsia="x-none"/>
        </w:rPr>
        <w:t xml:space="preserve"> Small change in </w:t>
      </w:r>
      <w:proofErr w:type="spellStart"/>
      <w:r w:rsidR="006B02BC">
        <w:rPr>
          <w:lang w:val="en-US" w:eastAsia="x-none"/>
        </w:rPr>
        <w:t>orn</w:t>
      </w:r>
      <w:proofErr w:type="spellEnd"/>
      <w:r w:rsidR="006B02BC">
        <w:rPr>
          <w:lang w:val="en-US" w:eastAsia="x-none"/>
        </w:rPr>
        <w:t xml:space="preserve"> was necessary to for correct alignment.</w:t>
      </w:r>
    </w:p>
    <w:p w14:paraId="7FC3C30D" w14:textId="02AEDDC2" w:rsidR="003A7F66" w:rsidRDefault="003A7F66" w:rsidP="001050D4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8A64C7">
        <w:rPr>
          <w:lang w:val="en-US" w:eastAsia="x-none"/>
        </w:rPr>
        <w:t>Gamma only slightly reduced to 0.95 to have good comparison basis</w:t>
      </w:r>
    </w:p>
    <w:p w14:paraId="09D69964" w14:textId="77777777" w:rsidR="00FF56EA" w:rsidRDefault="00FF56EA" w:rsidP="00FF56EA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08C7518C" w14:textId="1C204106" w:rsidR="00FF56EA" w:rsidRDefault="00FF56EA" w:rsidP="00FF56EA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61900E85" w14:textId="606551BB" w:rsidR="00FF56EA" w:rsidRDefault="00FF56EA" w:rsidP="00FF56EA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="00566387"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29FD6D4B" w14:textId="6C14CDDF" w:rsidR="00301E84" w:rsidRPr="00FF56EA" w:rsidRDefault="00301E84" w:rsidP="00FF56EA">
      <w:pPr>
        <w:pStyle w:val="FlietextTH"/>
        <w:rPr>
          <w:noProof/>
          <w:lang w:val="x-none"/>
        </w:rPr>
      </w:pPr>
      <w:r>
        <w:rPr>
          <w:noProof/>
          <w:lang w:val="en-US"/>
        </w:rPr>
        <w:t>- Results: START:1</w:t>
      </w:r>
      <w:r w:rsidR="005F4B7E">
        <w:rPr>
          <w:noProof/>
          <w:lang w:val="en-US"/>
        </w:rPr>
        <w:t>5:08</w:t>
      </w:r>
      <w:r>
        <w:rPr>
          <w:noProof/>
          <w:lang w:val="en-US"/>
        </w:rPr>
        <w:t>; END:</w:t>
      </w:r>
      <w:r w:rsidR="00005760">
        <w:rPr>
          <w:noProof/>
          <w:lang w:val="en-US"/>
        </w:rPr>
        <w:t xml:space="preserve"> 20:50</w:t>
      </w:r>
    </w:p>
    <w:p w14:paraId="4231C16F" w14:textId="2716A514" w:rsidR="00FF56EA" w:rsidRDefault="00FF56EA" w:rsidP="001050D4">
      <w:pPr>
        <w:rPr>
          <w:lang w:val="en-US" w:eastAsia="x-none"/>
        </w:rPr>
      </w:pPr>
    </w:p>
    <w:p w14:paraId="2AC7B461" w14:textId="591769FD" w:rsidR="005504C8" w:rsidRDefault="005504C8" w:rsidP="001050D4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7249FD20" wp14:editId="6D089D4F">
            <wp:extent cx="5800725" cy="3019425"/>
            <wp:effectExtent l="0" t="0" r="9525" b="9525"/>
            <wp:docPr id="81" name="Grafik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CB0A" w14:textId="685F0537" w:rsidR="00402E8C" w:rsidRDefault="00402E8C" w:rsidP="001050D4">
      <w:pPr>
        <w:rPr>
          <w:lang w:val="en-US" w:eastAsia="x-none"/>
        </w:rPr>
      </w:pPr>
    </w:p>
    <w:p w14:paraId="2057ECDE" w14:textId="6826CAFA" w:rsidR="00402E8C" w:rsidRDefault="00402E8C" w:rsidP="001050D4">
      <w:pPr>
        <w:rPr>
          <w:lang w:val="en-US" w:eastAsia="x-none"/>
        </w:rPr>
      </w:pPr>
    </w:p>
    <w:p w14:paraId="3345B9DB" w14:textId="08D820A1" w:rsidR="00402E8C" w:rsidRDefault="00B41DD6" w:rsidP="001050D4">
      <w:pPr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6668667A" wp14:editId="519035D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828925" cy="2111384"/>
            <wp:effectExtent l="0" t="0" r="0" b="3175"/>
            <wp:wrapNone/>
            <wp:docPr id="83" name="Grafik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1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34E11" w14:textId="5633CDF9" w:rsidR="00402E8C" w:rsidRDefault="00402E8C" w:rsidP="001050D4">
      <w:pPr>
        <w:rPr>
          <w:lang w:val="en-US" w:eastAsia="x-none"/>
        </w:rPr>
      </w:pPr>
    </w:p>
    <w:p w14:paraId="050DED19" w14:textId="7C3D6894" w:rsidR="00402E8C" w:rsidRDefault="00402E8C" w:rsidP="001050D4">
      <w:pPr>
        <w:rPr>
          <w:lang w:val="en-US" w:eastAsia="x-none"/>
        </w:rPr>
      </w:pPr>
    </w:p>
    <w:p w14:paraId="65B0B79D" w14:textId="683FC44A" w:rsidR="00402E8C" w:rsidRDefault="00402E8C" w:rsidP="001050D4">
      <w:pPr>
        <w:rPr>
          <w:lang w:val="en-US" w:eastAsia="x-none"/>
        </w:rPr>
      </w:pPr>
    </w:p>
    <w:p w14:paraId="51A59F66" w14:textId="0A1E1AB2" w:rsidR="00402E8C" w:rsidRDefault="00402E8C" w:rsidP="001050D4">
      <w:pPr>
        <w:rPr>
          <w:lang w:val="en-US" w:eastAsia="x-none"/>
        </w:rPr>
      </w:pPr>
    </w:p>
    <w:p w14:paraId="3FF2C900" w14:textId="6015D087" w:rsidR="000D4FCD" w:rsidRDefault="000D4FCD" w:rsidP="001050D4">
      <w:pPr>
        <w:rPr>
          <w:lang w:val="en-US" w:eastAsia="x-none"/>
        </w:rPr>
      </w:pPr>
    </w:p>
    <w:p w14:paraId="3FEDA87B" w14:textId="74E192E2" w:rsidR="000D4FCD" w:rsidRDefault="000D4FCD" w:rsidP="001050D4">
      <w:pPr>
        <w:rPr>
          <w:lang w:val="en-US" w:eastAsia="x-none"/>
        </w:rPr>
      </w:pPr>
    </w:p>
    <w:p w14:paraId="15F7B713" w14:textId="4199F531" w:rsidR="000D4FCD" w:rsidRDefault="000D4FCD" w:rsidP="001050D4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8340777" wp14:editId="63F18C6C">
            <wp:simplePos x="0" y="0"/>
            <wp:positionH relativeFrom="column">
              <wp:posOffset>82550</wp:posOffset>
            </wp:positionH>
            <wp:positionV relativeFrom="paragraph">
              <wp:posOffset>273685</wp:posOffset>
            </wp:positionV>
            <wp:extent cx="5399405" cy="1979295"/>
            <wp:effectExtent l="0" t="0" r="0" b="1905"/>
            <wp:wrapNone/>
            <wp:docPr id="84" name="Grafik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73AEA" w14:textId="45378F9C" w:rsidR="000D4FCD" w:rsidRDefault="000D4FCD" w:rsidP="001050D4">
      <w:pPr>
        <w:rPr>
          <w:lang w:val="en-US" w:eastAsia="x-none"/>
        </w:rPr>
      </w:pPr>
    </w:p>
    <w:p w14:paraId="39AA05FB" w14:textId="689E995C" w:rsidR="000D4FCD" w:rsidRDefault="000D4FCD" w:rsidP="001050D4">
      <w:pPr>
        <w:rPr>
          <w:lang w:val="en-US" w:eastAsia="x-none"/>
        </w:rPr>
      </w:pPr>
    </w:p>
    <w:p w14:paraId="7F9DF279" w14:textId="30F75E4E" w:rsidR="000D4FCD" w:rsidRDefault="000D4FCD" w:rsidP="001050D4">
      <w:pPr>
        <w:rPr>
          <w:lang w:val="en-US" w:eastAsia="x-none"/>
        </w:rPr>
      </w:pPr>
    </w:p>
    <w:p w14:paraId="1DA4D9FA" w14:textId="214E1726" w:rsidR="000D4FCD" w:rsidRDefault="000D4FCD" w:rsidP="001050D4">
      <w:pPr>
        <w:rPr>
          <w:lang w:val="en-US" w:eastAsia="x-none"/>
        </w:rPr>
      </w:pPr>
    </w:p>
    <w:p w14:paraId="7CB55C73" w14:textId="33B16426" w:rsidR="000D4FCD" w:rsidRDefault="000D4FCD" w:rsidP="001050D4">
      <w:pPr>
        <w:rPr>
          <w:lang w:val="en-US" w:eastAsia="x-none"/>
        </w:rPr>
      </w:pPr>
    </w:p>
    <w:p w14:paraId="63C2CB34" w14:textId="3554BB21" w:rsidR="000D4FCD" w:rsidRDefault="000D4FCD" w:rsidP="001050D4">
      <w:pPr>
        <w:rPr>
          <w:lang w:val="en-US" w:eastAsia="x-none"/>
        </w:rPr>
      </w:pPr>
    </w:p>
    <w:p w14:paraId="6DFC3697" w14:textId="459EA293" w:rsidR="000D4FCD" w:rsidRDefault="000D4FCD" w:rsidP="001050D4">
      <w:pPr>
        <w:rPr>
          <w:lang w:val="en-US" w:eastAsia="x-none"/>
        </w:rPr>
      </w:pPr>
    </w:p>
    <w:p w14:paraId="19FBD1ED" w14:textId="71CFC4AE" w:rsidR="000D4FCD" w:rsidRDefault="000D4FCD" w:rsidP="001050D4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23134679" wp14:editId="2C1DA658">
            <wp:simplePos x="0" y="0"/>
            <wp:positionH relativeFrom="margin">
              <wp:posOffset>266700</wp:posOffset>
            </wp:positionH>
            <wp:positionV relativeFrom="paragraph">
              <wp:posOffset>41275</wp:posOffset>
            </wp:positionV>
            <wp:extent cx="2790825" cy="1914636"/>
            <wp:effectExtent l="0" t="0" r="0" b="9525"/>
            <wp:wrapNone/>
            <wp:docPr id="85" name="Grafik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14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AD879" w14:textId="6FB66287" w:rsidR="000D4FCD" w:rsidRDefault="000D4FCD" w:rsidP="001050D4">
      <w:pPr>
        <w:rPr>
          <w:lang w:val="en-US" w:eastAsia="x-none"/>
        </w:rPr>
      </w:pPr>
    </w:p>
    <w:p w14:paraId="42EECCDA" w14:textId="5E35B21E" w:rsidR="000D4FCD" w:rsidRDefault="000D4FCD" w:rsidP="001050D4">
      <w:pPr>
        <w:rPr>
          <w:lang w:val="en-US" w:eastAsia="x-none"/>
        </w:rPr>
      </w:pPr>
    </w:p>
    <w:p w14:paraId="4CFF0A74" w14:textId="6F40F102" w:rsidR="000D4FCD" w:rsidRDefault="000D4FCD" w:rsidP="001050D4">
      <w:pPr>
        <w:rPr>
          <w:lang w:val="en-US" w:eastAsia="x-none"/>
        </w:rPr>
      </w:pPr>
    </w:p>
    <w:p w14:paraId="296AD702" w14:textId="28FC2C7C" w:rsidR="000D4FCD" w:rsidRDefault="000D4FCD" w:rsidP="001050D4">
      <w:pPr>
        <w:rPr>
          <w:lang w:val="en-US" w:eastAsia="x-none"/>
        </w:rPr>
      </w:pPr>
    </w:p>
    <w:p w14:paraId="6D436111" w14:textId="4CEFC914" w:rsidR="000D4FCD" w:rsidRDefault="000D4FCD" w:rsidP="001050D4">
      <w:pPr>
        <w:rPr>
          <w:lang w:val="en-US" w:eastAsia="x-none"/>
        </w:rPr>
      </w:pPr>
    </w:p>
    <w:p w14:paraId="2601E081" w14:textId="77777777" w:rsidR="000D4FCD" w:rsidRDefault="000D4FCD" w:rsidP="001050D4">
      <w:pPr>
        <w:rPr>
          <w:lang w:val="en-US" w:eastAsia="x-none"/>
        </w:rPr>
      </w:pPr>
    </w:p>
    <w:p w14:paraId="2F763D02" w14:textId="77777777" w:rsidR="000D4FCD" w:rsidRDefault="000D4FCD" w:rsidP="001050D4">
      <w:pPr>
        <w:rPr>
          <w:lang w:val="en-US" w:eastAsia="x-none"/>
        </w:rPr>
      </w:pPr>
    </w:p>
    <w:p w14:paraId="23509A55" w14:textId="7CE941EA" w:rsidR="00402E8C" w:rsidRDefault="00402E8C" w:rsidP="001050D4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092965A1" w14:textId="4327D7A0" w:rsidR="00402E8C" w:rsidRDefault="00402E8C" w:rsidP="001050D4">
      <w:pPr>
        <w:rPr>
          <w:lang w:val="en-US" w:eastAsia="x-none"/>
        </w:rPr>
      </w:pPr>
      <w:r>
        <w:rPr>
          <w:lang w:val="en-US" w:eastAsia="x-none"/>
        </w:rPr>
        <w:tab/>
        <w:t>- Best run</w:t>
      </w:r>
      <w:r w:rsidR="00A773F7">
        <w:rPr>
          <w:lang w:val="en-US" w:eastAsia="x-none"/>
        </w:rPr>
        <w:t xml:space="preserve"> yet</w:t>
      </w:r>
    </w:p>
    <w:p w14:paraId="447103CC" w14:textId="13D2A914" w:rsidR="00A773F7" w:rsidRDefault="00A773F7" w:rsidP="001050D4">
      <w:pPr>
        <w:rPr>
          <w:lang w:val="en-US" w:eastAsia="x-none"/>
        </w:rPr>
      </w:pPr>
      <w:r>
        <w:rPr>
          <w:lang w:val="en-US" w:eastAsia="x-none"/>
        </w:rPr>
        <w:tab/>
        <w:t xml:space="preserve">- After a while the selected positions are always in the possible robot range so 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that action = EE-pos after execution.</w:t>
      </w:r>
    </w:p>
    <w:p w14:paraId="2ED8A5AE" w14:textId="12943272" w:rsidR="00A773F7" w:rsidRDefault="00A773F7" w:rsidP="001050D4">
      <w:pPr>
        <w:rPr>
          <w:lang w:val="en-US" w:eastAsia="x-none"/>
        </w:rPr>
      </w:pPr>
      <w:r>
        <w:rPr>
          <w:lang w:val="en-US" w:eastAsia="x-none"/>
        </w:rPr>
        <w:tab/>
        <w:t>-</w:t>
      </w:r>
      <w:r w:rsidR="00602211">
        <w:rPr>
          <w:lang w:val="en-US" w:eastAsia="x-none"/>
        </w:rPr>
        <w:t xml:space="preserve"> </w:t>
      </w:r>
      <w:r w:rsidR="004D4D64">
        <w:rPr>
          <w:lang w:val="en-US" w:eastAsia="x-none"/>
        </w:rPr>
        <w:t>After a while the agent learns to be more sensitive towards the object position,</w:t>
      </w:r>
      <w:r w:rsidR="004D4D64">
        <w:rPr>
          <w:lang w:val="en-US" w:eastAsia="x-none"/>
        </w:rPr>
        <w:br/>
      </w:r>
      <w:r w:rsidR="004D4D64">
        <w:rPr>
          <w:lang w:val="en-US" w:eastAsia="x-none"/>
        </w:rPr>
        <w:tab/>
        <w:t xml:space="preserve">  but it still remains in the proximity of where it originally spawns even when the </w:t>
      </w:r>
      <w:r w:rsidR="004D4D64">
        <w:rPr>
          <w:lang w:val="en-US" w:eastAsia="x-none"/>
        </w:rPr>
        <w:br/>
      </w:r>
      <w:r w:rsidR="004D4D64">
        <w:rPr>
          <w:lang w:val="en-US" w:eastAsia="x-none"/>
        </w:rPr>
        <w:tab/>
        <w:t xml:space="preserve">  object is thrown far away</w:t>
      </w:r>
      <w:r w:rsidR="00220CB8">
        <w:rPr>
          <w:lang w:val="en-US" w:eastAsia="x-none"/>
        </w:rPr>
        <w:t xml:space="preserve"> (although it tries to follow it, but in very small steps)</w:t>
      </w:r>
    </w:p>
    <w:p w14:paraId="5A5FEC25" w14:textId="2CF33224" w:rsidR="0037257B" w:rsidRDefault="0037257B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08D75BBC" w14:textId="1EF07343" w:rsidR="0037257B" w:rsidRPr="00A210B8" w:rsidRDefault="0037257B" w:rsidP="001050D4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 xml:space="preserve">20) </w:t>
      </w:r>
      <w:r w:rsidR="00A210B8">
        <w:rPr>
          <w:lang w:val="en-US" w:eastAsia="x-none"/>
        </w:rPr>
        <w:t>Like 19, but the object is spawned in the other tray half of the time.</w:t>
      </w:r>
    </w:p>
    <w:p w14:paraId="295DCE10" w14:textId="77777777" w:rsidR="00E50AD3" w:rsidRDefault="00E50AD3" w:rsidP="00E50AD3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0EB6FA28" w14:textId="77777777" w:rsidR="00E50AD3" w:rsidRDefault="00E50AD3" w:rsidP="00E50AD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1CA788CE" w14:textId="77777777" w:rsidR="00E50AD3" w:rsidRDefault="00E50AD3" w:rsidP="00E50AD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40DE38B1" w14:textId="4EC7C97F" w:rsidR="00BC5F93" w:rsidRDefault="00E50AD3" w:rsidP="001050D4">
      <w:pPr>
        <w:rPr>
          <w:lang w:val="en-US" w:eastAsia="x-none"/>
        </w:rPr>
      </w:pPr>
      <w:r>
        <w:rPr>
          <w:lang w:val="en-US" w:eastAsia="x-none"/>
        </w:rPr>
        <w:t>- Results: S</w:t>
      </w:r>
      <w:r w:rsidR="0027010B">
        <w:rPr>
          <w:lang w:val="en-US" w:eastAsia="x-none"/>
        </w:rPr>
        <w:t>TART</w:t>
      </w:r>
      <w:r>
        <w:rPr>
          <w:lang w:val="en-US" w:eastAsia="x-none"/>
        </w:rPr>
        <w:t xml:space="preserve">: 23:46; END: </w:t>
      </w:r>
      <w:r w:rsidR="00645B0E">
        <w:rPr>
          <w:lang w:val="en-US" w:eastAsia="x-none"/>
        </w:rPr>
        <w:t>02:30</w:t>
      </w:r>
    </w:p>
    <w:p w14:paraId="6189F7C2" w14:textId="75FDA398" w:rsidR="009B74AC" w:rsidRDefault="009B74AC" w:rsidP="001050D4">
      <w:pPr>
        <w:rPr>
          <w:lang w:val="en-US" w:eastAsia="x-none"/>
        </w:rPr>
      </w:pPr>
    </w:p>
    <w:p w14:paraId="1E79F4C2" w14:textId="49E2ED6B" w:rsidR="004460D7" w:rsidRDefault="004460D7" w:rsidP="001050D4">
      <w:pPr>
        <w:rPr>
          <w:noProof/>
        </w:rPr>
      </w:pPr>
      <w:r>
        <w:rPr>
          <w:noProof/>
        </w:rPr>
        <w:drawing>
          <wp:inline distT="0" distB="0" distL="0" distR="0" wp14:anchorId="7424E84A" wp14:editId="29D51DE3">
            <wp:extent cx="5677299" cy="1569720"/>
            <wp:effectExtent l="0" t="0" r="0" b="0"/>
            <wp:docPr id="82" name="Grafik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81107" cy="15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08C0" w14:textId="1F4B704A" w:rsidR="00E741B2" w:rsidRDefault="00E741B2" w:rsidP="00E741B2">
      <w:pPr>
        <w:rPr>
          <w:noProof/>
        </w:rPr>
      </w:pPr>
    </w:p>
    <w:p w14:paraId="2C1F85C0" w14:textId="08FEF725" w:rsidR="00E741B2" w:rsidRDefault="00E741B2" w:rsidP="00E741B2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6238C98D" wp14:editId="37991BDC">
            <wp:extent cx="3295650" cy="2324100"/>
            <wp:effectExtent l="0" t="0" r="0" b="0"/>
            <wp:docPr id="86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E9A9" w14:textId="4182557B" w:rsidR="00E741B2" w:rsidRDefault="00E741B2" w:rsidP="00E741B2">
      <w:pPr>
        <w:rPr>
          <w:lang w:val="en-US" w:eastAsia="x-none"/>
        </w:rPr>
      </w:pPr>
    </w:p>
    <w:p w14:paraId="401630DE" w14:textId="187A8132" w:rsidR="00E741B2" w:rsidRDefault="00E741B2" w:rsidP="00E741B2">
      <w:pPr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0735F2AF" wp14:editId="6CEB0FD8">
            <wp:extent cx="5399405" cy="1958340"/>
            <wp:effectExtent l="0" t="0" r="0" b="3810"/>
            <wp:docPr id="87" name="Grafi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2678" w14:textId="41241390" w:rsidR="00E741B2" w:rsidRDefault="00E741B2" w:rsidP="00E741B2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37579F1B" wp14:editId="377FA0A2">
            <wp:extent cx="3305175" cy="2219325"/>
            <wp:effectExtent l="0" t="0" r="9525" b="9525"/>
            <wp:docPr id="88" name="Grafi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5A8C" w14:textId="292EFCD7" w:rsidR="00E7144F" w:rsidRDefault="00E7144F" w:rsidP="00E741B2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0AA6957B" w14:textId="1C680D4B" w:rsidR="00E7144F" w:rsidRDefault="00E7144F" w:rsidP="00E741B2">
      <w:pPr>
        <w:rPr>
          <w:lang w:val="en-US" w:eastAsia="x-none"/>
        </w:rPr>
      </w:pPr>
      <w:r>
        <w:rPr>
          <w:lang w:val="en-US" w:eastAsia="x-none"/>
        </w:rPr>
        <w:tab/>
        <w:t xml:space="preserve">- Seems to reach a higher value earlier then 19). Could be the </w:t>
      </w:r>
      <w:r w:rsidR="00B33E4B">
        <w:rPr>
          <w:lang w:val="en-US" w:eastAsia="x-none"/>
        </w:rPr>
        <w:t>lesser</w:t>
      </w:r>
      <w:r>
        <w:rPr>
          <w:lang w:val="en-US" w:eastAsia="x-none"/>
        </w:rPr>
        <w:t xml:space="preserve"> distance from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EE to goal</w:t>
      </w:r>
      <w:r w:rsidR="00B33E4B">
        <w:rPr>
          <w:lang w:val="en-US" w:eastAsia="x-none"/>
        </w:rPr>
        <w:t xml:space="preserve"> and from geal to </w:t>
      </w:r>
      <w:proofErr w:type="spellStart"/>
      <w:r w:rsidR="00B33E4B">
        <w:rPr>
          <w:lang w:val="en-US" w:eastAsia="x-none"/>
        </w:rPr>
        <w:t>target_pos</w:t>
      </w:r>
      <w:proofErr w:type="spellEnd"/>
      <w:r w:rsidR="00B33E4B">
        <w:rPr>
          <w:lang w:val="en-US" w:eastAsia="x-none"/>
        </w:rPr>
        <w:t>.</w:t>
      </w:r>
    </w:p>
    <w:p w14:paraId="5CBCFDDF" w14:textId="596442E8" w:rsidR="000765E4" w:rsidRDefault="000765E4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76679186" w14:textId="72A89DBB" w:rsidR="000765E4" w:rsidRDefault="009D5FE1" w:rsidP="00E741B2">
      <w:pPr>
        <w:rPr>
          <w:lang w:val="en-US" w:eastAsia="x-none"/>
        </w:rPr>
      </w:pPr>
      <w:r>
        <w:rPr>
          <w:b/>
          <w:noProof/>
          <w:lang w:val="en-US" w:eastAsia="x-none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B811AF" wp14:editId="18BCFC1D">
                <wp:simplePos x="0" y="0"/>
                <wp:positionH relativeFrom="column">
                  <wp:posOffset>-250825</wp:posOffset>
                </wp:positionH>
                <wp:positionV relativeFrom="paragraph">
                  <wp:posOffset>-5080</wp:posOffset>
                </wp:positionV>
                <wp:extent cx="6000750" cy="3886200"/>
                <wp:effectExtent l="57150" t="19050" r="76200" b="95250"/>
                <wp:wrapNone/>
                <wp:docPr id="110" name="Rechteck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388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FAFF" id="Rechteck 110" o:spid="_x0000_s1026" style="position:absolute;margin-left:-19.75pt;margin-top:-.4pt;width:472.5pt;height:30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" filled="f" strokecolor="gray [3215]">
                <v:shadow on="t" color="black" opacity="22937f" origin=",.5" offset="0,.63889mm"/>
              </v:rect>
            </w:pict>
          </mc:Fallback>
        </mc:AlternateContent>
      </w:r>
      <w:r w:rsidR="000765E4">
        <w:rPr>
          <w:b/>
          <w:lang w:val="en-US" w:eastAsia="x-none"/>
        </w:rPr>
        <w:t>21)</w:t>
      </w:r>
      <w:r w:rsidR="000765E4">
        <w:rPr>
          <w:lang w:val="en-US" w:eastAsia="x-none"/>
        </w:rPr>
        <w:t xml:space="preserve"> Significantly increase the time to converge with utilization of multiple CPU cores</w:t>
      </w:r>
      <w:r w:rsidR="00C82714">
        <w:rPr>
          <w:lang w:val="en-US" w:eastAsia="x-none"/>
        </w:rPr>
        <w:t>.</w:t>
      </w:r>
      <w:r w:rsidR="00C82714">
        <w:rPr>
          <w:lang w:val="en-US" w:eastAsia="x-none"/>
        </w:rPr>
        <w:br/>
        <w:t xml:space="preserve">  </w:t>
      </w:r>
      <w:r w:rsidR="00C82714">
        <w:rPr>
          <w:lang w:val="en-US" w:eastAsia="x-none"/>
        </w:rPr>
        <w:tab/>
        <w:t>Based on 19)</w:t>
      </w:r>
    </w:p>
    <w:p w14:paraId="5997EB42" w14:textId="77777777" w:rsidR="00B31DBC" w:rsidRDefault="00B31DBC" w:rsidP="00B31DBC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34293551" w14:textId="77777777" w:rsidR="00B31DBC" w:rsidRDefault="00B31DBC" w:rsidP="00B31DB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2BEF454F" w14:textId="77777777" w:rsidR="00B31DBC" w:rsidRDefault="00B31DBC" w:rsidP="00B31DB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4C9A616A" w14:textId="01F035B9" w:rsidR="00B31DBC" w:rsidRDefault="00F62B63" w:rsidP="00E741B2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1B222618" wp14:editId="1F00AD03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483985" cy="2080260"/>
            <wp:effectExtent l="0" t="0" r="0" b="0"/>
            <wp:wrapNone/>
            <wp:docPr id="89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DBC">
        <w:rPr>
          <w:lang w:val="en-US" w:eastAsia="x-none"/>
        </w:rPr>
        <w:t>- Results:</w:t>
      </w:r>
      <w:r w:rsidR="00F60515">
        <w:rPr>
          <w:lang w:val="en-US" w:eastAsia="x-none"/>
        </w:rPr>
        <w:t xml:space="preserve"> START: 13:46 END:</w:t>
      </w:r>
      <w:r w:rsidR="008B5A3D">
        <w:rPr>
          <w:lang w:val="en-US" w:eastAsia="x-none"/>
        </w:rPr>
        <w:t xml:space="preserve"> 19:30</w:t>
      </w:r>
    </w:p>
    <w:p w14:paraId="346A917F" w14:textId="60FE2989" w:rsidR="00F62B63" w:rsidRDefault="00F62B63" w:rsidP="00F62B63">
      <w:pPr>
        <w:rPr>
          <w:lang w:val="en-US" w:eastAsia="x-none"/>
        </w:rPr>
      </w:pPr>
    </w:p>
    <w:p w14:paraId="118C5765" w14:textId="2A6EAA11" w:rsidR="00DB7A69" w:rsidRPr="00DB7A69" w:rsidRDefault="00DB7A69" w:rsidP="00DB7A69">
      <w:pPr>
        <w:rPr>
          <w:lang w:val="en-US" w:eastAsia="x-none"/>
        </w:rPr>
      </w:pPr>
    </w:p>
    <w:p w14:paraId="727F2AB6" w14:textId="13966E79" w:rsidR="00DB7A69" w:rsidRPr="00DB7A69" w:rsidRDefault="00DB7A69" w:rsidP="00DB7A69">
      <w:pPr>
        <w:rPr>
          <w:lang w:val="en-US" w:eastAsia="x-none"/>
        </w:rPr>
      </w:pPr>
    </w:p>
    <w:p w14:paraId="0D18D03B" w14:textId="0BF92AB9" w:rsidR="00DB7A69" w:rsidRPr="00DB7A69" w:rsidRDefault="00DB7A69" w:rsidP="00DB7A69">
      <w:pPr>
        <w:rPr>
          <w:lang w:val="en-US" w:eastAsia="x-none"/>
        </w:rPr>
      </w:pPr>
    </w:p>
    <w:p w14:paraId="70E8B307" w14:textId="2A28F9BF" w:rsidR="00DB7A69" w:rsidRPr="00DB7A69" w:rsidRDefault="00DB7A69" w:rsidP="00DB7A69">
      <w:pPr>
        <w:rPr>
          <w:lang w:val="en-US" w:eastAsia="x-none"/>
        </w:rPr>
      </w:pPr>
    </w:p>
    <w:p w14:paraId="0101E4F0" w14:textId="40B888C7" w:rsidR="00DB7A69" w:rsidRPr="00DB7A69" w:rsidRDefault="00DB7A69" w:rsidP="00DB7A69">
      <w:pPr>
        <w:rPr>
          <w:lang w:val="en-US" w:eastAsia="x-none"/>
        </w:rPr>
      </w:pPr>
    </w:p>
    <w:p w14:paraId="02641FFA" w14:textId="562B650E" w:rsidR="00DB7A69" w:rsidRPr="00DB7A69" w:rsidRDefault="00DB7A69" w:rsidP="00DB7A69">
      <w:pPr>
        <w:rPr>
          <w:lang w:val="en-US" w:eastAsia="x-none"/>
        </w:rPr>
      </w:pPr>
    </w:p>
    <w:p w14:paraId="59D09C82" w14:textId="33111094" w:rsidR="00DB7A69" w:rsidRDefault="00DB7A69" w:rsidP="00DB7A69">
      <w:pPr>
        <w:rPr>
          <w:lang w:val="en-US" w:eastAsia="x-none"/>
        </w:rPr>
      </w:pPr>
    </w:p>
    <w:p w14:paraId="30B5C014" w14:textId="60D8CD35" w:rsidR="00DB7A69" w:rsidRDefault="00DB7A69" w:rsidP="00DB7A69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625C386F" wp14:editId="1297B3C8">
            <wp:simplePos x="0" y="0"/>
            <wp:positionH relativeFrom="column">
              <wp:posOffset>-3175</wp:posOffset>
            </wp:positionH>
            <wp:positionV relativeFrom="paragraph">
              <wp:posOffset>-1270</wp:posOffset>
            </wp:positionV>
            <wp:extent cx="3248025" cy="2390775"/>
            <wp:effectExtent l="0" t="0" r="9525" b="9525"/>
            <wp:wrapNone/>
            <wp:docPr id="91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54404" w14:textId="65EC20D0" w:rsidR="00DB7A69" w:rsidRPr="00DB7A69" w:rsidRDefault="00DB7A69" w:rsidP="00DB7A69">
      <w:pPr>
        <w:rPr>
          <w:lang w:val="en-US" w:eastAsia="x-none"/>
        </w:rPr>
      </w:pPr>
    </w:p>
    <w:p w14:paraId="2EB3AC85" w14:textId="3DEE45CE" w:rsidR="00DB7A69" w:rsidRPr="00DB7A69" w:rsidRDefault="00DB7A69" w:rsidP="00DB7A69">
      <w:pPr>
        <w:rPr>
          <w:lang w:val="en-US" w:eastAsia="x-none"/>
        </w:rPr>
      </w:pPr>
    </w:p>
    <w:p w14:paraId="78F8C15B" w14:textId="7A1EB1DF" w:rsidR="00DB7A69" w:rsidRPr="00DB7A69" w:rsidRDefault="00DB7A69" w:rsidP="00DB7A69">
      <w:pPr>
        <w:rPr>
          <w:lang w:val="en-US" w:eastAsia="x-none"/>
        </w:rPr>
      </w:pPr>
    </w:p>
    <w:p w14:paraId="069AB4EC" w14:textId="781B6D6A" w:rsidR="00DB7A69" w:rsidRPr="00DB7A69" w:rsidRDefault="00DB7A69" w:rsidP="00DB7A69">
      <w:pPr>
        <w:rPr>
          <w:lang w:val="en-US" w:eastAsia="x-none"/>
        </w:rPr>
      </w:pPr>
    </w:p>
    <w:p w14:paraId="4F4177BD" w14:textId="1D9B6DCC" w:rsidR="00DB7A69" w:rsidRDefault="00DB7A69" w:rsidP="00DB7A69">
      <w:pPr>
        <w:rPr>
          <w:lang w:val="en-US" w:eastAsia="x-none"/>
        </w:rPr>
      </w:pPr>
    </w:p>
    <w:p w14:paraId="6ECFE04E" w14:textId="369C9235" w:rsidR="00DB7A69" w:rsidRDefault="00DB7A69" w:rsidP="00DB7A69">
      <w:pPr>
        <w:tabs>
          <w:tab w:val="left" w:pos="5556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2FA1D911" w14:textId="6F112489" w:rsidR="00DB7A69" w:rsidRDefault="00DB7A69" w:rsidP="00DB7A69">
      <w:pPr>
        <w:tabs>
          <w:tab w:val="left" w:pos="5556"/>
        </w:tabs>
        <w:rPr>
          <w:lang w:val="en-US" w:eastAsia="x-none"/>
        </w:rPr>
      </w:pPr>
    </w:p>
    <w:p w14:paraId="7FB380EB" w14:textId="40456FA1" w:rsidR="00DB7A69" w:rsidRDefault="00DB7A69" w:rsidP="00DB7A69">
      <w:pPr>
        <w:tabs>
          <w:tab w:val="left" w:pos="555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4091AF4" wp14:editId="7A56004E">
            <wp:extent cx="5399405" cy="1974850"/>
            <wp:effectExtent l="0" t="0" r="0" b="6350"/>
            <wp:docPr id="92" name="Grafi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3C78" w14:textId="14D84535" w:rsidR="00DB7A69" w:rsidRDefault="00DB7A69" w:rsidP="00DB7A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33E5F920" wp14:editId="3AAAF1F2">
            <wp:simplePos x="0" y="0"/>
            <wp:positionH relativeFrom="column">
              <wp:posOffset>172086</wp:posOffset>
            </wp:positionH>
            <wp:positionV relativeFrom="paragraph">
              <wp:posOffset>23495</wp:posOffset>
            </wp:positionV>
            <wp:extent cx="3162300" cy="2323322"/>
            <wp:effectExtent l="0" t="0" r="0" b="1270"/>
            <wp:wrapNone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943" cy="2325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F4DB1" w14:textId="3A721A6B" w:rsidR="00DB7A69" w:rsidRDefault="00DB7A69" w:rsidP="00DB7A69">
      <w:pPr>
        <w:tabs>
          <w:tab w:val="left" w:pos="972"/>
        </w:tabs>
        <w:rPr>
          <w:lang w:val="en-US" w:eastAsia="x-none"/>
        </w:rPr>
      </w:pPr>
      <w:r>
        <w:rPr>
          <w:lang w:val="en-US" w:eastAsia="x-none"/>
        </w:rPr>
        <w:tab/>
      </w:r>
    </w:p>
    <w:p w14:paraId="466C3B62" w14:textId="57B92E9E" w:rsidR="003D5EC0" w:rsidRPr="003D5EC0" w:rsidRDefault="003D5EC0" w:rsidP="003D5EC0">
      <w:pPr>
        <w:rPr>
          <w:lang w:val="en-US" w:eastAsia="x-none"/>
        </w:rPr>
      </w:pPr>
    </w:p>
    <w:p w14:paraId="763E568F" w14:textId="508BB31F" w:rsidR="003D5EC0" w:rsidRPr="003D5EC0" w:rsidRDefault="003D5EC0" w:rsidP="003D5EC0">
      <w:pPr>
        <w:rPr>
          <w:lang w:val="en-US" w:eastAsia="x-none"/>
        </w:rPr>
      </w:pPr>
    </w:p>
    <w:p w14:paraId="1A6379D1" w14:textId="7544FA53" w:rsidR="003D5EC0" w:rsidRPr="003D5EC0" w:rsidRDefault="003D5EC0" w:rsidP="003D5EC0">
      <w:pPr>
        <w:rPr>
          <w:lang w:val="en-US" w:eastAsia="x-none"/>
        </w:rPr>
      </w:pPr>
    </w:p>
    <w:p w14:paraId="72443337" w14:textId="3D6DC8EE" w:rsidR="003D5EC0" w:rsidRPr="003D5EC0" w:rsidRDefault="003D5EC0" w:rsidP="003D5EC0">
      <w:pPr>
        <w:rPr>
          <w:lang w:val="en-US" w:eastAsia="x-none"/>
        </w:rPr>
      </w:pPr>
    </w:p>
    <w:p w14:paraId="37C2275B" w14:textId="2E6CA02E" w:rsidR="003D5EC0" w:rsidRPr="003D5EC0" w:rsidRDefault="003D5EC0" w:rsidP="003D5EC0">
      <w:pPr>
        <w:rPr>
          <w:lang w:val="en-US" w:eastAsia="x-none"/>
        </w:rPr>
      </w:pPr>
    </w:p>
    <w:p w14:paraId="1849E18D" w14:textId="655E93B8" w:rsidR="003D5EC0" w:rsidRPr="003D5EC0" w:rsidRDefault="003D5EC0" w:rsidP="003D5EC0">
      <w:pPr>
        <w:rPr>
          <w:lang w:val="en-US" w:eastAsia="x-none"/>
        </w:rPr>
      </w:pPr>
    </w:p>
    <w:p w14:paraId="7855EE34" w14:textId="13A04478" w:rsidR="003D5EC0" w:rsidRDefault="003D5EC0" w:rsidP="003D5EC0">
      <w:pPr>
        <w:rPr>
          <w:lang w:val="en-US" w:eastAsia="x-none"/>
        </w:rPr>
      </w:pPr>
    </w:p>
    <w:p w14:paraId="066F6193" w14:textId="79FEFDCB" w:rsidR="003D5EC0" w:rsidRDefault="003D5EC0" w:rsidP="003D5EC0">
      <w:pPr>
        <w:rPr>
          <w:lang w:val="en-US" w:eastAsia="x-none"/>
        </w:rPr>
      </w:pPr>
    </w:p>
    <w:p w14:paraId="465B5A31" w14:textId="24E6EF60" w:rsidR="003D5EC0" w:rsidRDefault="003D5EC0" w:rsidP="003D5EC0">
      <w:pPr>
        <w:tabs>
          <w:tab w:val="left" w:pos="1116"/>
        </w:tabs>
        <w:rPr>
          <w:lang w:val="en-US" w:eastAsia="x-none"/>
        </w:rPr>
      </w:pPr>
      <w:r>
        <w:rPr>
          <w:lang w:val="en-US" w:eastAsia="x-none"/>
        </w:rPr>
        <w:t>- Notes:</w:t>
      </w:r>
    </w:p>
    <w:p w14:paraId="4A7A04ED" w14:textId="3C39B7A9" w:rsidR="003D5EC0" w:rsidRDefault="003D5EC0" w:rsidP="003D5EC0">
      <w:pPr>
        <w:rPr>
          <w:lang w:val="en-US" w:eastAsia="x-none"/>
        </w:rPr>
      </w:pPr>
      <w:r>
        <w:rPr>
          <w:lang w:val="en-US" w:eastAsia="x-none"/>
        </w:rPr>
        <w:tab/>
        <w:t xml:space="preserve">- All cores were utilized, but the horizon was not changed. leading to a much more 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 stable learning process at the same convergence speed.</w:t>
      </w:r>
    </w:p>
    <w:p w14:paraId="0D47AFCE" w14:textId="4FED986A" w:rsidR="003D5EC0" w:rsidRDefault="003D5EC0" w:rsidP="003D5EC0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E26673">
        <w:rPr>
          <w:lang w:val="en-US" w:eastAsia="x-none"/>
        </w:rPr>
        <w:t>It seems that around episode 180K it reaches an even higher reward then solution</w:t>
      </w:r>
      <w:r w:rsidR="00E26673">
        <w:rPr>
          <w:lang w:val="en-US" w:eastAsia="x-none"/>
        </w:rPr>
        <w:br/>
      </w:r>
      <w:r w:rsidR="00E26673">
        <w:rPr>
          <w:lang w:val="en-US" w:eastAsia="x-none"/>
        </w:rPr>
        <w:tab/>
        <w:t xml:space="preserve">   19)</w:t>
      </w:r>
    </w:p>
    <w:p w14:paraId="68FCEE5A" w14:textId="4A50D65A" w:rsidR="00823B82" w:rsidRDefault="00823B82" w:rsidP="003D5EC0">
      <w:pPr>
        <w:rPr>
          <w:lang w:val="en-US" w:eastAsia="x-none"/>
        </w:rPr>
      </w:pPr>
    </w:p>
    <w:p w14:paraId="1A3C0481" w14:textId="0B85791F" w:rsidR="00823B82" w:rsidRDefault="00823B82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1A844CD7" w14:textId="6402448A" w:rsidR="00823B82" w:rsidRDefault="00823B82" w:rsidP="003D5EC0">
      <w:pPr>
        <w:rPr>
          <w:lang w:val="en-US" w:eastAsia="x-none"/>
        </w:rPr>
      </w:pPr>
      <w:r w:rsidRPr="000C70CB">
        <w:rPr>
          <w:b/>
          <w:color w:val="FF0000"/>
          <w:lang w:val="en-US" w:eastAsia="x-none"/>
        </w:rPr>
        <w:lastRenderedPageBreak/>
        <w:t xml:space="preserve">22) </w:t>
      </w:r>
      <w:r w:rsidRPr="000C70CB">
        <w:rPr>
          <w:lang w:val="en-US" w:eastAsia="x-none"/>
        </w:rPr>
        <w:t>The output is constrained to [-1, 1]</w:t>
      </w:r>
      <w:r w:rsidR="00B15ACF" w:rsidRPr="000C70CB">
        <w:rPr>
          <w:lang w:val="en-US" w:eastAsia="x-none"/>
        </w:rPr>
        <w:t xml:space="preserve"> and mapped to </w:t>
      </w:r>
      <m:oMath>
        <m:sSup>
          <m:sSupPr>
            <m:ctrlPr>
              <w:rPr>
                <w:rFonts w:ascii="Cambria Math" w:hAnsi="Cambria Math"/>
                <w:i/>
                <w:lang w:val="en-US" w:eastAsia="x-none"/>
              </w:rPr>
            </m:ctrlPr>
          </m:sSupPr>
          <m:e>
            <m:r>
              <w:rPr>
                <w:rFonts w:ascii="Cambria Math" w:hAnsi="Cambria Math"/>
                <w:lang w:val="en-US" w:eastAsia="x-none"/>
              </w:rPr>
              <m:t>R</m:t>
            </m:r>
          </m:e>
          <m:sup>
            <m:r>
              <w:rPr>
                <w:rFonts w:ascii="Cambria Math" w:hAnsi="Cambria Math"/>
                <w:lang w:val="en-US" w:eastAsia="x-none"/>
              </w:rPr>
              <m:t>3</m:t>
            </m:r>
          </m:sup>
        </m:sSup>
      </m:oMath>
      <w:r w:rsidR="00B15ACF" w:rsidRPr="000C70CB">
        <w:rPr>
          <w:lang w:val="en-US" w:eastAsia="x-none"/>
        </w:rPr>
        <w:t xml:space="preserve">. </w:t>
      </w:r>
      <w:r w:rsidR="008C53DC" w:rsidRPr="000C70CB">
        <w:rPr>
          <w:lang w:val="en-US" w:eastAsia="x-none"/>
        </w:rPr>
        <w:t xml:space="preserve">Everything else is based </w:t>
      </w:r>
      <w:r w:rsidR="008C53DC" w:rsidRPr="000C70CB">
        <w:rPr>
          <w:lang w:val="en-US" w:eastAsia="x-none"/>
        </w:rPr>
        <w:br/>
        <w:t xml:space="preserve">      on 21)</w:t>
      </w:r>
      <w:r w:rsidR="00D5680B" w:rsidRPr="000C70CB">
        <w:rPr>
          <w:lang w:val="en-US" w:eastAsia="x-none"/>
        </w:rPr>
        <w:t xml:space="preserve">, which is the </w:t>
      </w:r>
      <w:proofErr w:type="spellStart"/>
      <w:r w:rsidR="00D5680B" w:rsidRPr="000C70CB">
        <w:rPr>
          <w:lang w:val="en-US" w:eastAsia="x-none"/>
        </w:rPr>
        <w:t>multiprocess</w:t>
      </w:r>
      <w:proofErr w:type="spellEnd"/>
      <w:r w:rsidR="00D5680B" w:rsidRPr="000C70CB">
        <w:rPr>
          <w:lang w:val="en-US" w:eastAsia="x-none"/>
        </w:rPr>
        <w:t xml:space="preserve"> version of 19)</w:t>
      </w:r>
    </w:p>
    <w:p w14:paraId="07A6C3FB" w14:textId="22DB06AD" w:rsidR="00D5680B" w:rsidRDefault="00D5680B" w:rsidP="00D5680B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23B935F9" w14:textId="69697113" w:rsidR="00D5680B" w:rsidRDefault="00D5680B" w:rsidP="00D5680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[-1, 1]</w:t>
      </w:r>
    </w:p>
    <w:p w14:paraId="1358575E" w14:textId="7341FC94" w:rsidR="00D5680B" w:rsidRDefault="00D5680B" w:rsidP="00D5680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4570AA3F" w14:textId="1098A99A" w:rsidR="007A5D82" w:rsidRDefault="000E47D0" w:rsidP="00D5680B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5689A33D" wp14:editId="18AFCF46">
            <wp:simplePos x="0" y="0"/>
            <wp:positionH relativeFrom="margin">
              <wp:posOffset>-582295</wp:posOffset>
            </wp:positionH>
            <wp:positionV relativeFrom="paragraph">
              <wp:posOffset>323850</wp:posOffset>
            </wp:positionV>
            <wp:extent cx="6400800" cy="2225040"/>
            <wp:effectExtent l="0" t="0" r="0" b="3810"/>
            <wp:wrapNone/>
            <wp:docPr id="94" name="Grafi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A5D82">
        <w:rPr>
          <w:noProof/>
          <w:lang w:val="en-US"/>
        </w:rPr>
        <w:t>- Results; START: 12:47; END: 13:3</w:t>
      </w:r>
      <w:r w:rsidR="00D92EB3">
        <w:rPr>
          <w:noProof/>
          <w:lang w:val="en-US"/>
        </w:rPr>
        <w:t>0</w:t>
      </w:r>
    </w:p>
    <w:p w14:paraId="2556A28D" w14:textId="06BFB9FB" w:rsidR="00D5680B" w:rsidRDefault="00D5680B" w:rsidP="003D5EC0">
      <w:pPr>
        <w:rPr>
          <w:lang w:val="en-US" w:eastAsia="x-none"/>
        </w:rPr>
      </w:pPr>
    </w:p>
    <w:p w14:paraId="678BD474" w14:textId="1B454E3F" w:rsidR="002018A3" w:rsidRPr="002018A3" w:rsidRDefault="002018A3" w:rsidP="002018A3">
      <w:pPr>
        <w:rPr>
          <w:lang w:val="en-US" w:eastAsia="x-none"/>
        </w:rPr>
      </w:pPr>
    </w:p>
    <w:p w14:paraId="71BD116F" w14:textId="612A79F3" w:rsidR="002018A3" w:rsidRPr="002018A3" w:rsidRDefault="002018A3" w:rsidP="002018A3">
      <w:pPr>
        <w:rPr>
          <w:lang w:val="en-US" w:eastAsia="x-none"/>
        </w:rPr>
      </w:pPr>
    </w:p>
    <w:p w14:paraId="6E04335F" w14:textId="7F7328C7" w:rsidR="002018A3" w:rsidRPr="002018A3" w:rsidRDefault="002018A3" w:rsidP="002018A3">
      <w:pPr>
        <w:rPr>
          <w:lang w:val="en-US" w:eastAsia="x-none"/>
        </w:rPr>
      </w:pPr>
    </w:p>
    <w:p w14:paraId="06191E8B" w14:textId="1796C7B6" w:rsidR="002018A3" w:rsidRPr="002018A3" w:rsidRDefault="002018A3" w:rsidP="002018A3">
      <w:pPr>
        <w:rPr>
          <w:lang w:val="en-US" w:eastAsia="x-none"/>
        </w:rPr>
      </w:pPr>
    </w:p>
    <w:p w14:paraId="26BBE178" w14:textId="10C575BD" w:rsidR="002018A3" w:rsidRPr="002018A3" w:rsidRDefault="002018A3" w:rsidP="002018A3">
      <w:pPr>
        <w:rPr>
          <w:lang w:val="en-US" w:eastAsia="x-none"/>
        </w:rPr>
      </w:pPr>
    </w:p>
    <w:p w14:paraId="02428F88" w14:textId="64F7B89E" w:rsidR="002018A3" w:rsidRPr="002018A3" w:rsidRDefault="002018A3" w:rsidP="002018A3">
      <w:pPr>
        <w:rPr>
          <w:lang w:val="en-US" w:eastAsia="x-none"/>
        </w:rPr>
      </w:pPr>
    </w:p>
    <w:p w14:paraId="7AC0D21C" w14:textId="76D923C8" w:rsidR="002018A3" w:rsidRPr="002018A3" w:rsidRDefault="002018A3" w:rsidP="002018A3">
      <w:pPr>
        <w:rPr>
          <w:lang w:val="en-US" w:eastAsia="x-none"/>
        </w:rPr>
      </w:pPr>
    </w:p>
    <w:p w14:paraId="64B468F8" w14:textId="0E78614B" w:rsidR="002018A3" w:rsidRDefault="002018A3" w:rsidP="002018A3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7FD9BBD0" wp14:editId="7F9C9229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792212" cy="2011680"/>
            <wp:effectExtent l="0" t="0" r="8255" b="7620"/>
            <wp:wrapNone/>
            <wp:docPr id="95" name="Grafik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21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C541A" w14:textId="1D1DB5F7" w:rsidR="002018A3" w:rsidRDefault="002018A3" w:rsidP="002018A3">
      <w:pPr>
        <w:rPr>
          <w:lang w:val="en-US" w:eastAsia="x-none"/>
        </w:rPr>
      </w:pPr>
    </w:p>
    <w:p w14:paraId="17DA967B" w14:textId="37CBA6AE" w:rsidR="00120374" w:rsidRPr="00120374" w:rsidRDefault="00120374" w:rsidP="00120374">
      <w:pPr>
        <w:rPr>
          <w:lang w:val="en-US" w:eastAsia="x-none"/>
        </w:rPr>
      </w:pPr>
    </w:p>
    <w:p w14:paraId="1AC62B51" w14:textId="3F788E8E" w:rsidR="00120374" w:rsidRDefault="00120374" w:rsidP="00120374">
      <w:pPr>
        <w:rPr>
          <w:lang w:val="en-US" w:eastAsia="x-none"/>
        </w:rPr>
      </w:pPr>
    </w:p>
    <w:p w14:paraId="0F01A60B" w14:textId="4D4BC046" w:rsidR="00120374" w:rsidRDefault="00120374" w:rsidP="00120374">
      <w:pPr>
        <w:rPr>
          <w:lang w:val="en-US" w:eastAsia="x-none"/>
        </w:rPr>
      </w:pPr>
    </w:p>
    <w:p w14:paraId="6E1C13D2" w14:textId="463149B0" w:rsidR="00120374" w:rsidRDefault="00120374" w:rsidP="00120374">
      <w:pPr>
        <w:rPr>
          <w:lang w:val="en-US" w:eastAsia="x-none"/>
        </w:rPr>
      </w:pPr>
    </w:p>
    <w:p w14:paraId="6BE4BC14" w14:textId="41102E9F" w:rsidR="00120374" w:rsidRDefault="00120374" w:rsidP="00120374">
      <w:pPr>
        <w:rPr>
          <w:lang w:val="en-US" w:eastAsia="x-none"/>
        </w:rPr>
      </w:pPr>
    </w:p>
    <w:p w14:paraId="24D95E35" w14:textId="41FFE5EE" w:rsidR="00120374" w:rsidRDefault="00120374" w:rsidP="00120374">
      <w:pPr>
        <w:rPr>
          <w:lang w:val="en-US" w:eastAsia="x-none"/>
        </w:rPr>
      </w:pPr>
    </w:p>
    <w:p w14:paraId="1124AAAA" w14:textId="75919892" w:rsidR="00120374" w:rsidRDefault="00120374" w:rsidP="0012037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A0ADA7" wp14:editId="2C528A55">
            <wp:extent cx="5399405" cy="1966595"/>
            <wp:effectExtent l="0" t="0" r="0" b="0"/>
            <wp:docPr id="96" name="Grafik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13FE" w14:textId="207EAC18" w:rsidR="00120374" w:rsidRDefault="00120374" w:rsidP="00120374">
      <w:pPr>
        <w:tabs>
          <w:tab w:val="left" w:pos="804"/>
        </w:tabs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70FDBD7" wp14:editId="5A81AB80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2819460" cy="2087880"/>
            <wp:effectExtent l="0" t="0" r="0" b="7620"/>
            <wp:wrapNone/>
            <wp:docPr id="97" name="Grafi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6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CE9D7" w14:textId="3CC39DC5" w:rsidR="009A7A40" w:rsidRPr="009A7A40" w:rsidRDefault="009A7A40" w:rsidP="009A7A40">
      <w:pPr>
        <w:rPr>
          <w:lang w:val="en-US" w:eastAsia="x-none"/>
        </w:rPr>
      </w:pPr>
    </w:p>
    <w:p w14:paraId="37885F0A" w14:textId="05B2DF9F" w:rsidR="009A7A40" w:rsidRDefault="009A7A40" w:rsidP="009A7A40">
      <w:pPr>
        <w:rPr>
          <w:lang w:val="en-US" w:eastAsia="x-none"/>
        </w:rPr>
      </w:pPr>
    </w:p>
    <w:p w14:paraId="3A399A33" w14:textId="4EDD5C49" w:rsidR="009A7A40" w:rsidRDefault="009A7A40" w:rsidP="009A7A40">
      <w:pPr>
        <w:rPr>
          <w:lang w:val="en-US" w:eastAsia="x-none"/>
        </w:rPr>
      </w:pPr>
    </w:p>
    <w:p w14:paraId="1D2A3A7B" w14:textId="781251FA" w:rsidR="009A7A40" w:rsidRDefault="009A7A40" w:rsidP="009A7A40">
      <w:pPr>
        <w:rPr>
          <w:lang w:val="en-US" w:eastAsia="x-none"/>
        </w:rPr>
      </w:pPr>
    </w:p>
    <w:p w14:paraId="71DFE718" w14:textId="35B1668D" w:rsidR="009A7A40" w:rsidRDefault="009A7A40" w:rsidP="009A7A40">
      <w:pPr>
        <w:rPr>
          <w:lang w:val="en-US" w:eastAsia="x-none"/>
        </w:rPr>
      </w:pPr>
    </w:p>
    <w:p w14:paraId="71B7F92D" w14:textId="39DF17E7" w:rsidR="009A7A40" w:rsidRDefault="009A7A40" w:rsidP="009A7A40">
      <w:pPr>
        <w:rPr>
          <w:lang w:val="en-US" w:eastAsia="x-none"/>
        </w:rPr>
      </w:pPr>
    </w:p>
    <w:p w14:paraId="3EA4C9C4" w14:textId="52DD3DAB" w:rsidR="009A7A40" w:rsidRDefault="009A7A40" w:rsidP="009A7A40">
      <w:pPr>
        <w:rPr>
          <w:lang w:val="en-US" w:eastAsia="x-none"/>
        </w:rPr>
      </w:pPr>
    </w:p>
    <w:p w14:paraId="0C939E51" w14:textId="516E48B0" w:rsidR="009A7A40" w:rsidRDefault="009A7A40" w:rsidP="009A7A40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0EE75857" w14:textId="0B21F55B" w:rsidR="009A7A40" w:rsidRDefault="009A7A40" w:rsidP="009A7A40">
      <w:pPr>
        <w:rPr>
          <w:lang w:val="en-US" w:eastAsia="x-none"/>
        </w:rPr>
      </w:pPr>
      <w:r>
        <w:rPr>
          <w:lang w:val="en-US" w:eastAsia="x-none"/>
        </w:rPr>
        <w:tab/>
      </w:r>
      <w:r w:rsidRPr="00E43754">
        <w:rPr>
          <w:color w:val="FF0000"/>
          <w:lang w:val="en-US" w:eastAsia="x-none"/>
        </w:rPr>
        <w:t>- Bad Run</w:t>
      </w:r>
    </w:p>
    <w:p w14:paraId="30CE59B5" w14:textId="02869355" w:rsidR="009A7A40" w:rsidRDefault="009A7A40" w:rsidP="009A7A40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330385">
        <w:rPr>
          <w:lang w:val="en-US" w:eastAsia="x-none"/>
        </w:rPr>
        <w:t>Unlike in solution 21), the episode reward does not gradually go up in the first 20K</w:t>
      </w:r>
      <w:r w:rsidR="00330385">
        <w:rPr>
          <w:lang w:val="en-US" w:eastAsia="x-none"/>
        </w:rPr>
        <w:br/>
      </w:r>
      <w:r w:rsidR="00330385">
        <w:rPr>
          <w:lang w:val="en-US" w:eastAsia="x-none"/>
        </w:rPr>
        <w:tab/>
        <w:t xml:space="preserve">  episodes. It is highly </w:t>
      </w:r>
      <w:proofErr w:type="gramStart"/>
      <w:r w:rsidR="00330385">
        <w:rPr>
          <w:lang w:val="en-US" w:eastAsia="x-none"/>
        </w:rPr>
        <w:t>noisy</w:t>
      </w:r>
      <w:proofErr w:type="gramEnd"/>
      <w:r w:rsidR="00330385">
        <w:rPr>
          <w:lang w:val="en-US" w:eastAsia="x-none"/>
        </w:rPr>
        <w:t xml:space="preserve"> and the reward flattens around 30K.</w:t>
      </w:r>
    </w:p>
    <w:p w14:paraId="7FCECBE3" w14:textId="2DC4CC45" w:rsidR="00330385" w:rsidRDefault="00330385" w:rsidP="009A7A40">
      <w:pPr>
        <w:rPr>
          <w:lang w:val="en-US" w:eastAsia="x-none"/>
        </w:rPr>
      </w:pPr>
      <w:r>
        <w:rPr>
          <w:lang w:val="en-US" w:eastAsia="x-none"/>
        </w:rPr>
        <w:t xml:space="preserve">         </w:t>
      </w:r>
      <w:r w:rsidRPr="00330385">
        <w:rPr>
          <w:lang w:val="en-US" w:eastAsia="x-none"/>
        </w:rPr>
        <w:sym w:font="Wingdings" w:char="F0E8"/>
      </w:r>
      <w:r>
        <w:rPr>
          <w:lang w:val="en-US" w:eastAsia="x-none"/>
        </w:rPr>
        <w:t xml:space="preserve"> Solutions:</w:t>
      </w:r>
    </w:p>
    <w:p w14:paraId="10E93DD7" w14:textId="5BC708A4" w:rsidR="00C6453B" w:rsidRDefault="00330385" w:rsidP="00330385">
      <w:pPr>
        <w:ind w:left="1816" w:hanging="460"/>
        <w:rPr>
          <w:lang w:val="en-US" w:eastAsia="x-none"/>
        </w:rPr>
      </w:pPr>
      <w:proofErr w:type="spellStart"/>
      <w:r>
        <w:rPr>
          <w:lang w:val="en-US" w:eastAsia="x-none"/>
        </w:rPr>
        <w:t>i</w:t>
      </w:r>
      <w:proofErr w:type="spellEnd"/>
      <w:r>
        <w:rPr>
          <w:lang w:val="en-US" w:eastAsia="x-none"/>
        </w:rPr>
        <w:t>)</w:t>
      </w:r>
      <w:r>
        <w:rPr>
          <w:lang w:val="en-US" w:eastAsia="x-none"/>
        </w:rPr>
        <w:tab/>
        <w:t>Reduce the learning rate to the value of environment._</w:t>
      </w:r>
      <w:proofErr w:type="spellStart"/>
      <w:r>
        <w:rPr>
          <w:lang w:val="en-US" w:eastAsia="x-none"/>
        </w:rPr>
        <w:t>step_size</w:t>
      </w:r>
      <w:proofErr w:type="spellEnd"/>
      <w:r>
        <w:rPr>
          <w:lang w:val="en-US" w:eastAsia="x-none"/>
        </w:rPr>
        <w:t>, that</w:t>
      </w:r>
      <w:r>
        <w:rPr>
          <w:lang w:val="en-US" w:eastAsia="x-none"/>
        </w:rPr>
        <w:br/>
        <w:t xml:space="preserve">way the agent can perform </w:t>
      </w:r>
      <w:r w:rsidR="002D5CD5">
        <w:rPr>
          <w:lang w:val="en-US" w:eastAsia="x-none"/>
        </w:rPr>
        <w:t xml:space="preserve">smaller updates that are necessary to </w:t>
      </w:r>
      <w:r w:rsidR="002D5CD5">
        <w:rPr>
          <w:lang w:val="en-US" w:eastAsia="x-none"/>
        </w:rPr>
        <w:br/>
        <w:t xml:space="preserve">select the exact output, since a difference as small as </w:t>
      </w:r>
      <w:r w:rsidR="002D5CD5" w:rsidRPr="002D5CD5">
        <w:rPr>
          <w:lang w:val="en-US" w:eastAsia="x-none"/>
        </w:rPr>
        <w:t>2.368096997253008e-05</w:t>
      </w:r>
      <w:r w:rsidR="002D5CD5">
        <w:rPr>
          <w:lang w:val="en-US" w:eastAsia="x-none"/>
        </w:rPr>
        <w:t xml:space="preserve"> corresponds to one centimeter.</w:t>
      </w:r>
    </w:p>
    <w:p w14:paraId="7DA37170" w14:textId="0243CB2E" w:rsidR="00F07AB9" w:rsidRDefault="00F07AB9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7DD64FFD" w14:textId="60D7F0B3" w:rsidR="00F07AB9" w:rsidRDefault="00F07AB9" w:rsidP="00F07AB9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23)</w:t>
      </w:r>
      <w:r>
        <w:rPr>
          <w:b/>
          <w:lang w:val="en-US" w:eastAsia="x-none"/>
        </w:rPr>
        <w:tab/>
      </w:r>
      <w:r w:rsidR="0083578A">
        <w:rPr>
          <w:lang w:val="en-US" w:eastAsia="x-none"/>
        </w:rPr>
        <w:t>Repeat 22) with learning rate = environment._</w:t>
      </w:r>
      <w:proofErr w:type="spellStart"/>
      <w:r w:rsidR="0083578A">
        <w:rPr>
          <w:lang w:val="en-US" w:eastAsia="x-none"/>
        </w:rPr>
        <w:t>step_size</w:t>
      </w:r>
      <w:proofErr w:type="spellEnd"/>
    </w:p>
    <w:p w14:paraId="232301B9" w14:textId="1C2E37D5" w:rsidR="00EF0749" w:rsidRDefault="00EF0749" w:rsidP="00F07AB9">
      <w:pPr>
        <w:rPr>
          <w:lang w:val="en-US" w:eastAsia="x-none"/>
        </w:rPr>
      </w:pPr>
      <w:r>
        <w:rPr>
          <w:lang w:val="en-US" w:eastAsia="x-none"/>
        </w:rPr>
        <w:tab/>
        <w:t>- Change the grip reward to ray intersection reward</w:t>
      </w:r>
    </w:p>
    <w:p w14:paraId="6E101383" w14:textId="41032879" w:rsidR="00FC00BC" w:rsidRDefault="00FC00BC" w:rsidP="00FC00BC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79C97695" w14:textId="06A19E16" w:rsidR="00FC00BC" w:rsidRDefault="00FC00BC" w:rsidP="00FC00B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[-1, 1]</w:t>
      </w:r>
    </w:p>
    <w:p w14:paraId="40D724D8" w14:textId="728D132D" w:rsidR="00FC00BC" w:rsidRDefault="00FC00BC" w:rsidP="00FC00B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C00BC">
        <w:rPr>
          <w:noProof/>
          <w:highlight w:val="yellow"/>
          <w:lang w:val="en-US"/>
        </w:rPr>
        <w:t>iv)</w:t>
      </w:r>
      <w:r w:rsidRPr="00FC00BC">
        <w:rPr>
          <w:noProof/>
          <w:highlight w:val="yellow"/>
          <w:lang w:val="en-US"/>
        </w:rPr>
        <w:tab/>
        <w:t>learning_rate = environment._step_size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6FEE1E00" w14:textId="29DFE986" w:rsidR="00A572B9" w:rsidRDefault="00340C73" w:rsidP="00F07AB9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0AE7C76D" wp14:editId="2177F9DE">
            <wp:simplePos x="0" y="0"/>
            <wp:positionH relativeFrom="margin">
              <wp:posOffset>-757555</wp:posOffset>
            </wp:positionH>
            <wp:positionV relativeFrom="paragraph">
              <wp:posOffset>262890</wp:posOffset>
            </wp:positionV>
            <wp:extent cx="6576060" cy="2430780"/>
            <wp:effectExtent l="0" t="0" r="0" b="7620"/>
            <wp:wrapNone/>
            <wp:docPr id="98" name="Grafik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B60">
        <w:rPr>
          <w:lang w:val="en-US" w:eastAsia="x-none"/>
        </w:rPr>
        <w:t xml:space="preserve">- Results: START: </w:t>
      </w:r>
      <w:r w:rsidR="00396BF2">
        <w:rPr>
          <w:lang w:val="en-US" w:eastAsia="x-none"/>
        </w:rPr>
        <w:t xml:space="preserve">15:38 </w:t>
      </w:r>
      <w:r w:rsidR="00883B60">
        <w:rPr>
          <w:lang w:val="en-US" w:eastAsia="x-none"/>
        </w:rPr>
        <w:t>; END:</w:t>
      </w:r>
      <w:r>
        <w:rPr>
          <w:lang w:val="en-US" w:eastAsia="x-none"/>
        </w:rPr>
        <w:t xml:space="preserve"> 18:00</w:t>
      </w:r>
    </w:p>
    <w:p w14:paraId="6BEC3604" w14:textId="6AD124F9" w:rsidR="00A572B9" w:rsidRDefault="00A572B9" w:rsidP="00F07AB9">
      <w:pPr>
        <w:rPr>
          <w:lang w:val="en-US" w:eastAsia="x-none"/>
        </w:rPr>
      </w:pPr>
    </w:p>
    <w:p w14:paraId="5BF632D0" w14:textId="68406729" w:rsidR="00A572B9" w:rsidRDefault="00A572B9" w:rsidP="00F07AB9">
      <w:pPr>
        <w:rPr>
          <w:lang w:val="en-US" w:eastAsia="x-none"/>
        </w:rPr>
      </w:pPr>
    </w:p>
    <w:p w14:paraId="488AEE87" w14:textId="0233119A" w:rsidR="00A572B9" w:rsidRPr="00F07AB9" w:rsidRDefault="00A572B9" w:rsidP="00F07AB9">
      <w:pPr>
        <w:rPr>
          <w:lang w:val="en-US" w:eastAsia="x-none"/>
        </w:rPr>
      </w:pPr>
    </w:p>
    <w:p w14:paraId="71DD3740" w14:textId="78930872" w:rsidR="00330385" w:rsidRDefault="00330385" w:rsidP="00C6453B">
      <w:pPr>
        <w:rPr>
          <w:lang w:val="en-US" w:eastAsia="x-none"/>
        </w:rPr>
      </w:pPr>
      <w:r>
        <w:rPr>
          <w:lang w:val="en-US" w:eastAsia="x-none"/>
        </w:rPr>
        <w:br/>
      </w:r>
      <w:r>
        <w:rPr>
          <w:lang w:val="en-US" w:eastAsia="x-none"/>
        </w:rPr>
        <w:tab/>
      </w:r>
      <w:r>
        <w:rPr>
          <w:lang w:val="en-US" w:eastAsia="x-none"/>
        </w:rPr>
        <w:tab/>
      </w:r>
      <w:r>
        <w:rPr>
          <w:lang w:val="en-US" w:eastAsia="x-none"/>
        </w:rPr>
        <w:tab/>
      </w:r>
      <w:r>
        <w:rPr>
          <w:lang w:val="en-US" w:eastAsia="x-none"/>
        </w:rPr>
        <w:tab/>
      </w:r>
    </w:p>
    <w:p w14:paraId="22EECD5F" w14:textId="664A4051" w:rsidR="00DE0EF8" w:rsidRPr="00DE0EF8" w:rsidRDefault="00DE0EF8" w:rsidP="00DE0EF8">
      <w:pPr>
        <w:rPr>
          <w:lang w:val="en-US" w:eastAsia="x-none"/>
        </w:rPr>
      </w:pPr>
    </w:p>
    <w:p w14:paraId="21A69F93" w14:textId="4DE8B165" w:rsidR="00DE0EF8" w:rsidRPr="00DE0EF8" w:rsidRDefault="00DE0EF8" w:rsidP="00DE0EF8">
      <w:pPr>
        <w:rPr>
          <w:lang w:val="en-US" w:eastAsia="x-none"/>
        </w:rPr>
      </w:pPr>
    </w:p>
    <w:p w14:paraId="3266A6D4" w14:textId="0F02E0F3" w:rsidR="00DE0EF8" w:rsidRPr="00DE0EF8" w:rsidRDefault="00DE0EF8" w:rsidP="00DE0EF8">
      <w:pPr>
        <w:rPr>
          <w:lang w:val="en-US" w:eastAsia="x-none"/>
        </w:rPr>
      </w:pPr>
    </w:p>
    <w:p w14:paraId="4DC40D54" w14:textId="774F179D" w:rsidR="00DE0EF8" w:rsidRPr="00DE0EF8" w:rsidRDefault="00DE0EF8" w:rsidP="00DE0EF8">
      <w:pPr>
        <w:rPr>
          <w:lang w:val="en-US" w:eastAsia="x-none"/>
        </w:rPr>
      </w:pPr>
    </w:p>
    <w:p w14:paraId="37C1CDC7" w14:textId="29259BF6" w:rsidR="00DE0EF8" w:rsidRDefault="00DE0EF8" w:rsidP="00DE0EF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6FE7CB9" wp14:editId="629B93F2">
            <wp:simplePos x="0" y="0"/>
            <wp:positionH relativeFrom="margin">
              <wp:align>left</wp:align>
            </wp:positionH>
            <wp:positionV relativeFrom="paragraph">
              <wp:posOffset>182880</wp:posOffset>
            </wp:positionV>
            <wp:extent cx="2872740" cy="2083156"/>
            <wp:effectExtent l="0" t="0" r="3810" b="0"/>
            <wp:wrapNone/>
            <wp:docPr id="100" name="Grafik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083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C72D2" w14:textId="2280F6A2" w:rsidR="00DE0EF8" w:rsidRDefault="00DE0EF8" w:rsidP="00DE0EF8">
      <w:pPr>
        <w:rPr>
          <w:lang w:val="en-US" w:eastAsia="x-none"/>
        </w:rPr>
      </w:pPr>
    </w:p>
    <w:p w14:paraId="488272B4" w14:textId="4F7732AA" w:rsidR="00E02B3A" w:rsidRPr="00E02B3A" w:rsidRDefault="00E02B3A" w:rsidP="00E02B3A">
      <w:pPr>
        <w:rPr>
          <w:lang w:val="en-US" w:eastAsia="x-none"/>
        </w:rPr>
      </w:pPr>
    </w:p>
    <w:p w14:paraId="2ADF8458" w14:textId="5BE4DC9D" w:rsidR="00E02B3A" w:rsidRPr="00E02B3A" w:rsidRDefault="00E02B3A" w:rsidP="00E02B3A">
      <w:pPr>
        <w:rPr>
          <w:lang w:val="en-US" w:eastAsia="x-none"/>
        </w:rPr>
      </w:pPr>
    </w:p>
    <w:p w14:paraId="75F05929" w14:textId="209969D7" w:rsidR="00E02B3A" w:rsidRDefault="00E02B3A" w:rsidP="00E02B3A">
      <w:pPr>
        <w:rPr>
          <w:lang w:val="en-US" w:eastAsia="x-none"/>
        </w:rPr>
      </w:pPr>
    </w:p>
    <w:p w14:paraId="387E1EF8" w14:textId="5976DCF8" w:rsidR="00E02B3A" w:rsidRDefault="00E02B3A" w:rsidP="00E02B3A">
      <w:pPr>
        <w:rPr>
          <w:lang w:val="en-US" w:eastAsia="x-none"/>
        </w:rPr>
      </w:pPr>
    </w:p>
    <w:p w14:paraId="4007FDDF" w14:textId="0DA31D72" w:rsidR="00E02B3A" w:rsidRDefault="00E02B3A" w:rsidP="00E02B3A">
      <w:pPr>
        <w:rPr>
          <w:lang w:val="en-US" w:eastAsia="x-none"/>
        </w:rPr>
      </w:pPr>
    </w:p>
    <w:p w14:paraId="45AD5231" w14:textId="10F3A666" w:rsidR="00E02B3A" w:rsidRDefault="00E02B3A" w:rsidP="00E02B3A">
      <w:pPr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6E4356AB" wp14:editId="18C0486C">
            <wp:extent cx="5399405" cy="1948180"/>
            <wp:effectExtent l="0" t="0" r="0" b="0"/>
            <wp:docPr id="101" name="Grafik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D474" w14:textId="026F6D3D" w:rsidR="00E02B3A" w:rsidRDefault="00E02B3A" w:rsidP="00E02B3A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631C30EE" wp14:editId="437D1A7E">
            <wp:extent cx="2720340" cy="1968246"/>
            <wp:effectExtent l="0" t="0" r="3810" b="0"/>
            <wp:docPr id="102" name="Grafik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34881" cy="19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688C" w14:textId="54585973" w:rsidR="00E02B3A" w:rsidRDefault="00C47447" w:rsidP="00E02B3A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2972D175" w14:textId="2E104F7F" w:rsidR="000A40E5" w:rsidRDefault="00C47447" w:rsidP="00E02B3A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0A40E5">
        <w:rPr>
          <w:lang w:val="en-US" w:eastAsia="x-none"/>
        </w:rPr>
        <w:t>Bad run</w:t>
      </w:r>
    </w:p>
    <w:p w14:paraId="42C680E5" w14:textId="03A98CAE" w:rsidR="000A40E5" w:rsidRDefault="000A40E5" w:rsidP="00E02B3A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6E597A">
        <w:rPr>
          <w:lang w:val="en-US" w:eastAsia="x-none"/>
        </w:rPr>
        <w:t>Like 22), the reward does not converge despite the much lower learning rate.</w:t>
      </w:r>
    </w:p>
    <w:p w14:paraId="1A8698A6" w14:textId="389ADCF1" w:rsidR="006E597A" w:rsidRDefault="006E597A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281ACBB7" w14:textId="4A3D1585" w:rsidR="006E597A" w:rsidRPr="00B30852" w:rsidRDefault="006E597A" w:rsidP="00E02B3A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24)</w:t>
      </w:r>
      <w:r w:rsidR="00B30852">
        <w:rPr>
          <w:b/>
          <w:lang w:val="en-US" w:eastAsia="x-none"/>
        </w:rPr>
        <w:t xml:space="preserve"> </w:t>
      </w:r>
      <w:r w:rsidR="00B30852">
        <w:rPr>
          <w:lang w:val="en-US" w:eastAsia="x-none"/>
        </w:rPr>
        <w:t>Based on 22) and 23), but with a HIGHER learning rate.</w:t>
      </w:r>
    </w:p>
    <w:p w14:paraId="129B613C" w14:textId="77777777" w:rsidR="00340C73" w:rsidRDefault="00340C73" w:rsidP="00340C73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6DEE0067" w14:textId="77777777" w:rsidR="00340C73" w:rsidRDefault="00340C73" w:rsidP="00340C7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[-1, 1]</w:t>
      </w:r>
    </w:p>
    <w:p w14:paraId="5E9265CE" w14:textId="4BBC925C" w:rsidR="00340C73" w:rsidRDefault="00340C73" w:rsidP="00340C73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C00BC">
        <w:rPr>
          <w:noProof/>
          <w:highlight w:val="yellow"/>
          <w:lang w:val="en-US"/>
        </w:rPr>
        <w:t>iv)</w:t>
      </w:r>
      <w:r w:rsidRPr="00FC00BC">
        <w:rPr>
          <w:noProof/>
          <w:highlight w:val="yellow"/>
          <w:lang w:val="en-US"/>
        </w:rPr>
        <w:tab/>
        <w:t xml:space="preserve">learning_rate = </w:t>
      </w:r>
      <w:r w:rsidR="003C128B" w:rsidRPr="003C128B">
        <w:rPr>
          <w:noProof/>
          <w:highlight w:val="yellow"/>
          <w:lang w:val="en-US"/>
        </w:rPr>
        <w:t>5e-3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31586960" w14:textId="57A4440F" w:rsidR="00340C73" w:rsidRDefault="00094E13" w:rsidP="00340C73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CE9846A" wp14:editId="024063A4">
            <wp:simplePos x="0" y="0"/>
            <wp:positionH relativeFrom="column">
              <wp:posOffset>-704215</wp:posOffset>
            </wp:positionH>
            <wp:positionV relativeFrom="paragraph">
              <wp:posOffset>314960</wp:posOffset>
            </wp:positionV>
            <wp:extent cx="6740525" cy="2202180"/>
            <wp:effectExtent l="0" t="0" r="3175" b="7620"/>
            <wp:wrapNone/>
            <wp:docPr id="103" name="Grafik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387" cy="2206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C73">
        <w:rPr>
          <w:lang w:val="en-US" w:eastAsia="x-none"/>
        </w:rPr>
        <w:t>- Results: START:</w:t>
      </w:r>
      <w:r w:rsidR="000554C6">
        <w:rPr>
          <w:lang w:val="en-US" w:eastAsia="x-none"/>
        </w:rPr>
        <w:t xml:space="preserve"> 18:53</w:t>
      </w:r>
      <w:r w:rsidR="007564C7">
        <w:rPr>
          <w:lang w:val="en-US" w:eastAsia="x-none"/>
        </w:rPr>
        <w:t xml:space="preserve"> </w:t>
      </w:r>
      <w:r w:rsidR="00340C73">
        <w:rPr>
          <w:lang w:val="en-US" w:eastAsia="x-none"/>
        </w:rPr>
        <w:t>; END:</w:t>
      </w:r>
      <w:r w:rsidR="00C60110">
        <w:rPr>
          <w:lang w:val="en-US" w:eastAsia="x-none"/>
        </w:rPr>
        <w:t xml:space="preserve"> 19:53</w:t>
      </w:r>
    </w:p>
    <w:p w14:paraId="7BE9B788" w14:textId="7B3B398E" w:rsidR="00E02B3A" w:rsidRDefault="00E02B3A" w:rsidP="00E02B3A">
      <w:pPr>
        <w:rPr>
          <w:lang w:val="en-US" w:eastAsia="x-none"/>
        </w:rPr>
      </w:pPr>
    </w:p>
    <w:p w14:paraId="2A1BF885" w14:textId="30238008" w:rsidR="00094E13" w:rsidRPr="00094E13" w:rsidRDefault="00094E13" w:rsidP="00094E13">
      <w:pPr>
        <w:rPr>
          <w:lang w:val="en-US" w:eastAsia="x-none"/>
        </w:rPr>
      </w:pPr>
    </w:p>
    <w:p w14:paraId="5CF38BFF" w14:textId="064E8E5B" w:rsidR="00094E13" w:rsidRPr="00094E13" w:rsidRDefault="00094E13" w:rsidP="00094E13">
      <w:pPr>
        <w:rPr>
          <w:lang w:val="en-US" w:eastAsia="x-none"/>
        </w:rPr>
      </w:pPr>
    </w:p>
    <w:p w14:paraId="0EB7EEEF" w14:textId="4156114E" w:rsidR="00094E13" w:rsidRPr="00094E13" w:rsidRDefault="00094E13" w:rsidP="00094E13">
      <w:pPr>
        <w:rPr>
          <w:lang w:val="en-US" w:eastAsia="x-none"/>
        </w:rPr>
      </w:pPr>
    </w:p>
    <w:p w14:paraId="1DE2A5F2" w14:textId="1B04E8C4" w:rsidR="00094E13" w:rsidRPr="00094E13" w:rsidRDefault="00094E13" w:rsidP="00094E13">
      <w:pPr>
        <w:rPr>
          <w:lang w:val="en-US" w:eastAsia="x-none"/>
        </w:rPr>
      </w:pPr>
    </w:p>
    <w:p w14:paraId="2662755B" w14:textId="2A3CE8D8" w:rsidR="00094E13" w:rsidRPr="00094E13" w:rsidRDefault="00094E13" w:rsidP="00094E13">
      <w:pPr>
        <w:rPr>
          <w:lang w:val="en-US" w:eastAsia="x-none"/>
        </w:rPr>
      </w:pPr>
    </w:p>
    <w:p w14:paraId="7DBD7690" w14:textId="687A792E" w:rsidR="00094E13" w:rsidRPr="00094E13" w:rsidRDefault="00094E13" w:rsidP="00094E13">
      <w:pPr>
        <w:rPr>
          <w:lang w:val="en-US" w:eastAsia="x-none"/>
        </w:rPr>
      </w:pPr>
    </w:p>
    <w:p w14:paraId="3D87D81E" w14:textId="1F7ABAC9" w:rsidR="00094E13" w:rsidRDefault="00094E13" w:rsidP="00094E13">
      <w:pPr>
        <w:rPr>
          <w:lang w:val="en-US" w:eastAsia="x-none"/>
        </w:rPr>
      </w:pPr>
    </w:p>
    <w:p w14:paraId="425C7A3A" w14:textId="7D9BE7C1" w:rsidR="00094E13" w:rsidRDefault="00094E13" w:rsidP="00094E13">
      <w:pPr>
        <w:ind w:firstLine="454"/>
        <w:rPr>
          <w:lang w:val="en-US" w:eastAsia="x-none"/>
        </w:rPr>
      </w:pPr>
    </w:p>
    <w:p w14:paraId="6D1DF7A7" w14:textId="7F8B4CB0" w:rsidR="00DD14CF" w:rsidRPr="00DD14CF" w:rsidRDefault="002F49A3" w:rsidP="00DD14CF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E09F865" wp14:editId="3E33FEF9">
            <wp:simplePos x="0" y="0"/>
            <wp:positionH relativeFrom="column">
              <wp:posOffset>-3175</wp:posOffset>
            </wp:positionH>
            <wp:positionV relativeFrom="paragraph">
              <wp:posOffset>-1270</wp:posOffset>
            </wp:positionV>
            <wp:extent cx="3228975" cy="2314575"/>
            <wp:effectExtent l="0" t="0" r="9525" b="9525"/>
            <wp:wrapNone/>
            <wp:docPr id="106" name="Grafik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C325A" w14:textId="1684657D" w:rsidR="00DD14CF" w:rsidRPr="00DD14CF" w:rsidRDefault="00DD14CF" w:rsidP="00DD14CF">
      <w:pPr>
        <w:rPr>
          <w:lang w:val="en-US" w:eastAsia="x-none"/>
        </w:rPr>
      </w:pPr>
    </w:p>
    <w:p w14:paraId="70362820" w14:textId="6BC96CC6" w:rsidR="00DD14CF" w:rsidRDefault="00DD14CF" w:rsidP="00DD14CF">
      <w:pPr>
        <w:rPr>
          <w:lang w:val="en-US" w:eastAsia="x-none"/>
        </w:rPr>
      </w:pPr>
    </w:p>
    <w:p w14:paraId="295ECB5C" w14:textId="3236704B" w:rsidR="002F49A3" w:rsidRDefault="002F49A3" w:rsidP="00DD14CF">
      <w:pPr>
        <w:rPr>
          <w:lang w:val="en-US" w:eastAsia="x-none"/>
        </w:rPr>
      </w:pPr>
    </w:p>
    <w:p w14:paraId="6D7EC2F6" w14:textId="330A4FC7" w:rsidR="002F49A3" w:rsidRDefault="002F49A3" w:rsidP="00DD14CF">
      <w:pPr>
        <w:rPr>
          <w:lang w:val="en-US" w:eastAsia="x-none"/>
        </w:rPr>
      </w:pPr>
    </w:p>
    <w:p w14:paraId="2DA35B3D" w14:textId="6EEFF3BF" w:rsidR="002F49A3" w:rsidRDefault="002F49A3" w:rsidP="00DD14CF">
      <w:pPr>
        <w:rPr>
          <w:lang w:val="en-US" w:eastAsia="x-none"/>
        </w:rPr>
      </w:pPr>
    </w:p>
    <w:p w14:paraId="0666D642" w14:textId="32365CCC" w:rsidR="002F49A3" w:rsidRDefault="002F49A3" w:rsidP="00DD14CF">
      <w:pPr>
        <w:rPr>
          <w:lang w:val="en-US" w:eastAsia="x-none"/>
        </w:rPr>
      </w:pPr>
    </w:p>
    <w:p w14:paraId="6A92C823" w14:textId="1C14D23D" w:rsidR="002F49A3" w:rsidRDefault="002F49A3" w:rsidP="00DD14CF">
      <w:pPr>
        <w:rPr>
          <w:lang w:val="en-US" w:eastAsia="x-none"/>
        </w:rPr>
      </w:pPr>
    </w:p>
    <w:p w14:paraId="65D23ABC" w14:textId="0D0B5125" w:rsidR="002F49A3" w:rsidRDefault="002F49A3" w:rsidP="00DD14CF">
      <w:pPr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0634A361" wp14:editId="58803096">
            <wp:extent cx="5399405" cy="1951990"/>
            <wp:effectExtent l="0" t="0" r="0" b="0"/>
            <wp:docPr id="107" name="Grafik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AD15" w14:textId="2708A957" w:rsidR="00DD14CF" w:rsidRDefault="00DD14CF" w:rsidP="00DD14CF">
      <w:pPr>
        <w:rPr>
          <w:lang w:val="en-US" w:eastAsia="x-none"/>
        </w:rPr>
      </w:pPr>
    </w:p>
    <w:p w14:paraId="1255369E" w14:textId="21BE2773" w:rsidR="00DD14CF" w:rsidRDefault="002F49A3" w:rsidP="00DD14CF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16FC18FB" wp14:editId="020BECEE">
            <wp:extent cx="2628900" cy="1820008"/>
            <wp:effectExtent l="0" t="0" r="0" b="8890"/>
            <wp:docPr id="108" name="Grafik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36758" cy="18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628D" w14:textId="4A4A03D4" w:rsidR="00DD14CF" w:rsidRDefault="002F49A3" w:rsidP="00DD14CF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1481BBED" w14:textId="79D1F0F8" w:rsidR="002F49A3" w:rsidRDefault="002F49A3" w:rsidP="00DD14CF">
      <w:pPr>
        <w:rPr>
          <w:lang w:val="en-US" w:eastAsia="x-none"/>
        </w:rPr>
      </w:pPr>
      <w:r>
        <w:rPr>
          <w:lang w:val="en-US" w:eastAsia="x-none"/>
        </w:rPr>
        <w:tab/>
        <w:t>- Bad run</w:t>
      </w:r>
    </w:p>
    <w:p w14:paraId="06165FD8" w14:textId="71F47F73" w:rsidR="002F49A3" w:rsidRDefault="002F49A3" w:rsidP="00DD14CF">
      <w:pPr>
        <w:rPr>
          <w:lang w:val="en-US" w:eastAsia="x-none"/>
        </w:rPr>
      </w:pPr>
      <w:r>
        <w:rPr>
          <w:lang w:val="en-US" w:eastAsia="x-none"/>
        </w:rPr>
        <w:tab/>
        <w:t>- Still doesn’t converge even with the much higher learning rate.</w:t>
      </w:r>
    </w:p>
    <w:p w14:paraId="70159F01" w14:textId="0881E2FA" w:rsidR="00DD14CF" w:rsidRDefault="00DD14CF" w:rsidP="00DD14CF">
      <w:pPr>
        <w:rPr>
          <w:lang w:val="en-US" w:eastAsia="x-none"/>
        </w:rPr>
      </w:pPr>
    </w:p>
    <w:p w14:paraId="79ED3CCD" w14:textId="6413B12E" w:rsidR="008B01A6" w:rsidRDefault="008B01A6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62810EB2" w14:textId="528C4A76" w:rsidR="00DD14CF" w:rsidRDefault="008B01A6" w:rsidP="00DD14CF">
      <w:pPr>
        <w:rPr>
          <w:lang w:val="en-US" w:eastAsia="x-none"/>
        </w:rPr>
      </w:pPr>
      <w:r w:rsidRPr="008A7804">
        <w:rPr>
          <w:b/>
          <w:color w:val="000000" w:themeColor="text1"/>
          <w:lang w:val="en-US" w:eastAsia="x-none"/>
        </w:rPr>
        <w:lastRenderedPageBreak/>
        <w:t xml:space="preserve">25) </w:t>
      </w:r>
      <w:r>
        <w:rPr>
          <w:lang w:val="en-US" w:eastAsia="x-none"/>
        </w:rPr>
        <w:t>Based on 22)</w:t>
      </w:r>
      <w:r w:rsidR="007403F0">
        <w:rPr>
          <w:lang w:val="en-US" w:eastAsia="x-none"/>
        </w:rPr>
        <w:t xml:space="preserve">, but the action space is higher in hopes to facilitate the selection of </w:t>
      </w:r>
      <w:r w:rsidR="007403F0">
        <w:rPr>
          <w:lang w:val="en-US" w:eastAsia="x-none"/>
        </w:rPr>
        <w:br/>
      </w:r>
      <w:r w:rsidR="007403F0">
        <w:rPr>
          <w:lang w:val="en-US" w:eastAsia="x-none"/>
        </w:rPr>
        <w:tab/>
        <w:t>the correct action.</w:t>
      </w:r>
    </w:p>
    <w:p w14:paraId="1ADC49D6" w14:textId="3E46DB63" w:rsidR="00000145" w:rsidRDefault="00000145" w:rsidP="00000145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100959BB" w14:textId="5CB6E41A" w:rsidR="00000145" w:rsidRDefault="00000145" w:rsidP="00000145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</w:t>
      </w:r>
      <w:r w:rsidR="00DC7B5D"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, 1</w:t>
      </w:r>
      <w:r w:rsidR="00DC7B5D"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]</w:t>
      </w:r>
    </w:p>
    <w:p w14:paraId="51C41D3F" w14:textId="6BCA95CA" w:rsidR="00000145" w:rsidRDefault="00000145" w:rsidP="00000145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54EA0722" w14:textId="0F5137CD" w:rsidR="009D0D47" w:rsidRDefault="009D0D47" w:rsidP="00000145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2C69F33E" wp14:editId="6A5F50CA">
            <wp:simplePos x="0" y="0"/>
            <wp:positionH relativeFrom="column">
              <wp:posOffset>-650875</wp:posOffset>
            </wp:positionH>
            <wp:positionV relativeFrom="paragraph">
              <wp:posOffset>293370</wp:posOffset>
            </wp:positionV>
            <wp:extent cx="6711315" cy="2255520"/>
            <wp:effectExtent l="0" t="0" r="0" b="0"/>
            <wp:wrapNone/>
            <wp:docPr id="90" name="Grafik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553" cy="225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D6B">
        <w:rPr>
          <w:noProof/>
          <w:lang w:val="en-US"/>
        </w:rPr>
        <w:t xml:space="preserve">- Results: START: </w:t>
      </w:r>
      <w:r w:rsidR="00923AA3">
        <w:rPr>
          <w:noProof/>
          <w:lang w:val="en-US"/>
        </w:rPr>
        <w:t>XX:XX</w:t>
      </w:r>
      <w:r w:rsidR="00C37D6B">
        <w:rPr>
          <w:noProof/>
          <w:lang w:val="en-US"/>
        </w:rPr>
        <w:t>; END:</w:t>
      </w:r>
      <w:r w:rsidR="00923AA3">
        <w:rPr>
          <w:noProof/>
          <w:lang w:val="en-US"/>
        </w:rPr>
        <w:t xml:space="preserve"> XX:XX, convergeces after approx. 10 minutes.</w:t>
      </w:r>
    </w:p>
    <w:p w14:paraId="732D3391" w14:textId="2D97E994" w:rsidR="00C37D6B" w:rsidRDefault="00923AA3" w:rsidP="00000145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1537DB14" w14:textId="2C5299BA" w:rsidR="00000145" w:rsidRPr="008B01A6" w:rsidRDefault="00000145" w:rsidP="00DD14CF">
      <w:pPr>
        <w:rPr>
          <w:lang w:val="en-US" w:eastAsia="x-none"/>
        </w:rPr>
      </w:pPr>
    </w:p>
    <w:p w14:paraId="19BDEBA2" w14:textId="4FAE78A2" w:rsidR="00DD14CF" w:rsidRDefault="00DD14CF" w:rsidP="00DD14CF">
      <w:pPr>
        <w:rPr>
          <w:lang w:val="en-US" w:eastAsia="x-none"/>
        </w:rPr>
      </w:pPr>
    </w:p>
    <w:p w14:paraId="74B51E90" w14:textId="54BD5143" w:rsidR="009D0D47" w:rsidRPr="009D0D47" w:rsidRDefault="009D0D47" w:rsidP="009D0D47">
      <w:pPr>
        <w:rPr>
          <w:lang w:val="en-US" w:eastAsia="x-none"/>
        </w:rPr>
      </w:pPr>
    </w:p>
    <w:p w14:paraId="285BD919" w14:textId="044EFF67" w:rsidR="009D0D47" w:rsidRPr="009D0D47" w:rsidRDefault="009D0D47" w:rsidP="009D0D47">
      <w:pPr>
        <w:rPr>
          <w:lang w:val="en-US" w:eastAsia="x-none"/>
        </w:rPr>
      </w:pPr>
    </w:p>
    <w:p w14:paraId="47EF83E5" w14:textId="0363A8BA" w:rsidR="009D0D47" w:rsidRPr="009D0D47" w:rsidRDefault="009D0D47" w:rsidP="009D0D47">
      <w:pPr>
        <w:rPr>
          <w:lang w:val="en-US" w:eastAsia="x-none"/>
        </w:rPr>
      </w:pPr>
    </w:p>
    <w:p w14:paraId="09A7A3F1" w14:textId="6991D461" w:rsidR="009D0D47" w:rsidRPr="009D0D47" w:rsidRDefault="009D0D47" w:rsidP="009D0D47">
      <w:pPr>
        <w:rPr>
          <w:lang w:val="en-US" w:eastAsia="x-none"/>
        </w:rPr>
      </w:pPr>
    </w:p>
    <w:p w14:paraId="2EF6CF87" w14:textId="7E13A22C" w:rsidR="009D0D47" w:rsidRPr="009D0D47" w:rsidRDefault="009D0D47" w:rsidP="009D0D47">
      <w:pPr>
        <w:rPr>
          <w:lang w:val="en-US" w:eastAsia="x-none"/>
        </w:rPr>
      </w:pPr>
    </w:p>
    <w:p w14:paraId="65340CE1" w14:textId="77E04F61" w:rsidR="009D0D47" w:rsidRDefault="009D0D47" w:rsidP="009D0D47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5161CF81" wp14:editId="1BEB502C">
            <wp:simplePos x="0" y="0"/>
            <wp:positionH relativeFrom="column">
              <wp:posOffset>-147955</wp:posOffset>
            </wp:positionH>
            <wp:positionV relativeFrom="paragraph">
              <wp:posOffset>173990</wp:posOffset>
            </wp:positionV>
            <wp:extent cx="2862109" cy="2057400"/>
            <wp:effectExtent l="0" t="0" r="0" b="0"/>
            <wp:wrapNone/>
            <wp:docPr id="99" name="Grafik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1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556A1" w14:textId="48FAE9FE" w:rsidR="009D0D47" w:rsidRDefault="009D0D47" w:rsidP="009D0D47">
      <w:pPr>
        <w:rPr>
          <w:lang w:val="en-US" w:eastAsia="x-none"/>
        </w:rPr>
      </w:pPr>
    </w:p>
    <w:p w14:paraId="6B4BE254" w14:textId="593697B1" w:rsidR="009D0D47" w:rsidRDefault="009D0D47" w:rsidP="009D0D47">
      <w:pPr>
        <w:rPr>
          <w:lang w:val="en-US" w:eastAsia="x-none"/>
        </w:rPr>
      </w:pPr>
    </w:p>
    <w:p w14:paraId="1E663FCA" w14:textId="53A9DDBB" w:rsidR="009D0D47" w:rsidRDefault="009D0D47" w:rsidP="009D0D47">
      <w:pPr>
        <w:rPr>
          <w:lang w:val="en-US" w:eastAsia="x-none"/>
        </w:rPr>
      </w:pPr>
    </w:p>
    <w:p w14:paraId="36AC355D" w14:textId="0787EFE1" w:rsidR="009D0D47" w:rsidRDefault="009D0D47" w:rsidP="009D0D47">
      <w:pPr>
        <w:rPr>
          <w:lang w:val="en-US" w:eastAsia="x-none"/>
        </w:rPr>
      </w:pPr>
    </w:p>
    <w:p w14:paraId="050A3BF8" w14:textId="74AB5987" w:rsidR="009D0D47" w:rsidRDefault="009D0D47" w:rsidP="009D0D47">
      <w:pPr>
        <w:rPr>
          <w:lang w:val="en-US" w:eastAsia="x-none"/>
        </w:rPr>
      </w:pPr>
    </w:p>
    <w:p w14:paraId="6C969856" w14:textId="685F04AA" w:rsidR="009D0D47" w:rsidRDefault="009D0D47" w:rsidP="009D0D47">
      <w:pPr>
        <w:rPr>
          <w:lang w:val="en-US" w:eastAsia="x-none"/>
        </w:rPr>
      </w:pPr>
    </w:p>
    <w:p w14:paraId="2042DD7A" w14:textId="4037647E" w:rsidR="009D0D47" w:rsidRDefault="009D0D47" w:rsidP="009D0D47">
      <w:pPr>
        <w:rPr>
          <w:lang w:val="en-US" w:eastAsia="x-none"/>
        </w:rPr>
      </w:pPr>
    </w:p>
    <w:p w14:paraId="28170114" w14:textId="76CC0A9E" w:rsidR="009D0D47" w:rsidRDefault="000857FF" w:rsidP="009D0D47">
      <w:pPr>
        <w:rPr>
          <w:lang w:val="en-US" w:eastAsia="x-none"/>
        </w:rPr>
      </w:pPr>
      <w:r>
        <w:rPr>
          <w:noProof/>
        </w:rPr>
        <w:lastRenderedPageBreak/>
        <w:drawing>
          <wp:inline distT="0" distB="0" distL="0" distR="0" wp14:anchorId="0CC04E08" wp14:editId="3662B0DB">
            <wp:extent cx="5399405" cy="1937385"/>
            <wp:effectExtent l="0" t="0" r="0" b="5715"/>
            <wp:docPr id="104" name="Grafik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95A" w14:textId="6A69925B" w:rsidR="009D0D47" w:rsidRDefault="000857FF" w:rsidP="009D0D47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6F20ADB5" wp14:editId="6C29B75E">
            <wp:extent cx="2819400" cy="2203956"/>
            <wp:effectExtent l="0" t="0" r="0" b="6350"/>
            <wp:docPr id="105" name="Grafik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35420" cy="22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371" w14:textId="11B8419B" w:rsidR="009D0D47" w:rsidRDefault="00D62966" w:rsidP="009D0D47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1A22C2C4" w14:textId="6D8182F7" w:rsidR="00D62966" w:rsidRDefault="00D62966" w:rsidP="009D0D47">
      <w:pPr>
        <w:rPr>
          <w:lang w:val="en-US" w:eastAsia="x-none"/>
        </w:rPr>
      </w:pPr>
      <w:r>
        <w:rPr>
          <w:lang w:val="en-US" w:eastAsia="x-none"/>
        </w:rPr>
        <w:tab/>
        <w:t xml:space="preserve">- Converges extremely quicky, after 20K, the max. reward for </w:t>
      </w:r>
      <w:proofErr w:type="spellStart"/>
      <w:r>
        <w:rPr>
          <w:lang w:val="en-US" w:eastAsia="x-none"/>
        </w:rPr>
        <w:t>gripless</w:t>
      </w:r>
      <w:proofErr w:type="spellEnd"/>
      <w:r>
        <w:rPr>
          <w:lang w:val="en-US" w:eastAsia="x-none"/>
        </w:rPr>
        <w:t xml:space="preserve"> and without 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crashing is reached! This translates to maybe 15 minutes of training.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But it can be observed that it doesn’t seem to be very successful with picking it.</w:t>
      </w:r>
      <w:r>
        <w:rPr>
          <w:lang w:val="en-US" w:eastAsia="x-none"/>
        </w:rPr>
        <w:br/>
        <w:t xml:space="preserve"> </w:t>
      </w:r>
      <w:r>
        <w:rPr>
          <w:lang w:val="en-US" w:eastAsia="x-none"/>
        </w:rPr>
        <w:tab/>
        <w:t xml:space="preserve">  </w:t>
      </w:r>
      <w:r w:rsidRPr="00D62966">
        <w:rPr>
          <w:lang w:val="en-US" w:eastAsia="x-none"/>
        </w:rPr>
        <w:sym w:font="Wingdings" w:char="F0E8"/>
      </w:r>
      <w:r>
        <w:rPr>
          <w:lang w:val="en-US" w:eastAsia="x-none"/>
        </w:rPr>
        <w:t xml:space="preserve"> Higher resolution?</w:t>
      </w:r>
      <w:r w:rsidR="000F1BAE">
        <w:rPr>
          <w:lang w:val="en-US" w:eastAsia="x-none"/>
        </w:rPr>
        <w:t xml:space="preserve"> Test with gradually going down to object with max. z – step.</w:t>
      </w:r>
    </w:p>
    <w:p w14:paraId="1C8A2595" w14:textId="07E161F1" w:rsidR="00F24D44" w:rsidRDefault="00F24D44" w:rsidP="004620BF">
      <w:pPr>
        <w:ind w:left="456"/>
        <w:rPr>
          <w:lang w:val="en-US" w:eastAsia="x-none"/>
        </w:rPr>
      </w:pPr>
      <w:r>
        <w:rPr>
          <w:lang w:val="en-US" w:eastAsia="x-none"/>
        </w:rPr>
        <w:t xml:space="preserve">- </w:t>
      </w:r>
      <w:r w:rsidR="00B40D79">
        <w:rPr>
          <w:lang w:val="en-US" w:eastAsia="x-none"/>
        </w:rPr>
        <w:t xml:space="preserve">NOTE: Downward Spikes are less in </w:t>
      </w:r>
      <w:proofErr w:type="spellStart"/>
      <w:r w:rsidR="00B40D79">
        <w:rPr>
          <w:lang w:val="en-US" w:eastAsia="x-none"/>
        </w:rPr>
        <w:t>magnitutde</w:t>
      </w:r>
      <w:proofErr w:type="spellEnd"/>
      <w:r w:rsidR="00B40D79">
        <w:rPr>
          <w:lang w:val="en-US" w:eastAsia="x-none"/>
        </w:rPr>
        <w:t xml:space="preserve">, although they appear to be more </w:t>
      </w:r>
      <w:r w:rsidR="00B40D79">
        <w:rPr>
          <w:lang w:val="en-US" w:eastAsia="x-none"/>
        </w:rPr>
        <w:br/>
        <w:t xml:space="preserve">  frequent.</w:t>
      </w:r>
    </w:p>
    <w:p w14:paraId="6C76FD51" w14:textId="4B191DF5" w:rsidR="007F312F" w:rsidRDefault="007F312F" w:rsidP="004620BF">
      <w:pPr>
        <w:ind w:left="456"/>
        <w:rPr>
          <w:lang w:val="en-US" w:eastAsia="x-none"/>
        </w:rPr>
      </w:pPr>
      <w:r>
        <w:rPr>
          <w:lang w:val="en-US" w:eastAsia="x-none"/>
        </w:rPr>
        <w:t>- Value loss looks very bad.</w:t>
      </w:r>
    </w:p>
    <w:p w14:paraId="105E428C" w14:textId="0B2BB0E1" w:rsidR="00C00726" w:rsidRDefault="00C00726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262D6E2C" w14:textId="6BD066AD" w:rsidR="00C00726" w:rsidRDefault="00C00726" w:rsidP="009D0D47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26)</w:t>
      </w:r>
      <w:r>
        <w:rPr>
          <w:lang w:val="en-US" w:eastAsia="x-none"/>
        </w:rPr>
        <w:t xml:space="preserve"> </w:t>
      </w:r>
      <w:r>
        <w:rPr>
          <w:lang w:val="en-US" w:eastAsia="x-none"/>
        </w:rPr>
        <w:tab/>
        <w:t>Based on 25)</w:t>
      </w:r>
    </w:p>
    <w:p w14:paraId="6CA0B628" w14:textId="74FAC9AA" w:rsidR="00C00726" w:rsidRDefault="00C00726" w:rsidP="009D0D47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3B733C">
        <w:rPr>
          <w:lang w:val="en-US" w:eastAsia="x-none"/>
        </w:rPr>
        <w:t>The object spawns in the other tray half of the time</w:t>
      </w:r>
    </w:p>
    <w:p w14:paraId="541775AB" w14:textId="005AC7F8" w:rsidR="003B733C" w:rsidRDefault="003B733C" w:rsidP="009D0D47">
      <w:pPr>
        <w:rPr>
          <w:lang w:val="en-US" w:eastAsia="x-none"/>
        </w:rPr>
      </w:pPr>
      <w:r>
        <w:rPr>
          <w:lang w:val="en-US" w:eastAsia="x-none"/>
        </w:rPr>
        <w:tab/>
        <w:t xml:space="preserve">- The </w:t>
      </w:r>
      <w:proofErr w:type="spellStart"/>
      <w:r>
        <w:rPr>
          <w:lang w:val="en-US" w:eastAsia="x-none"/>
        </w:rPr>
        <w:t>target_pos</w:t>
      </w:r>
      <w:proofErr w:type="spellEnd"/>
      <w:r>
        <w:rPr>
          <w:lang w:val="en-US" w:eastAsia="x-none"/>
        </w:rPr>
        <w:t xml:space="preserve"> is in the other </w:t>
      </w:r>
      <w:proofErr w:type="gramStart"/>
      <w:r>
        <w:rPr>
          <w:lang w:val="en-US" w:eastAsia="x-none"/>
        </w:rPr>
        <w:t>tray, if</w:t>
      </w:r>
      <w:proofErr w:type="gramEnd"/>
      <w:r>
        <w:rPr>
          <w:lang w:val="en-US" w:eastAsia="x-none"/>
        </w:rPr>
        <w:t xml:space="preserve"> the object spawns in the right tray. The 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shift in y of the object is equal to the change in y of the </w:t>
      </w:r>
      <w:proofErr w:type="spellStart"/>
      <w:r>
        <w:rPr>
          <w:lang w:val="en-US" w:eastAsia="x-none"/>
        </w:rPr>
        <w:t>target_pos</w:t>
      </w:r>
      <w:proofErr w:type="spellEnd"/>
      <w:r>
        <w:rPr>
          <w:lang w:val="en-US" w:eastAsia="x-none"/>
        </w:rPr>
        <w:t>.</w:t>
      </w:r>
    </w:p>
    <w:p w14:paraId="35B63169" w14:textId="7C99160D" w:rsidR="003B733C" w:rsidRDefault="003B733C" w:rsidP="009D0D47">
      <w:pPr>
        <w:rPr>
          <w:lang w:val="en-US" w:eastAsia="x-none"/>
        </w:rPr>
      </w:pPr>
      <w:r>
        <w:rPr>
          <w:lang w:val="en-US" w:eastAsia="x-none"/>
        </w:rPr>
        <w:tab/>
        <w:t>-</w:t>
      </w:r>
      <w:r w:rsidR="00C97A0C">
        <w:rPr>
          <w:lang w:val="en-US" w:eastAsia="x-none"/>
        </w:rPr>
        <w:t xml:space="preserve"> The Box must be extended to the right tray (dynamically).</w:t>
      </w:r>
    </w:p>
    <w:p w14:paraId="6B790027" w14:textId="77777777" w:rsidR="00E97D10" w:rsidRDefault="00E97D10" w:rsidP="00E97D10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1C07C305" w14:textId="77777777" w:rsidR="00E97D10" w:rsidRDefault="00E97D10" w:rsidP="00E97D10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</w:t>
      </w:r>
      <w:r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, 1</w:t>
      </w:r>
      <w:r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]</w:t>
      </w:r>
    </w:p>
    <w:p w14:paraId="70D14B30" w14:textId="77777777" w:rsidR="00E97D10" w:rsidRDefault="00E97D10" w:rsidP="00E97D10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17EFF439" w14:textId="7AC3090E" w:rsidR="00E97D10" w:rsidRDefault="008B7106" w:rsidP="009D0D47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27BECD97" wp14:editId="73ABBF81">
            <wp:simplePos x="0" y="0"/>
            <wp:positionH relativeFrom="column">
              <wp:posOffset>-681355</wp:posOffset>
            </wp:positionH>
            <wp:positionV relativeFrom="paragraph">
              <wp:posOffset>365125</wp:posOffset>
            </wp:positionV>
            <wp:extent cx="6751955" cy="2225040"/>
            <wp:effectExtent l="0" t="0" r="0" b="3810"/>
            <wp:wrapNone/>
            <wp:docPr id="111" name="Grafik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784" cy="222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115">
        <w:rPr>
          <w:lang w:val="en-US" w:eastAsia="x-none"/>
        </w:rPr>
        <w:t>- Results: START:</w:t>
      </w:r>
      <w:r w:rsidR="00211ADE">
        <w:rPr>
          <w:lang w:val="en-US" w:eastAsia="x-none"/>
        </w:rPr>
        <w:t xml:space="preserve"> 17:23</w:t>
      </w:r>
      <w:r w:rsidR="00F47115">
        <w:rPr>
          <w:lang w:val="en-US" w:eastAsia="x-none"/>
        </w:rPr>
        <w:t>; END:</w:t>
      </w:r>
      <w:r w:rsidR="004B6B2A">
        <w:rPr>
          <w:lang w:val="en-US" w:eastAsia="x-none"/>
        </w:rPr>
        <w:t xml:space="preserve"> 19:11</w:t>
      </w:r>
    </w:p>
    <w:p w14:paraId="0C018A69" w14:textId="25366065" w:rsidR="008B7106" w:rsidRDefault="008B7106" w:rsidP="008B7106">
      <w:pPr>
        <w:rPr>
          <w:lang w:val="en-US" w:eastAsia="x-none"/>
        </w:rPr>
      </w:pPr>
    </w:p>
    <w:p w14:paraId="321CC3F5" w14:textId="475907C0" w:rsidR="00764AD2" w:rsidRPr="00764AD2" w:rsidRDefault="00764AD2" w:rsidP="00764AD2">
      <w:pPr>
        <w:rPr>
          <w:lang w:val="en-US" w:eastAsia="x-none"/>
        </w:rPr>
      </w:pPr>
    </w:p>
    <w:p w14:paraId="3D8B20B3" w14:textId="1D72459A" w:rsidR="00764AD2" w:rsidRPr="00764AD2" w:rsidRDefault="00764AD2" w:rsidP="00764AD2">
      <w:pPr>
        <w:rPr>
          <w:lang w:val="en-US" w:eastAsia="x-none"/>
        </w:rPr>
      </w:pPr>
    </w:p>
    <w:p w14:paraId="43E4DEDD" w14:textId="3E46ADC9" w:rsidR="00764AD2" w:rsidRPr="00764AD2" w:rsidRDefault="00764AD2" w:rsidP="00764AD2">
      <w:pPr>
        <w:rPr>
          <w:lang w:val="en-US" w:eastAsia="x-none"/>
        </w:rPr>
      </w:pPr>
    </w:p>
    <w:p w14:paraId="3885C845" w14:textId="7F60C725" w:rsidR="00764AD2" w:rsidRPr="00764AD2" w:rsidRDefault="00764AD2" w:rsidP="00764AD2">
      <w:pPr>
        <w:rPr>
          <w:lang w:val="en-US" w:eastAsia="x-none"/>
        </w:rPr>
      </w:pPr>
    </w:p>
    <w:p w14:paraId="3EC4CC9B" w14:textId="1EEA1B05" w:rsidR="00764AD2" w:rsidRPr="00764AD2" w:rsidRDefault="00764AD2" w:rsidP="00764AD2">
      <w:pPr>
        <w:rPr>
          <w:lang w:val="en-US" w:eastAsia="x-none"/>
        </w:rPr>
      </w:pPr>
    </w:p>
    <w:p w14:paraId="161B57F3" w14:textId="3209C38B" w:rsidR="00764AD2" w:rsidRPr="00764AD2" w:rsidRDefault="00764AD2" w:rsidP="00764AD2">
      <w:pPr>
        <w:rPr>
          <w:lang w:val="en-US" w:eastAsia="x-none"/>
        </w:rPr>
      </w:pPr>
    </w:p>
    <w:p w14:paraId="3B9F832A" w14:textId="7177A9A9" w:rsidR="00764AD2" w:rsidRDefault="00764AD2" w:rsidP="00764AD2">
      <w:pPr>
        <w:rPr>
          <w:lang w:val="en-US" w:eastAsia="x-none"/>
        </w:rPr>
      </w:pPr>
    </w:p>
    <w:p w14:paraId="16B4BC92" w14:textId="2EB2F067" w:rsidR="00764AD2" w:rsidRDefault="00764AD2" w:rsidP="00764AD2">
      <w:pPr>
        <w:rPr>
          <w:lang w:val="en-US" w:eastAsia="x-none"/>
        </w:rPr>
      </w:pPr>
    </w:p>
    <w:p w14:paraId="21BD5E36" w14:textId="78D3F955" w:rsidR="00764AD2" w:rsidRDefault="00764AD2" w:rsidP="00764AD2">
      <w:pPr>
        <w:rPr>
          <w:lang w:val="en-US" w:eastAsia="x-none"/>
        </w:rPr>
      </w:pPr>
    </w:p>
    <w:p w14:paraId="77112929" w14:textId="686510B0" w:rsidR="00764AD2" w:rsidRDefault="00764AD2" w:rsidP="00764AD2">
      <w:pPr>
        <w:rPr>
          <w:lang w:val="en-US" w:eastAsia="x-none"/>
        </w:rPr>
      </w:pPr>
    </w:p>
    <w:p w14:paraId="083E2774" w14:textId="537C35C0" w:rsidR="00764AD2" w:rsidRDefault="00764AD2" w:rsidP="00764AD2">
      <w:pPr>
        <w:rPr>
          <w:lang w:val="en-US" w:eastAsia="x-none"/>
        </w:rPr>
      </w:pPr>
    </w:p>
    <w:p w14:paraId="5F26F1D2" w14:textId="7417F4C8" w:rsidR="00764AD2" w:rsidRDefault="00764AD2" w:rsidP="00764AD2">
      <w:pPr>
        <w:rPr>
          <w:lang w:val="en-US" w:eastAsia="x-none"/>
        </w:rPr>
      </w:pPr>
    </w:p>
    <w:p w14:paraId="56168149" w14:textId="35421AE4" w:rsidR="00764AD2" w:rsidRPr="005701E7" w:rsidRDefault="00764AD2" w:rsidP="00764AD2">
      <w:pPr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07CBF909" wp14:editId="79A932C4">
            <wp:simplePos x="0" y="0"/>
            <wp:positionH relativeFrom="margin">
              <wp:align>left</wp:align>
            </wp:positionH>
            <wp:positionV relativeFrom="paragraph">
              <wp:posOffset>-1269</wp:posOffset>
            </wp:positionV>
            <wp:extent cx="2944564" cy="2156460"/>
            <wp:effectExtent l="0" t="0" r="8255" b="0"/>
            <wp:wrapNone/>
            <wp:docPr id="115" name="Grafik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564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4AF0C" w14:textId="7B2F937B" w:rsidR="00764AD2" w:rsidRDefault="00764AD2" w:rsidP="00764AD2">
      <w:pPr>
        <w:tabs>
          <w:tab w:val="left" w:pos="900"/>
        </w:tabs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1680AAF9" wp14:editId="22AC593E">
            <wp:simplePos x="0" y="0"/>
            <wp:positionH relativeFrom="margin">
              <wp:posOffset>3124200</wp:posOffset>
            </wp:positionH>
            <wp:positionV relativeFrom="paragraph">
              <wp:posOffset>7620</wp:posOffset>
            </wp:positionV>
            <wp:extent cx="2584048" cy="1790700"/>
            <wp:effectExtent l="0" t="0" r="6985" b="0"/>
            <wp:wrapNone/>
            <wp:docPr id="116" name="Grafik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04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eastAsia="x-none"/>
        </w:rPr>
        <w:tab/>
      </w:r>
    </w:p>
    <w:p w14:paraId="3387A0F7" w14:textId="5A5BCF93" w:rsidR="00764AD2" w:rsidRPr="00764AD2" w:rsidRDefault="00764AD2" w:rsidP="00764AD2">
      <w:pPr>
        <w:rPr>
          <w:lang w:val="en-US" w:eastAsia="x-none"/>
        </w:rPr>
      </w:pPr>
    </w:p>
    <w:p w14:paraId="5AB30FD0" w14:textId="66C6FEF3" w:rsidR="00764AD2" w:rsidRPr="00764AD2" w:rsidRDefault="00764AD2" w:rsidP="00764AD2">
      <w:pPr>
        <w:rPr>
          <w:lang w:val="en-US" w:eastAsia="x-none"/>
        </w:rPr>
      </w:pPr>
    </w:p>
    <w:p w14:paraId="1D22D1DA" w14:textId="6DF93CF5" w:rsidR="00764AD2" w:rsidRPr="00764AD2" w:rsidRDefault="00764AD2" w:rsidP="00764AD2">
      <w:pPr>
        <w:rPr>
          <w:lang w:val="en-US" w:eastAsia="x-none"/>
        </w:rPr>
      </w:pPr>
    </w:p>
    <w:p w14:paraId="3A1098F8" w14:textId="29C92874" w:rsidR="00764AD2" w:rsidRPr="00764AD2" w:rsidRDefault="00764AD2" w:rsidP="00764AD2">
      <w:pPr>
        <w:rPr>
          <w:lang w:val="en-US" w:eastAsia="x-none"/>
        </w:rPr>
      </w:pPr>
    </w:p>
    <w:p w14:paraId="2521B31F" w14:textId="18E182F5" w:rsidR="00764AD2" w:rsidRPr="00764AD2" w:rsidRDefault="00764AD2" w:rsidP="00764AD2">
      <w:pPr>
        <w:rPr>
          <w:lang w:val="en-US" w:eastAsia="x-none"/>
        </w:rPr>
      </w:pPr>
    </w:p>
    <w:p w14:paraId="1E69AA8D" w14:textId="56C0A9E1" w:rsidR="00764AD2" w:rsidRDefault="00764AD2" w:rsidP="00764AD2">
      <w:pPr>
        <w:rPr>
          <w:lang w:val="en-US" w:eastAsia="x-none"/>
        </w:rPr>
      </w:pPr>
    </w:p>
    <w:p w14:paraId="63853901" w14:textId="7575ABFA" w:rsidR="00764AD2" w:rsidRDefault="00764AD2" w:rsidP="00764AD2">
      <w:pPr>
        <w:tabs>
          <w:tab w:val="left" w:pos="1128"/>
        </w:tabs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339B226C" wp14:editId="3E5390B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399405" cy="1943100"/>
            <wp:effectExtent l="0" t="0" r="0" b="0"/>
            <wp:wrapNone/>
            <wp:docPr id="114" name="Grafik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AB367" w14:textId="26E31F09" w:rsidR="00764AD2" w:rsidRDefault="00764AD2" w:rsidP="00764AD2">
      <w:pPr>
        <w:rPr>
          <w:lang w:val="en-US" w:eastAsia="x-none"/>
        </w:rPr>
      </w:pPr>
    </w:p>
    <w:p w14:paraId="722A6758" w14:textId="3084ADC2" w:rsidR="00764AD2" w:rsidRPr="00764AD2" w:rsidRDefault="00764AD2" w:rsidP="00764AD2">
      <w:pPr>
        <w:rPr>
          <w:lang w:val="en-US" w:eastAsia="x-none"/>
        </w:rPr>
      </w:pPr>
    </w:p>
    <w:p w14:paraId="6D0AB08F" w14:textId="4E2449EC" w:rsidR="00764AD2" w:rsidRPr="00764AD2" w:rsidRDefault="00764AD2" w:rsidP="00764AD2">
      <w:pPr>
        <w:rPr>
          <w:lang w:val="en-US" w:eastAsia="x-none"/>
        </w:rPr>
      </w:pPr>
    </w:p>
    <w:p w14:paraId="6134B2D5" w14:textId="3DBD75E3" w:rsidR="00764AD2" w:rsidRPr="00764AD2" w:rsidRDefault="00764AD2" w:rsidP="00764AD2">
      <w:pPr>
        <w:rPr>
          <w:lang w:val="en-US" w:eastAsia="x-none"/>
        </w:rPr>
      </w:pPr>
    </w:p>
    <w:p w14:paraId="28605D82" w14:textId="13F0081D" w:rsidR="00764AD2" w:rsidRPr="00764AD2" w:rsidRDefault="00764AD2" w:rsidP="00764AD2">
      <w:pPr>
        <w:rPr>
          <w:lang w:val="en-US" w:eastAsia="x-none"/>
        </w:rPr>
      </w:pPr>
    </w:p>
    <w:p w14:paraId="7A7409BD" w14:textId="50A68342" w:rsidR="00764AD2" w:rsidRDefault="00764AD2" w:rsidP="00764AD2">
      <w:pPr>
        <w:rPr>
          <w:lang w:val="en-US" w:eastAsia="x-none"/>
        </w:rPr>
      </w:pPr>
    </w:p>
    <w:p w14:paraId="1F064E86" w14:textId="4FFF3276" w:rsidR="00764AD2" w:rsidRDefault="00764AD2" w:rsidP="00764AD2">
      <w:pPr>
        <w:rPr>
          <w:lang w:val="en-US" w:eastAsia="x-none"/>
        </w:rPr>
      </w:pPr>
    </w:p>
    <w:p w14:paraId="2225B960" w14:textId="459EEA7A" w:rsidR="00764AD2" w:rsidRDefault="00764AD2" w:rsidP="00764AD2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7C96328B" w14:textId="2F229782" w:rsidR="00764AD2" w:rsidRDefault="00764AD2" w:rsidP="00764AD2">
      <w:pPr>
        <w:rPr>
          <w:lang w:val="en-US" w:eastAsia="x-none"/>
        </w:rPr>
      </w:pPr>
      <w:r>
        <w:rPr>
          <w:lang w:val="en-US" w:eastAsia="x-none"/>
        </w:rPr>
        <w:tab/>
        <w:t>- It does not converge at all. BAD RUN!</w:t>
      </w:r>
      <w:r w:rsidR="00080565">
        <w:rPr>
          <w:lang w:val="en-US" w:eastAsia="x-none"/>
        </w:rPr>
        <w:br/>
        <w:t xml:space="preserve"> </w:t>
      </w:r>
      <w:r w:rsidR="00080565">
        <w:rPr>
          <w:lang w:val="en-US" w:eastAsia="x-none"/>
        </w:rPr>
        <w:tab/>
      </w:r>
      <w:r w:rsidR="00080565" w:rsidRPr="00080565">
        <w:rPr>
          <w:lang w:val="en-US" w:eastAsia="x-none"/>
        </w:rPr>
        <w:sym w:font="Wingdings" w:char="F0E8"/>
      </w:r>
      <w:r w:rsidR="00080565">
        <w:rPr>
          <w:lang w:val="en-US" w:eastAsia="x-none"/>
        </w:rPr>
        <w:t xml:space="preserve"> </w:t>
      </w:r>
      <w:r w:rsidR="00115187">
        <w:rPr>
          <w:lang w:val="en-US" w:eastAsia="x-none"/>
        </w:rPr>
        <w:t xml:space="preserve">Probably </w:t>
      </w:r>
      <w:r w:rsidR="0074377A">
        <w:rPr>
          <w:lang w:val="en-US" w:eastAsia="x-none"/>
        </w:rPr>
        <w:t>it’s the extended y-value</w:t>
      </w:r>
      <w:r w:rsidR="00006832">
        <w:rPr>
          <w:lang w:val="en-US" w:eastAsia="x-none"/>
        </w:rPr>
        <w:t>; try to reduce the learning rate by 60%.</w:t>
      </w:r>
    </w:p>
    <w:p w14:paraId="5D1B1A56" w14:textId="290A1AE7" w:rsidR="00A4452E" w:rsidRDefault="00A4452E" w:rsidP="00764AD2">
      <w:pPr>
        <w:rPr>
          <w:lang w:val="en-US" w:eastAsia="x-none"/>
        </w:rPr>
      </w:pPr>
      <w:r>
        <w:rPr>
          <w:lang w:val="en-US" w:eastAsia="x-none"/>
        </w:rPr>
        <w:tab/>
        <w:t>- Value Loss looks very bad</w:t>
      </w:r>
    </w:p>
    <w:p w14:paraId="06778277" w14:textId="31D4C9D3" w:rsidR="001D70B5" w:rsidRDefault="001D70B5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4B4F7F24" w14:textId="6B4CABE8" w:rsidR="001D70B5" w:rsidRDefault="001D70B5" w:rsidP="00764AD2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27)</w:t>
      </w:r>
      <w:r>
        <w:rPr>
          <w:lang w:val="en-US" w:eastAsia="x-none"/>
        </w:rPr>
        <w:tab/>
      </w:r>
      <w:r w:rsidR="000546B1">
        <w:rPr>
          <w:lang w:val="en-US" w:eastAsia="x-none"/>
        </w:rPr>
        <w:t>Like 26), but with a learning rate of 1.5e-5</w:t>
      </w:r>
    </w:p>
    <w:p w14:paraId="7BECB873" w14:textId="77777777" w:rsidR="00B76422" w:rsidRDefault="00B76422" w:rsidP="00B76422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436D1494" w14:textId="77777777" w:rsidR="00B76422" w:rsidRDefault="00B76422" w:rsidP="00B76422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[-1</w:t>
      </w:r>
      <w:r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, 1</w:t>
      </w:r>
      <w:r>
        <w:rPr>
          <w:noProof/>
          <w:highlight w:val="yellow"/>
          <w:lang w:val="en-US"/>
        </w:rPr>
        <w:t>00</w:t>
      </w:r>
      <w:r w:rsidRPr="003626BE">
        <w:rPr>
          <w:noProof/>
          <w:highlight w:val="yellow"/>
          <w:lang w:val="en-US"/>
        </w:rPr>
        <w:t>]</w:t>
      </w:r>
    </w:p>
    <w:p w14:paraId="4ABB54E5" w14:textId="30CB7650" w:rsidR="00B76422" w:rsidRDefault="00B76422" w:rsidP="00B76422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9122B6">
        <w:rPr>
          <w:noProof/>
          <w:highlight w:val="yellow"/>
          <w:lang w:val="en-US"/>
        </w:rPr>
        <w:t>iv)</w:t>
      </w:r>
      <w:r w:rsidRPr="009122B6">
        <w:rPr>
          <w:noProof/>
          <w:highlight w:val="yellow"/>
          <w:lang w:val="en-US"/>
        </w:rPr>
        <w:tab/>
        <w:t xml:space="preserve">learning_rate = </w:t>
      </w:r>
      <w:r w:rsidR="009122B6" w:rsidRPr="009122B6">
        <w:rPr>
          <w:noProof/>
          <w:highlight w:val="yellow"/>
          <w:lang w:val="en-US"/>
        </w:rPr>
        <w:t>1.5</w:t>
      </w:r>
      <w:r w:rsidRPr="009122B6">
        <w:rPr>
          <w:noProof/>
          <w:highlight w:val="yellow"/>
          <w:lang w:val="en-US"/>
        </w:rPr>
        <w:t>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>n_minibatch</w:t>
      </w:r>
      <w:r w:rsidRPr="009122B6">
        <w:rPr>
          <w:noProof/>
          <w:highlight w:val="yellow"/>
          <w:lang w:val="en-US"/>
        </w:rPr>
        <w:t>es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776BC18A" w14:textId="1E5D3B31" w:rsidR="00B76422" w:rsidRDefault="00C86C3B" w:rsidP="00764AD2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7DFA5239" wp14:editId="01A4B39C">
            <wp:simplePos x="0" y="0"/>
            <wp:positionH relativeFrom="column">
              <wp:posOffset>-772795</wp:posOffset>
            </wp:positionH>
            <wp:positionV relativeFrom="paragraph">
              <wp:posOffset>231140</wp:posOffset>
            </wp:positionV>
            <wp:extent cx="6839585" cy="2164080"/>
            <wp:effectExtent l="0" t="0" r="0" b="7620"/>
            <wp:wrapNone/>
            <wp:docPr id="117" name="Grafik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324" cy="21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CE1">
        <w:rPr>
          <w:lang w:val="en-US" w:eastAsia="x-none"/>
        </w:rPr>
        <w:t>- Results: START: 20:4</w:t>
      </w:r>
      <w:r w:rsidR="001D2821">
        <w:rPr>
          <w:lang w:val="en-US" w:eastAsia="x-none"/>
        </w:rPr>
        <w:t>2</w:t>
      </w:r>
      <w:r w:rsidR="002F5CE1">
        <w:rPr>
          <w:lang w:val="en-US" w:eastAsia="x-none"/>
        </w:rPr>
        <w:t>; END:</w:t>
      </w:r>
      <w:r w:rsidR="003536BE">
        <w:rPr>
          <w:lang w:val="en-US" w:eastAsia="x-none"/>
        </w:rPr>
        <w:t xml:space="preserve"> 21:08</w:t>
      </w:r>
    </w:p>
    <w:p w14:paraId="5C231290" w14:textId="7691F826" w:rsidR="00C86C3B" w:rsidRDefault="00C86C3B" w:rsidP="00764AD2">
      <w:pPr>
        <w:rPr>
          <w:lang w:val="en-US" w:eastAsia="x-none"/>
        </w:rPr>
      </w:pPr>
    </w:p>
    <w:p w14:paraId="58E9C117" w14:textId="47BC7583" w:rsidR="00A2363D" w:rsidRPr="00A2363D" w:rsidRDefault="00A2363D" w:rsidP="00A2363D">
      <w:pPr>
        <w:rPr>
          <w:lang w:val="en-US" w:eastAsia="x-none"/>
        </w:rPr>
      </w:pPr>
    </w:p>
    <w:p w14:paraId="23F4EB6C" w14:textId="05F856FE" w:rsidR="00A2363D" w:rsidRPr="00A2363D" w:rsidRDefault="00A2363D" w:rsidP="00A2363D">
      <w:pPr>
        <w:rPr>
          <w:lang w:val="en-US" w:eastAsia="x-none"/>
        </w:rPr>
      </w:pPr>
    </w:p>
    <w:p w14:paraId="232E1010" w14:textId="392AFBB9" w:rsidR="00A2363D" w:rsidRPr="00A2363D" w:rsidRDefault="00A2363D" w:rsidP="00A2363D">
      <w:pPr>
        <w:rPr>
          <w:lang w:val="en-US" w:eastAsia="x-none"/>
        </w:rPr>
      </w:pPr>
    </w:p>
    <w:p w14:paraId="4107ADBE" w14:textId="5EA11B14" w:rsidR="00A2363D" w:rsidRPr="00A2363D" w:rsidRDefault="00A2363D" w:rsidP="00A2363D">
      <w:pPr>
        <w:rPr>
          <w:lang w:val="en-US" w:eastAsia="x-none"/>
        </w:rPr>
      </w:pPr>
    </w:p>
    <w:p w14:paraId="6598ABED" w14:textId="2B188CDC" w:rsidR="00A2363D" w:rsidRPr="00A2363D" w:rsidRDefault="00A2363D" w:rsidP="00A2363D">
      <w:pPr>
        <w:rPr>
          <w:lang w:val="en-US" w:eastAsia="x-none"/>
        </w:rPr>
      </w:pPr>
    </w:p>
    <w:p w14:paraId="39F8917F" w14:textId="4F036B15" w:rsidR="00A2363D" w:rsidRDefault="00A2363D" w:rsidP="00A2363D">
      <w:pPr>
        <w:rPr>
          <w:lang w:val="en-US" w:eastAsia="x-none"/>
        </w:rPr>
      </w:pPr>
    </w:p>
    <w:p w14:paraId="6883518F" w14:textId="67E08D64" w:rsidR="00A2363D" w:rsidRDefault="00A2363D" w:rsidP="00A2363D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1B0AAB63" wp14:editId="690B505A">
            <wp:simplePos x="0" y="0"/>
            <wp:positionH relativeFrom="column">
              <wp:posOffset>-94615</wp:posOffset>
            </wp:positionH>
            <wp:positionV relativeFrom="paragraph">
              <wp:posOffset>294005</wp:posOffset>
            </wp:positionV>
            <wp:extent cx="3228975" cy="2324100"/>
            <wp:effectExtent l="0" t="0" r="9525" b="0"/>
            <wp:wrapNone/>
            <wp:docPr id="118" name="Grafik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AAAC2" w14:textId="113FC635" w:rsidR="00A2363D" w:rsidRDefault="00A2363D" w:rsidP="00A2363D">
      <w:pPr>
        <w:rPr>
          <w:lang w:val="en-US" w:eastAsia="x-none"/>
        </w:rPr>
      </w:pPr>
    </w:p>
    <w:p w14:paraId="46AF781B" w14:textId="0FB0AC21" w:rsidR="00A2363D" w:rsidRPr="00A2363D" w:rsidRDefault="00A2363D" w:rsidP="00A2363D">
      <w:pPr>
        <w:rPr>
          <w:lang w:val="en-US" w:eastAsia="x-none"/>
        </w:rPr>
      </w:pPr>
    </w:p>
    <w:p w14:paraId="07C839BF" w14:textId="275BFA01" w:rsidR="00A2363D" w:rsidRPr="00A2363D" w:rsidRDefault="00A2363D" w:rsidP="00A2363D">
      <w:pPr>
        <w:rPr>
          <w:lang w:val="en-US" w:eastAsia="x-none"/>
        </w:rPr>
      </w:pPr>
    </w:p>
    <w:p w14:paraId="0E92B2E3" w14:textId="2CE55C9F" w:rsidR="00A2363D" w:rsidRPr="00A2363D" w:rsidRDefault="00A2363D" w:rsidP="00A2363D">
      <w:pPr>
        <w:rPr>
          <w:lang w:val="en-US" w:eastAsia="x-none"/>
        </w:rPr>
      </w:pPr>
    </w:p>
    <w:p w14:paraId="761F1567" w14:textId="218501DD" w:rsidR="00A2363D" w:rsidRPr="00A2363D" w:rsidRDefault="00A2363D" w:rsidP="00A2363D">
      <w:pPr>
        <w:rPr>
          <w:lang w:val="en-US" w:eastAsia="x-none"/>
        </w:rPr>
      </w:pPr>
    </w:p>
    <w:p w14:paraId="06A52F10" w14:textId="0A0B3FFF" w:rsidR="00A2363D" w:rsidRDefault="00A2363D" w:rsidP="00A2363D">
      <w:pPr>
        <w:rPr>
          <w:lang w:val="en-US" w:eastAsia="x-none"/>
        </w:rPr>
      </w:pPr>
    </w:p>
    <w:p w14:paraId="6CA2E28A" w14:textId="3FD9BE38" w:rsidR="00A2363D" w:rsidRDefault="00A2363D" w:rsidP="00A2363D">
      <w:pPr>
        <w:rPr>
          <w:lang w:val="en-US" w:eastAsia="x-none"/>
        </w:rPr>
      </w:pPr>
    </w:p>
    <w:p w14:paraId="1F634E60" w14:textId="3FC27F28" w:rsidR="00A2363D" w:rsidRDefault="00A2363D" w:rsidP="00A2363D">
      <w:pPr>
        <w:rPr>
          <w:lang w:val="en-US" w:eastAsia="x-none"/>
        </w:rPr>
      </w:pPr>
    </w:p>
    <w:p w14:paraId="239509E9" w14:textId="27A9E419" w:rsidR="00A2363D" w:rsidRDefault="00A2363D" w:rsidP="00A2363D">
      <w:pPr>
        <w:rPr>
          <w:lang w:val="en-US" w:eastAsia="x-none"/>
        </w:rPr>
      </w:pPr>
    </w:p>
    <w:p w14:paraId="3BA04C41" w14:textId="3216190D" w:rsidR="00A2363D" w:rsidRDefault="00A2363D" w:rsidP="00A2363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EB64A1" wp14:editId="18651685">
            <wp:extent cx="5399405" cy="1967230"/>
            <wp:effectExtent l="0" t="0" r="0" b="0"/>
            <wp:docPr id="119" name="Grafik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DE0B" w14:textId="2FC04386" w:rsidR="00C61C09" w:rsidRDefault="00C61C09" w:rsidP="00C61C09">
      <w:pPr>
        <w:rPr>
          <w:noProof/>
        </w:rPr>
      </w:pPr>
      <w:r>
        <w:rPr>
          <w:lang w:val="en-US" w:eastAsia="x-none"/>
        </w:rPr>
        <w:tab/>
      </w:r>
      <w:r>
        <w:rPr>
          <w:noProof/>
        </w:rPr>
        <w:drawing>
          <wp:inline distT="0" distB="0" distL="0" distR="0" wp14:anchorId="2C908188" wp14:editId="3EC61AB8">
            <wp:extent cx="3219450" cy="2352675"/>
            <wp:effectExtent l="0" t="0" r="0" b="9525"/>
            <wp:docPr id="120" name="Grafik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364E" w14:textId="4B265C57" w:rsidR="00C61C09" w:rsidRPr="0057196B" w:rsidRDefault="00CB6071" w:rsidP="00C61C09">
      <w:pPr>
        <w:rPr>
          <w:noProof/>
          <w:lang w:val="en-US"/>
        </w:rPr>
      </w:pPr>
      <w:r w:rsidRPr="0057196B">
        <w:rPr>
          <w:noProof/>
          <w:lang w:val="en-US"/>
        </w:rPr>
        <w:t>- Notes:</w:t>
      </w:r>
    </w:p>
    <w:p w14:paraId="19B15870" w14:textId="7E99F1FB" w:rsidR="00CB6071" w:rsidRDefault="00CB6071" w:rsidP="00C61C09">
      <w:pPr>
        <w:rPr>
          <w:noProof/>
          <w:lang w:val="en-US"/>
        </w:rPr>
      </w:pPr>
      <w:r w:rsidRPr="0057196B">
        <w:rPr>
          <w:noProof/>
          <w:lang w:val="en-US"/>
        </w:rPr>
        <w:tab/>
      </w:r>
      <w:r w:rsidRPr="00CB6071">
        <w:rPr>
          <w:noProof/>
          <w:lang w:val="en-US"/>
        </w:rPr>
        <w:t>- There is no evidence o</w:t>
      </w:r>
      <w:r>
        <w:rPr>
          <w:noProof/>
          <w:lang w:val="en-US"/>
        </w:rPr>
        <w:t>f convergence. BAD RUN.</w:t>
      </w:r>
    </w:p>
    <w:p w14:paraId="72E5218B" w14:textId="085F5E63" w:rsidR="00BD0EEB" w:rsidRPr="00CB6071" w:rsidRDefault="00BD0EEB" w:rsidP="00C61C09">
      <w:pPr>
        <w:rPr>
          <w:noProof/>
          <w:lang w:val="en-US"/>
        </w:rPr>
      </w:pPr>
      <w:r>
        <w:rPr>
          <w:noProof/>
          <w:lang w:val="en-US"/>
        </w:rPr>
        <w:tab/>
        <w:t>- As can be seen in the value loss, this solution does not improve at all</w:t>
      </w:r>
    </w:p>
    <w:p w14:paraId="56D9FF12" w14:textId="7491CB97" w:rsidR="00DD3490" w:rsidRDefault="00DD3490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183C55DF" w14:textId="48230ABF" w:rsidR="00C61C09" w:rsidRDefault="00DD3490" w:rsidP="00DD3490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28)</w:t>
      </w:r>
      <w:r w:rsidR="00350C81">
        <w:rPr>
          <w:b/>
          <w:lang w:val="en-US" w:eastAsia="x-none"/>
        </w:rPr>
        <w:tab/>
      </w:r>
      <w:r>
        <w:rPr>
          <w:lang w:val="en-US" w:eastAsia="x-none"/>
        </w:rPr>
        <w:t>Like 2</w:t>
      </w:r>
      <w:r w:rsidR="00B35D15">
        <w:rPr>
          <w:lang w:val="en-US" w:eastAsia="x-none"/>
        </w:rPr>
        <w:t>6</w:t>
      </w:r>
      <w:r>
        <w:rPr>
          <w:lang w:val="en-US" w:eastAsia="x-none"/>
        </w:rPr>
        <w:t>), but with a more realistic action space.</w:t>
      </w:r>
    </w:p>
    <w:p w14:paraId="5E0B2D7D" w14:textId="77777777" w:rsidR="00066A07" w:rsidRDefault="00066A07" w:rsidP="00066A07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6DDCF12B" w14:textId="61A5A38A" w:rsidR="00066A07" w:rsidRDefault="00066A07" w:rsidP="00066A07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626BE">
        <w:rPr>
          <w:noProof/>
          <w:highlight w:val="yellow"/>
          <w:lang w:val="en-US"/>
        </w:rPr>
        <w:t>[-</w:t>
      </w:r>
      <w:r>
        <w:rPr>
          <w:noProof/>
          <w:highlight w:val="yellow"/>
          <w:lang w:val="en-US"/>
        </w:rPr>
        <w:t>5</w:t>
      </w:r>
      <w:r w:rsidRPr="003626BE">
        <w:rPr>
          <w:noProof/>
          <w:highlight w:val="yellow"/>
          <w:lang w:val="en-US"/>
        </w:rPr>
        <w:t xml:space="preserve">, </w:t>
      </w:r>
      <w:r>
        <w:rPr>
          <w:noProof/>
          <w:highlight w:val="yellow"/>
          <w:lang w:val="en-US"/>
        </w:rPr>
        <w:t>5</w:t>
      </w:r>
      <w:r w:rsidRPr="003626BE">
        <w:rPr>
          <w:noProof/>
          <w:highlight w:val="yellow"/>
          <w:lang w:val="en-US"/>
        </w:rPr>
        <w:t>]</w:t>
      </w:r>
    </w:p>
    <w:p w14:paraId="501CF9E1" w14:textId="77777777" w:rsidR="00066A07" w:rsidRDefault="00066A07" w:rsidP="00066A07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67C2A70A" w14:textId="4FDE1766" w:rsidR="00B35D15" w:rsidRDefault="00063978" w:rsidP="00DD3490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173CC137" wp14:editId="32DD74E7">
            <wp:simplePos x="0" y="0"/>
            <wp:positionH relativeFrom="column">
              <wp:posOffset>-734695</wp:posOffset>
            </wp:positionH>
            <wp:positionV relativeFrom="paragraph">
              <wp:posOffset>322580</wp:posOffset>
            </wp:positionV>
            <wp:extent cx="6750904" cy="1950720"/>
            <wp:effectExtent l="0" t="0" r="0" b="0"/>
            <wp:wrapNone/>
            <wp:docPr id="109" name="Grafik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865" cy="195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ED6">
        <w:rPr>
          <w:lang w:val="en-US" w:eastAsia="x-none"/>
        </w:rPr>
        <w:t>- Results: START: 10:22; END:</w:t>
      </w:r>
      <w:r w:rsidR="008126BA">
        <w:rPr>
          <w:lang w:val="en-US" w:eastAsia="x-none"/>
        </w:rPr>
        <w:t xml:space="preserve"> 11:05</w:t>
      </w:r>
    </w:p>
    <w:p w14:paraId="39222CCC" w14:textId="74DA88B9" w:rsidR="00063978" w:rsidRDefault="00063978" w:rsidP="00063978">
      <w:pPr>
        <w:rPr>
          <w:lang w:val="en-US" w:eastAsia="x-none"/>
        </w:rPr>
      </w:pPr>
    </w:p>
    <w:p w14:paraId="7EBC13FE" w14:textId="4ECCA743" w:rsidR="00063978" w:rsidRPr="00063978" w:rsidRDefault="00063978" w:rsidP="00063978">
      <w:pPr>
        <w:rPr>
          <w:lang w:val="en-US" w:eastAsia="x-none"/>
        </w:rPr>
      </w:pPr>
    </w:p>
    <w:p w14:paraId="1C39873D" w14:textId="6605F717" w:rsidR="00063978" w:rsidRPr="00063978" w:rsidRDefault="00063978" w:rsidP="00063978">
      <w:pPr>
        <w:rPr>
          <w:lang w:val="en-US" w:eastAsia="x-none"/>
        </w:rPr>
      </w:pPr>
    </w:p>
    <w:p w14:paraId="0DE51596" w14:textId="2879C202" w:rsidR="00063978" w:rsidRPr="00063978" w:rsidRDefault="00063978" w:rsidP="00063978">
      <w:pPr>
        <w:rPr>
          <w:lang w:val="en-US" w:eastAsia="x-none"/>
        </w:rPr>
      </w:pPr>
    </w:p>
    <w:p w14:paraId="62148823" w14:textId="48B79682" w:rsidR="00063978" w:rsidRPr="00063978" w:rsidRDefault="00063978" w:rsidP="00063978">
      <w:pPr>
        <w:rPr>
          <w:lang w:val="en-US" w:eastAsia="x-none"/>
        </w:rPr>
      </w:pPr>
    </w:p>
    <w:p w14:paraId="5256F705" w14:textId="6D4F4BBD" w:rsidR="00063978" w:rsidRDefault="00063978" w:rsidP="00063978">
      <w:pPr>
        <w:ind w:firstLine="454"/>
        <w:rPr>
          <w:lang w:val="en-US" w:eastAsia="x-none"/>
        </w:rPr>
      </w:pPr>
    </w:p>
    <w:p w14:paraId="16197219" w14:textId="693AD3DD" w:rsidR="00063978" w:rsidRDefault="00063978" w:rsidP="00063978">
      <w:pPr>
        <w:ind w:firstLine="454"/>
        <w:rPr>
          <w:lang w:val="en-US" w:eastAsia="x-none"/>
        </w:rPr>
      </w:pPr>
    </w:p>
    <w:p w14:paraId="5FEBEADF" w14:textId="1D45BFBD" w:rsidR="00063978" w:rsidRDefault="00063978" w:rsidP="00063978">
      <w:pPr>
        <w:rPr>
          <w:lang w:val="en-US" w:eastAsia="x-none"/>
        </w:rPr>
      </w:pPr>
    </w:p>
    <w:p w14:paraId="17D97161" w14:textId="20912933" w:rsidR="00063978" w:rsidRDefault="00063978" w:rsidP="00063978">
      <w:pPr>
        <w:rPr>
          <w:lang w:val="en-US" w:eastAsia="x-none"/>
        </w:rPr>
      </w:pPr>
      <w:r>
        <w:rPr>
          <w:noProof/>
        </w:rPr>
        <w:drawing>
          <wp:inline distT="0" distB="0" distL="0" distR="0" wp14:anchorId="7BE64F0F" wp14:editId="4D73E1DE">
            <wp:extent cx="3286125" cy="2371725"/>
            <wp:effectExtent l="0" t="0" r="9525" b="9525"/>
            <wp:docPr id="113" name="Grafik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D83E" w14:textId="393D0C03" w:rsidR="00063978" w:rsidRDefault="00063978" w:rsidP="00063978">
      <w:pPr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4AB715E2" wp14:editId="7602A10F">
            <wp:simplePos x="0" y="0"/>
            <wp:positionH relativeFrom="margin">
              <wp:align>left</wp:align>
            </wp:positionH>
            <wp:positionV relativeFrom="paragraph">
              <wp:posOffset>2078990</wp:posOffset>
            </wp:positionV>
            <wp:extent cx="2674620" cy="1988001"/>
            <wp:effectExtent l="0" t="0" r="0" b="0"/>
            <wp:wrapNone/>
            <wp:docPr id="112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988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9D0DA86" wp14:editId="10CC4E8C">
            <wp:extent cx="5399405" cy="1969770"/>
            <wp:effectExtent l="0" t="0" r="0" b="0"/>
            <wp:docPr id="121" name="Grafik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CADF" w14:textId="68C3C3D7" w:rsidR="00063978" w:rsidRDefault="00063978" w:rsidP="00063978">
      <w:pPr>
        <w:rPr>
          <w:lang w:val="en-US" w:eastAsia="x-none"/>
        </w:rPr>
      </w:pPr>
    </w:p>
    <w:p w14:paraId="333C4822" w14:textId="4C1FA2CA" w:rsidR="00063978" w:rsidRDefault="00063978" w:rsidP="00063978">
      <w:pPr>
        <w:rPr>
          <w:lang w:val="en-US" w:eastAsia="x-none"/>
        </w:rPr>
      </w:pPr>
    </w:p>
    <w:p w14:paraId="0B9EC6F5" w14:textId="4D983D9F" w:rsidR="00063978" w:rsidRDefault="00063978" w:rsidP="00063978">
      <w:pPr>
        <w:rPr>
          <w:lang w:val="en-US" w:eastAsia="x-none"/>
        </w:rPr>
      </w:pPr>
    </w:p>
    <w:p w14:paraId="65767378" w14:textId="6F2A2272" w:rsidR="00063978" w:rsidRDefault="00063978" w:rsidP="00063978">
      <w:pPr>
        <w:rPr>
          <w:lang w:val="en-US" w:eastAsia="x-none"/>
        </w:rPr>
      </w:pPr>
    </w:p>
    <w:p w14:paraId="73A236D0" w14:textId="2BE928FC" w:rsidR="00063978" w:rsidRDefault="00063978" w:rsidP="00063978">
      <w:pPr>
        <w:rPr>
          <w:lang w:val="en-US" w:eastAsia="x-none"/>
        </w:rPr>
      </w:pPr>
    </w:p>
    <w:p w14:paraId="5B26402A" w14:textId="61758291" w:rsidR="00063978" w:rsidRDefault="00063978" w:rsidP="00063978">
      <w:pPr>
        <w:rPr>
          <w:lang w:val="en-US" w:eastAsia="x-none"/>
        </w:rPr>
      </w:pPr>
    </w:p>
    <w:p w14:paraId="5774DA1F" w14:textId="4D745AD4" w:rsidR="00063978" w:rsidRDefault="00063978" w:rsidP="00063978">
      <w:pPr>
        <w:rPr>
          <w:lang w:val="en-US" w:eastAsia="x-none"/>
        </w:rPr>
      </w:pPr>
    </w:p>
    <w:p w14:paraId="22B4390E" w14:textId="3C0E7EBE" w:rsidR="00063978" w:rsidRDefault="00063978" w:rsidP="00063978">
      <w:pPr>
        <w:rPr>
          <w:lang w:val="en-US" w:eastAsia="x-none"/>
        </w:rPr>
      </w:pPr>
    </w:p>
    <w:p w14:paraId="13211246" w14:textId="37ACA2E9" w:rsidR="002E7211" w:rsidRDefault="002E7211" w:rsidP="00063978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74F28C20" w14:textId="63D60F18" w:rsidR="002E7211" w:rsidRDefault="002E7211" w:rsidP="00063978">
      <w:pPr>
        <w:rPr>
          <w:lang w:val="en-US" w:eastAsia="x-none"/>
        </w:rPr>
      </w:pPr>
      <w:r>
        <w:rPr>
          <w:lang w:val="en-US" w:eastAsia="x-none"/>
        </w:rPr>
        <w:tab/>
        <w:t>- Does not converge. BAD RUN</w:t>
      </w:r>
    </w:p>
    <w:p w14:paraId="260E093A" w14:textId="4DB8A4A4" w:rsidR="002E7211" w:rsidRDefault="002E7211" w:rsidP="00063978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F803AB">
        <w:rPr>
          <w:lang w:val="en-US" w:eastAsia="x-none"/>
        </w:rPr>
        <w:t xml:space="preserve">The solution to the R1 </w:t>
      </w:r>
      <w:proofErr w:type="spellStart"/>
      <w:r w:rsidR="00F803AB">
        <w:rPr>
          <w:lang w:val="en-US" w:eastAsia="x-none"/>
        </w:rPr>
        <w:t>prolem</w:t>
      </w:r>
      <w:proofErr w:type="spellEnd"/>
      <w:r w:rsidR="00F803AB">
        <w:rPr>
          <w:lang w:val="en-US" w:eastAsia="x-none"/>
        </w:rPr>
        <w:t xml:space="preserve"> might be the significant reduction of the clip ratio, so </w:t>
      </w:r>
      <w:r w:rsidR="00F803AB">
        <w:rPr>
          <w:lang w:val="en-US" w:eastAsia="x-none"/>
        </w:rPr>
        <w:br/>
      </w:r>
      <w:r w:rsidR="00F803AB">
        <w:rPr>
          <w:lang w:val="en-US" w:eastAsia="x-none"/>
        </w:rPr>
        <w:tab/>
        <w:t xml:space="preserve">  that the updates within the range [-Boundary, Boundary] are very small. They need</w:t>
      </w:r>
      <w:r w:rsidR="00F803AB">
        <w:rPr>
          <w:lang w:val="en-US" w:eastAsia="x-none"/>
        </w:rPr>
        <w:br/>
      </w:r>
      <w:r w:rsidR="00F803AB">
        <w:rPr>
          <w:lang w:val="en-US" w:eastAsia="x-none"/>
        </w:rPr>
        <w:tab/>
        <w:t xml:space="preserve">  to be small because a difference of 1e-2 can or even 1e-3 can drastically affect the</w:t>
      </w:r>
      <w:r w:rsidR="00F803AB">
        <w:rPr>
          <w:lang w:val="en-US" w:eastAsia="x-none"/>
        </w:rPr>
        <w:br/>
      </w:r>
      <w:r w:rsidR="00F803AB">
        <w:rPr>
          <w:lang w:val="en-US" w:eastAsia="x-none"/>
        </w:rPr>
        <w:tab/>
        <w:t xml:space="preserve">  position of the EE</w:t>
      </w:r>
      <w:r w:rsidR="00F803AB">
        <w:rPr>
          <w:lang w:val="en-US" w:eastAsia="x-none"/>
        </w:rPr>
        <w:br/>
      </w:r>
      <w:r w:rsidR="00F803AB">
        <w:rPr>
          <w:lang w:val="en-US" w:eastAsia="x-none"/>
        </w:rPr>
        <w:tab/>
        <w:t xml:space="preserve">  </w:t>
      </w:r>
      <w:r w:rsidR="00F803AB" w:rsidRPr="00F803AB">
        <w:rPr>
          <w:lang w:val="en-US" w:eastAsia="x-none"/>
        </w:rPr>
        <w:sym w:font="Wingdings" w:char="F0E8"/>
      </w:r>
      <w:r w:rsidR="00F803AB">
        <w:rPr>
          <w:lang w:val="en-US" w:eastAsia="x-none"/>
        </w:rPr>
        <w:tab/>
      </w:r>
      <w:proofErr w:type="spellStart"/>
      <w:r w:rsidR="00F803AB">
        <w:rPr>
          <w:lang w:val="en-US" w:eastAsia="x-none"/>
        </w:rPr>
        <w:t>i</w:t>
      </w:r>
      <w:proofErr w:type="spellEnd"/>
      <w:r w:rsidR="00F803AB">
        <w:rPr>
          <w:lang w:val="en-US" w:eastAsia="x-none"/>
        </w:rPr>
        <w:t>)</w:t>
      </w:r>
      <w:r w:rsidR="00F803AB">
        <w:rPr>
          <w:lang w:val="en-US" w:eastAsia="x-none"/>
        </w:rPr>
        <w:tab/>
        <w:t>Clip Ratio Reduction</w:t>
      </w:r>
      <w:r w:rsidR="00F803AB">
        <w:rPr>
          <w:lang w:val="en-US" w:eastAsia="x-none"/>
        </w:rPr>
        <w:br/>
      </w:r>
      <w:r w:rsidR="00F803AB">
        <w:rPr>
          <w:lang w:val="en-US" w:eastAsia="x-none"/>
        </w:rPr>
        <w:tab/>
      </w:r>
      <w:r w:rsidR="00F803AB">
        <w:rPr>
          <w:lang w:val="en-US" w:eastAsia="x-none"/>
        </w:rPr>
        <w:tab/>
        <w:t>ii)</w:t>
      </w:r>
      <w:r w:rsidR="00F803AB">
        <w:rPr>
          <w:lang w:val="en-US" w:eastAsia="x-none"/>
        </w:rPr>
        <w:tab/>
      </w:r>
      <w:r w:rsidR="002A00A7">
        <w:rPr>
          <w:lang w:val="en-US" w:eastAsia="x-none"/>
        </w:rPr>
        <w:t xml:space="preserve">In General: Whatever </w:t>
      </w:r>
      <w:r w:rsidR="00500037">
        <w:rPr>
          <w:lang w:val="en-US" w:eastAsia="x-none"/>
        </w:rPr>
        <w:t xml:space="preserve">forces the output head to change the mean and the </w:t>
      </w:r>
      <w:r w:rsidR="00500037">
        <w:rPr>
          <w:lang w:val="en-US" w:eastAsia="x-none"/>
        </w:rPr>
        <w:br/>
      </w:r>
      <w:r w:rsidR="00500037">
        <w:rPr>
          <w:lang w:val="en-US" w:eastAsia="x-none"/>
        </w:rPr>
        <w:tab/>
      </w:r>
      <w:r w:rsidR="00500037">
        <w:rPr>
          <w:lang w:val="en-US" w:eastAsia="x-none"/>
        </w:rPr>
        <w:tab/>
      </w:r>
      <w:r w:rsidR="00500037">
        <w:rPr>
          <w:lang w:val="en-US" w:eastAsia="x-none"/>
        </w:rPr>
        <w:tab/>
        <w:t>standard deviation in very small increments.</w:t>
      </w:r>
    </w:p>
    <w:p w14:paraId="3F90FC19" w14:textId="382420BA" w:rsidR="004939E2" w:rsidRDefault="004939E2">
      <w:pPr>
        <w:rPr>
          <w:lang w:val="en-US" w:eastAsia="x-none"/>
        </w:rPr>
      </w:pPr>
      <w:r>
        <w:rPr>
          <w:lang w:val="en-US" w:eastAsia="x-none"/>
        </w:rPr>
        <w:br w:type="page"/>
      </w:r>
    </w:p>
    <w:p w14:paraId="5D084AA6" w14:textId="321835EA" w:rsidR="004939E2" w:rsidRDefault="00D30DF7" w:rsidP="00063978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29)</w:t>
      </w:r>
      <w:r>
        <w:rPr>
          <w:lang w:val="en-US" w:eastAsia="x-none"/>
        </w:rPr>
        <w:t xml:space="preserve"> Based on 21)</w:t>
      </w:r>
      <w:r>
        <w:rPr>
          <w:lang w:val="en-US" w:eastAsia="x-none"/>
        </w:rPr>
        <w:br/>
      </w:r>
      <w:r>
        <w:rPr>
          <w:lang w:val="en-US" w:eastAsia="x-none"/>
        </w:rPr>
        <w:tab/>
        <w:t>- The object spawns in the other tray 50% of the time</w:t>
      </w:r>
    </w:p>
    <w:p w14:paraId="65D9270D" w14:textId="7AFB21A4" w:rsidR="00D30DF7" w:rsidRDefault="00D30DF7" w:rsidP="00063978">
      <w:pPr>
        <w:rPr>
          <w:lang w:val="en-US" w:eastAsia="x-none"/>
        </w:rPr>
      </w:pPr>
      <w:r>
        <w:rPr>
          <w:lang w:val="en-US" w:eastAsia="x-none"/>
        </w:rPr>
        <w:tab/>
        <w:t xml:space="preserve">- If this is the case, </w:t>
      </w:r>
      <w:proofErr w:type="spellStart"/>
      <w:r>
        <w:rPr>
          <w:lang w:val="en-US" w:eastAsia="x-none"/>
        </w:rPr>
        <w:t>pos_target</w:t>
      </w:r>
      <w:proofErr w:type="spellEnd"/>
      <w:r>
        <w:rPr>
          <w:lang w:val="en-US" w:eastAsia="x-none"/>
        </w:rPr>
        <w:t xml:space="preserve"> is shifted in the same amount in positive y-direction</w:t>
      </w:r>
      <w:r>
        <w:rPr>
          <w:lang w:val="en-US" w:eastAsia="x-none"/>
        </w:rPr>
        <w:br/>
      </w:r>
      <w:r>
        <w:rPr>
          <w:lang w:val="en-US" w:eastAsia="x-none"/>
        </w:rPr>
        <w:tab/>
        <w:t xml:space="preserve">  as the object is shifted in the negative y-direction.</w:t>
      </w:r>
    </w:p>
    <w:p w14:paraId="16ACBD8A" w14:textId="54307F93" w:rsidR="00E5604C" w:rsidRDefault="00E5604C" w:rsidP="00E5604C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7BF00DFA" w14:textId="145A69BE" w:rsidR="00E5604C" w:rsidRDefault="00E5604C" w:rsidP="00E5604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self._max_IK_points:</w:t>
      </w:r>
      <w:r>
        <w:rPr>
          <w:noProof/>
          <w:lang w:val="en-US"/>
        </w:rPr>
        <w:tab/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43552E86" w14:textId="54B017FD" w:rsidR="00E5604C" w:rsidRDefault="00E5604C" w:rsidP="00E5604C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>n_steps = 20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5442831C" w14:textId="750B9920" w:rsidR="00E5604C" w:rsidRDefault="00954055" w:rsidP="0006397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324AC96F" wp14:editId="246D97A0">
            <wp:simplePos x="0" y="0"/>
            <wp:positionH relativeFrom="column">
              <wp:posOffset>-818515</wp:posOffset>
            </wp:positionH>
            <wp:positionV relativeFrom="paragraph">
              <wp:posOffset>249555</wp:posOffset>
            </wp:positionV>
            <wp:extent cx="6715226" cy="1973580"/>
            <wp:effectExtent l="0" t="0" r="9525" b="7620"/>
            <wp:wrapNone/>
            <wp:docPr id="122" name="Grafik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490" cy="1977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04C">
        <w:rPr>
          <w:lang w:val="en-US" w:eastAsia="x-none"/>
        </w:rPr>
        <w:t>- Results: START:</w:t>
      </w:r>
      <w:r w:rsidR="00B43FF0">
        <w:rPr>
          <w:lang w:val="en-US" w:eastAsia="x-none"/>
        </w:rPr>
        <w:t xml:space="preserve"> 18:05</w:t>
      </w:r>
      <w:r w:rsidR="00E5604C">
        <w:rPr>
          <w:lang w:val="en-US" w:eastAsia="x-none"/>
        </w:rPr>
        <w:t>;END:</w:t>
      </w:r>
      <w:r w:rsidR="000F272C">
        <w:rPr>
          <w:lang w:val="en-US" w:eastAsia="x-none"/>
        </w:rPr>
        <w:t xml:space="preserve"> 23:25</w:t>
      </w:r>
    </w:p>
    <w:p w14:paraId="2D15A665" w14:textId="56B829CB" w:rsidR="00A06685" w:rsidRDefault="00A06685" w:rsidP="00063978">
      <w:pPr>
        <w:rPr>
          <w:lang w:val="en-US" w:eastAsia="x-none"/>
        </w:rPr>
      </w:pPr>
    </w:p>
    <w:p w14:paraId="5597A838" w14:textId="361D41D6" w:rsidR="00A06685" w:rsidRDefault="00A06685" w:rsidP="00063978">
      <w:pPr>
        <w:rPr>
          <w:lang w:val="en-US" w:eastAsia="x-none"/>
        </w:rPr>
      </w:pPr>
    </w:p>
    <w:p w14:paraId="1B739240" w14:textId="3BBE5D1E" w:rsidR="00A06685" w:rsidRDefault="00A06685" w:rsidP="00063978">
      <w:pPr>
        <w:rPr>
          <w:lang w:val="en-US" w:eastAsia="x-none"/>
        </w:rPr>
      </w:pPr>
    </w:p>
    <w:p w14:paraId="110726C3" w14:textId="3DF93956" w:rsidR="00A06685" w:rsidRDefault="00A06685" w:rsidP="00063978">
      <w:pPr>
        <w:rPr>
          <w:lang w:val="en-US" w:eastAsia="x-none"/>
        </w:rPr>
      </w:pPr>
    </w:p>
    <w:p w14:paraId="31C749F2" w14:textId="159090AE" w:rsidR="00A06685" w:rsidRDefault="00A06685" w:rsidP="00063978">
      <w:pPr>
        <w:rPr>
          <w:lang w:val="en-US" w:eastAsia="x-none"/>
        </w:rPr>
      </w:pPr>
    </w:p>
    <w:p w14:paraId="6FF242B8" w14:textId="5D38A5C1" w:rsidR="00A06685" w:rsidRDefault="00A06685" w:rsidP="00063978">
      <w:pPr>
        <w:rPr>
          <w:lang w:val="en-US" w:eastAsia="x-none"/>
        </w:rPr>
      </w:pPr>
    </w:p>
    <w:p w14:paraId="7A8E2E1F" w14:textId="46FD9082" w:rsidR="00A06685" w:rsidRDefault="00A06685" w:rsidP="00063978">
      <w:pPr>
        <w:rPr>
          <w:lang w:val="en-US" w:eastAsia="x-none"/>
        </w:rPr>
      </w:pPr>
    </w:p>
    <w:p w14:paraId="144A02A3" w14:textId="58FE6878" w:rsidR="00A06685" w:rsidRDefault="0018631F" w:rsidP="00063978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638E8D1F" wp14:editId="4D20D619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2613660" cy="1866900"/>
            <wp:effectExtent l="0" t="0" r="0" b="0"/>
            <wp:wrapNone/>
            <wp:docPr id="124" name="Grafik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371" cy="1873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FAB24" w14:textId="2245AB00" w:rsidR="00A06685" w:rsidRDefault="00A06685" w:rsidP="00063978">
      <w:pPr>
        <w:rPr>
          <w:lang w:val="en-US" w:eastAsia="x-none"/>
        </w:rPr>
      </w:pPr>
    </w:p>
    <w:p w14:paraId="16E1D71B" w14:textId="7105E7C5" w:rsidR="00A06685" w:rsidRDefault="00A06685" w:rsidP="00063978">
      <w:pPr>
        <w:rPr>
          <w:lang w:val="en-US" w:eastAsia="x-none"/>
        </w:rPr>
      </w:pPr>
    </w:p>
    <w:p w14:paraId="0A995CEB" w14:textId="388E49A9" w:rsidR="00A06685" w:rsidRDefault="00A06685" w:rsidP="00063978">
      <w:pPr>
        <w:rPr>
          <w:lang w:val="en-US" w:eastAsia="x-none"/>
        </w:rPr>
      </w:pPr>
    </w:p>
    <w:p w14:paraId="45ACAB44" w14:textId="0C332580" w:rsidR="00A06685" w:rsidRDefault="00A06685" w:rsidP="00063978">
      <w:pPr>
        <w:rPr>
          <w:lang w:val="en-US" w:eastAsia="x-none"/>
        </w:rPr>
      </w:pPr>
    </w:p>
    <w:p w14:paraId="21325227" w14:textId="228673EB" w:rsidR="00A06685" w:rsidRDefault="00A06685" w:rsidP="00063978">
      <w:pPr>
        <w:rPr>
          <w:lang w:val="en-US" w:eastAsia="x-none"/>
        </w:rPr>
      </w:pPr>
    </w:p>
    <w:p w14:paraId="1B19B85E" w14:textId="44C2B841" w:rsidR="00A06685" w:rsidRDefault="00A06685" w:rsidP="00063978">
      <w:pPr>
        <w:rPr>
          <w:lang w:val="en-US" w:eastAsia="x-none"/>
        </w:rPr>
      </w:pPr>
    </w:p>
    <w:p w14:paraId="7D2361BD" w14:textId="51697E7A" w:rsidR="00A06685" w:rsidRDefault="00A06685" w:rsidP="00063978">
      <w:pPr>
        <w:rPr>
          <w:lang w:val="en-US" w:eastAsia="x-none"/>
        </w:rPr>
      </w:pPr>
    </w:p>
    <w:p w14:paraId="57260109" w14:textId="0398C491" w:rsidR="00A06685" w:rsidRDefault="0018631F" w:rsidP="00063978">
      <w:pPr>
        <w:rPr>
          <w:lang w:val="en-US" w:eastAsia="x-none"/>
        </w:rPr>
      </w:pPr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16B9B184" wp14:editId="2F988DE8">
            <wp:simplePos x="0" y="0"/>
            <wp:positionH relativeFrom="column">
              <wp:posOffset>-3175</wp:posOffset>
            </wp:positionH>
            <wp:positionV relativeFrom="paragraph">
              <wp:posOffset>-1270</wp:posOffset>
            </wp:positionV>
            <wp:extent cx="5399405" cy="1967865"/>
            <wp:effectExtent l="0" t="0" r="0" b="0"/>
            <wp:wrapNone/>
            <wp:docPr id="125" name="Grafik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66DC4" w14:textId="2650E78D" w:rsidR="00A06685" w:rsidRDefault="00A06685" w:rsidP="00063978">
      <w:pPr>
        <w:rPr>
          <w:lang w:val="en-US" w:eastAsia="x-none"/>
        </w:rPr>
      </w:pPr>
    </w:p>
    <w:p w14:paraId="10E6A5AE" w14:textId="31CB288E" w:rsidR="00A06685" w:rsidRDefault="00A06685" w:rsidP="00063978">
      <w:pPr>
        <w:rPr>
          <w:lang w:val="en-US" w:eastAsia="x-none"/>
        </w:rPr>
      </w:pPr>
    </w:p>
    <w:p w14:paraId="635E3787" w14:textId="615F0EFE" w:rsidR="00A06685" w:rsidRDefault="00A06685" w:rsidP="00063978">
      <w:pPr>
        <w:rPr>
          <w:lang w:val="en-US" w:eastAsia="x-none"/>
        </w:rPr>
      </w:pPr>
    </w:p>
    <w:p w14:paraId="7E8242F5" w14:textId="3D8D5274" w:rsidR="00A06685" w:rsidRDefault="00A06685" w:rsidP="00063978">
      <w:pPr>
        <w:rPr>
          <w:lang w:val="en-US" w:eastAsia="x-none"/>
        </w:rPr>
      </w:pPr>
    </w:p>
    <w:p w14:paraId="17CA2CF9" w14:textId="21BE1795" w:rsidR="00A06685" w:rsidRDefault="00A06685" w:rsidP="00063978">
      <w:pPr>
        <w:rPr>
          <w:lang w:val="en-US" w:eastAsia="x-none"/>
        </w:rPr>
      </w:pPr>
    </w:p>
    <w:p w14:paraId="2E5C561C" w14:textId="799A380B" w:rsidR="00A06685" w:rsidRDefault="00A06685" w:rsidP="00063978">
      <w:pPr>
        <w:rPr>
          <w:lang w:val="en-US" w:eastAsia="x-none"/>
        </w:rPr>
      </w:pPr>
    </w:p>
    <w:p w14:paraId="2F723B66" w14:textId="08CFC2C6" w:rsidR="00A06685" w:rsidRDefault="0018631F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D6939AD" wp14:editId="1BFE344C">
            <wp:simplePos x="0" y="0"/>
            <wp:positionH relativeFrom="column">
              <wp:posOffset>164465</wp:posOffset>
            </wp:positionH>
            <wp:positionV relativeFrom="paragraph">
              <wp:posOffset>6985</wp:posOffset>
            </wp:positionV>
            <wp:extent cx="2776594" cy="2049780"/>
            <wp:effectExtent l="0" t="0" r="5080" b="7620"/>
            <wp:wrapNone/>
            <wp:docPr id="123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594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685">
        <w:rPr>
          <w:lang w:val="en-US" w:eastAsia="x-none"/>
        </w:rPr>
        <w:br w:type="page"/>
      </w:r>
    </w:p>
    <w:p w14:paraId="3B068322" w14:textId="0456C92F" w:rsidR="00A06685" w:rsidRDefault="00A06685" w:rsidP="00063978">
      <w:pPr>
        <w:rPr>
          <w:lang w:val="en-US" w:eastAsia="x-none"/>
        </w:rPr>
      </w:pPr>
      <w:r>
        <w:rPr>
          <w:b/>
          <w:lang w:val="en-US" w:eastAsia="x-none"/>
        </w:rPr>
        <w:lastRenderedPageBreak/>
        <w:t>30)</w:t>
      </w:r>
      <w:r w:rsidR="00BF7B1C">
        <w:rPr>
          <w:lang w:val="en-US" w:eastAsia="x-none"/>
        </w:rPr>
        <w:t xml:space="preserve"> Based on 21). </w:t>
      </w:r>
    </w:p>
    <w:p w14:paraId="1070D456" w14:textId="2B4D3223" w:rsidR="00BF7B1C" w:rsidRDefault="00BF7B1C" w:rsidP="00063978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DF426D">
        <w:rPr>
          <w:lang w:val="en-US" w:eastAsia="x-none"/>
        </w:rPr>
        <w:t>IK points are increased to 4!</w:t>
      </w:r>
      <w:r w:rsidR="0095746B">
        <w:rPr>
          <w:lang w:val="en-US" w:eastAsia="x-none"/>
        </w:rPr>
        <w:br/>
        <w:t xml:space="preserve"> </w:t>
      </w:r>
      <w:r w:rsidR="0095746B">
        <w:rPr>
          <w:lang w:val="en-US" w:eastAsia="x-none"/>
        </w:rPr>
        <w:tab/>
      </w:r>
      <w:r w:rsidR="0095746B" w:rsidRPr="0095746B">
        <w:rPr>
          <w:lang w:val="en-US" w:eastAsia="x-none"/>
        </w:rPr>
        <w:sym w:font="Wingdings" w:char="F0E8"/>
      </w:r>
      <w:r w:rsidR="0095746B">
        <w:rPr>
          <w:lang w:val="en-US" w:eastAsia="x-none"/>
        </w:rPr>
        <w:t xml:space="preserve"> Horizon and the minibatch size are doubled as well to retain proportionality.</w:t>
      </w:r>
    </w:p>
    <w:p w14:paraId="01CFCEDD" w14:textId="5C8FC766" w:rsidR="00F55EAD" w:rsidRDefault="00F55EAD" w:rsidP="00063978">
      <w:pPr>
        <w:rPr>
          <w:lang w:val="en-US" w:eastAsia="x-none"/>
        </w:rPr>
      </w:pPr>
      <w:r>
        <w:rPr>
          <w:lang w:val="en-US" w:eastAsia="x-none"/>
        </w:rPr>
        <w:tab/>
        <w:t>- Learning rate i</w:t>
      </w:r>
      <w:r w:rsidR="0057196B">
        <w:rPr>
          <w:lang w:val="en-US" w:eastAsia="x-none"/>
        </w:rPr>
        <w:t>s</w:t>
      </w:r>
      <w:r>
        <w:rPr>
          <w:lang w:val="en-US" w:eastAsia="x-none"/>
        </w:rPr>
        <w:t xml:space="preserve"> halved,</w:t>
      </w:r>
      <w:r w:rsidR="003C4F79">
        <w:rPr>
          <w:lang w:val="en-US" w:eastAsia="x-none"/>
        </w:rPr>
        <w:t xml:space="preserve"> </w:t>
      </w:r>
      <w:r>
        <w:rPr>
          <w:lang w:val="en-US" w:eastAsia="x-none"/>
        </w:rPr>
        <w:t xml:space="preserve">since the training occurs </w:t>
      </w:r>
      <w:proofErr w:type="spellStart"/>
      <w:r>
        <w:rPr>
          <w:lang w:val="en-US" w:eastAsia="x-none"/>
        </w:rPr>
        <w:t>over night</w:t>
      </w:r>
      <w:proofErr w:type="spellEnd"/>
      <w:r>
        <w:rPr>
          <w:lang w:val="en-US" w:eastAsia="x-none"/>
        </w:rPr>
        <w:t xml:space="preserve"> and there is plenty</w:t>
      </w:r>
      <w:r>
        <w:rPr>
          <w:lang w:val="en-US" w:eastAsia="x-none"/>
        </w:rPr>
        <w:br/>
        <w:t xml:space="preserve">  </w:t>
      </w:r>
      <w:r>
        <w:rPr>
          <w:lang w:val="en-US" w:eastAsia="x-none"/>
        </w:rPr>
        <w:tab/>
        <w:t xml:space="preserve">   of time.</w:t>
      </w:r>
    </w:p>
    <w:p w14:paraId="34981FD9" w14:textId="42FD0F5C" w:rsidR="0008432A" w:rsidRDefault="0008432A" w:rsidP="0008432A">
      <w:pPr>
        <w:pStyle w:val="FlietextTH"/>
        <w:ind w:firstLine="454"/>
        <w:rPr>
          <w:noProof/>
          <w:lang w:val="en-US"/>
        </w:rPr>
      </w:pPr>
      <w:r>
        <w:rPr>
          <w:noProof/>
          <w:lang w:val="en-US"/>
        </w:rPr>
        <w:t>- Configuraiton:</w:t>
      </w:r>
    </w:p>
    <w:p w14:paraId="4B0A89FE" w14:textId="761694F8" w:rsidR="0008432A" w:rsidRDefault="0008432A" w:rsidP="0008432A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A40CB9">
        <w:rPr>
          <w:noProof/>
          <w:highlight w:val="yellow"/>
          <w:lang w:val="en-US"/>
        </w:rPr>
        <w:t>a)</w:t>
      </w:r>
      <w:r w:rsidRPr="00A40CB9">
        <w:rPr>
          <w:noProof/>
          <w:highlight w:val="yellow"/>
          <w:lang w:val="en-US"/>
        </w:rPr>
        <w:tab/>
        <w:t>Network Architecture:</w:t>
      </w:r>
      <w:r w:rsidRPr="00A40CB9">
        <w:rPr>
          <w:noProof/>
          <w:highlight w:val="yellow"/>
          <w:lang w:val="en-US"/>
        </w:rPr>
        <w:tab/>
        <w:t>[150,150]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b)</w:t>
      </w:r>
      <w:r>
        <w:rPr>
          <w:noProof/>
          <w:lang w:val="en-US"/>
        </w:rPr>
        <w:tab/>
        <w:t>Controlled Axis: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08432A">
        <w:rPr>
          <w:noProof/>
          <w:highlight w:val="yellow"/>
          <w:lang w:val="en-US"/>
        </w:rPr>
        <w:t>c)</w:t>
      </w:r>
      <w:r w:rsidRPr="0008432A">
        <w:rPr>
          <w:noProof/>
          <w:highlight w:val="yellow"/>
          <w:lang w:val="en-US"/>
        </w:rPr>
        <w:tab/>
        <w:t>self._max_IK_points:</w:t>
      </w:r>
      <w:r w:rsidRPr="0008432A">
        <w:rPr>
          <w:noProof/>
          <w:highlight w:val="yellow"/>
          <w:lang w:val="en-US"/>
        </w:rPr>
        <w:tab/>
      </w:r>
      <w:r w:rsidR="008A5E51" w:rsidRPr="00CC5CD0">
        <w:rPr>
          <w:noProof/>
          <w:highlight w:val="yellow"/>
          <w:lang w:val="en-US"/>
        </w:rPr>
        <w:t>4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325102">
        <w:rPr>
          <w:noProof/>
          <w:highlight w:val="yellow"/>
          <w:lang w:val="en-US"/>
        </w:rPr>
        <w:t>d)</w:t>
      </w:r>
      <w:r w:rsidRPr="00325102">
        <w:rPr>
          <w:noProof/>
          <w:highlight w:val="yellow"/>
          <w:lang w:val="en-US"/>
        </w:rPr>
        <w:tab/>
        <w:t>Action Space:</w:t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</w:r>
      <w:r w:rsidRPr="00325102">
        <w:rPr>
          <w:noProof/>
          <w:highlight w:val="yellow"/>
          <w:lang w:val="en-US"/>
        </w:rPr>
        <w:tab/>
        <w:t>[</w:t>
      </w:r>
      <w:r>
        <w:rPr>
          <w:noProof/>
          <w:highlight w:val="yellow"/>
          <w:lang w:val="en-US"/>
        </w:rPr>
        <w:t>-2, -2, -2</w:t>
      </w:r>
      <w:r w:rsidRPr="00325102">
        <w:rPr>
          <w:noProof/>
          <w:highlight w:val="yellow"/>
          <w:lang w:val="en-US"/>
        </w:rPr>
        <w:t>] [</w:t>
      </w:r>
      <w:r>
        <w:rPr>
          <w:noProof/>
          <w:highlight w:val="yellow"/>
          <w:lang w:val="en-US"/>
        </w:rPr>
        <w:t>2, 2, 2</w:t>
      </w:r>
      <w:r w:rsidRPr="00325102">
        <w:rPr>
          <w:noProof/>
          <w:highlight w:val="yellow"/>
          <w:lang w:val="en-US"/>
        </w:rPr>
        <w:t>]</w:t>
      </w:r>
    </w:p>
    <w:p w14:paraId="6E5CBE05" w14:textId="39219109" w:rsidR="0008432A" w:rsidRDefault="0008432A" w:rsidP="0008432A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i)</w:t>
      </w:r>
      <w:r w:rsidRPr="00FF56EA">
        <w:rPr>
          <w:noProof/>
          <w:highlight w:val="yellow"/>
          <w:lang w:val="en-US"/>
        </w:rPr>
        <w:tab/>
        <w:t xml:space="preserve">gamma = </w:t>
      </w:r>
      <w:r w:rsidRPr="00FF56EA">
        <w:rPr>
          <w:noProof/>
          <w:highlight w:val="yellow"/>
          <w:lang w:val="x-none"/>
        </w:rPr>
        <w:t>0.</w:t>
      </w:r>
      <w:r w:rsidRPr="00566387">
        <w:rPr>
          <w:noProof/>
          <w:highlight w:val="yellow"/>
          <w:lang w:val="en-US"/>
        </w:rPr>
        <w:t>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ii)</w:t>
      </w:r>
      <w:r w:rsidRPr="00FF56EA">
        <w:rPr>
          <w:noProof/>
          <w:highlight w:val="yellow"/>
          <w:lang w:val="en-US"/>
        </w:rPr>
        <w:tab/>
        <w:t xml:space="preserve">n_steps = </w:t>
      </w:r>
      <w:r w:rsidR="008A5E51">
        <w:rPr>
          <w:noProof/>
          <w:lang w:val="en-US"/>
        </w:rPr>
        <w:t>40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E6FFA">
        <w:rPr>
          <w:noProof/>
          <w:highlight w:val="yellow"/>
          <w:lang w:val="en-US"/>
        </w:rPr>
        <w:t>iv)</w:t>
      </w:r>
      <w:r w:rsidRPr="00FE6FFA">
        <w:rPr>
          <w:noProof/>
          <w:highlight w:val="yellow"/>
          <w:lang w:val="en-US"/>
        </w:rPr>
        <w:tab/>
        <w:t xml:space="preserve">learning_rate = </w:t>
      </w:r>
      <w:r w:rsidR="00FE6FFA">
        <w:rPr>
          <w:noProof/>
          <w:highlight w:val="yellow"/>
          <w:lang w:val="en-US"/>
        </w:rPr>
        <w:t>2.5</w:t>
      </w:r>
      <w:r w:rsidRPr="00FE6FFA">
        <w:rPr>
          <w:noProof/>
          <w:highlight w:val="yellow"/>
          <w:lang w:val="en-US"/>
        </w:rPr>
        <w:t>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FF56EA">
        <w:rPr>
          <w:noProof/>
          <w:highlight w:val="yellow"/>
          <w:lang w:val="en-US"/>
        </w:rPr>
        <w:t>viii)</w:t>
      </w:r>
      <w:r w:rsidRPr="00FF56EA">
        <w:rPr>
          <w:noProof/>
          <w:highlight w:val="yellow"/>
          <w:lang w:val="en-US"/>
        </w:rPr>
        <w:tab/>
        <w:t>n_minibatch</w:t>
      </w:r>
      <w:r w:rsidRPr="008A5E51">
        <w:rPr>
          <w:noProof/>
          <w:highlight w:val="yellow"/>
          <w:lang w:val="en-US"/>
        </w:rPr>
        <w:t xml:space="preserve">es = </w:t>
      </w:r>
      <w:r w:rsidR="008A5E51" w:rsidRPr="008A5E51">
        <w:rPr>
          <w:noProof/>
          <w:highlight w:val="yellow"/>
          <w:lang w:val="en-US"/>
        </w:rPr>
        <w:t>8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F56EA">
        <w:rPr>
          <w:noProof/>
          <w:lang w:val="en-US"/>
        </w:rPr>
        <w:t>c)</w:t>
      </w:r>
      <w:r w:rsidRPr="00FF56EA">
        <w:rPr>
          <w:noProof/>
          <w:lang w:val="en-US"/>
        </w:rPr>
        <w:tab/>
        <w:t>cliprange = 0.2</w:t>
      </w:r>
    </w:p>
    <w:p w14:paraId="04679BCF" w14:textId="59AD8E2E" w:rsidR="00067B71" w:rsidRDefault="00561AE9" w:rsidP="0008432A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111019DD" wp14:editId="5D829114">
            <wp:simplePos x="0" y="0"/>
            <wp:positionH relativeFrom="column">
              <wp:posOffset>-711835</wp:posOffset>
            </wp:positionH>
            <wp:positionV relativeFrom="paragraph">
              <wp:posOffset>273685</wp:posOffset>
            </wp:positionV>
            <wp:extent cx="6598810" cy="2019300"/>
            <wp:effectExtent l="0" t="0" r="0" b="0"/>
            <wp:wrapNone/>
            <wp:docPr id="126" name="Grafik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B71">
        <w:rPr>
          <w:noProof/>
          <w:lang w:val="en-US"/>
        </w:rPr>
        <w:t>- Results: START:</w:t>
      </w:r>
      <w:r w:rsidR="00A26F28">
        <w:rPr>
          <w:noProof/>
          <w:lang w:val="en-US"/>
        </w:rPr>
        <w:t xml:space="preserve"> 17.02.2021, 00:24 </w:t>
      </w:r>
      <w:r w:rsidR="00067B71">
        <w:rPr>
          <w:noProof/>
          <w:lang w:val="en-US"/>
        </w:rPr>
        <w:t>; END:</w:t>
      </w:r>
      <w:r w:rsidR="00B54740">
        <w:rPr>
          <w:noProof/>
          <w:lang w:val="en-US"/>
        </w:rPr>
        <w:t xml:space="preserve"> 15:10</w:t>
      </w:r>
    </w:p>
    <w:p w14:paraId="6C91E8AD" w14:textId="76A97321" w:rsidR="0008432A" w:rsidRDefault="0008432A" w:rsidP="00063978">
      <w:pPr>
        <w:rPr>
          <w:lang w:val="en-US" w:eastAsia="x-none"/>
        </w:rPr>
      </w:pPr>
    </w:p>
    <w:p w14:paraId="1BADA52B" w14:textId="49DDA518" w:rsidR="00561AE9" w:rsidRPr="00561AE9" w:rsidRDefault="00561AE9" w:rsidP="00561AE9">
      <w:pPr>
        <w:rPr>
          <w:lang w:val="en-US" w:eastAsia="x-none"/>
        </w:rPr>
      </w:pPr>
    </w:p>
    <w:p w14:paraId="0B3B982D" w14:textId="45A2A395" w:rsidR="00561AE9" w:rsidRPr="00561AE9" w:rsidRDefault="00561AE9" w:rsidP="00561AE9">
      <w:pPr>
        <w:rPr>
          <w:lang w:val="en-US" w:eastAsia="x-none"/>
        </w:rPr>
      </w:pPr>
    </w:p>
    <w:p w14:paraId="0C529D59" w14:textId="3E47D440" w:rsidR="00561AE9" w:rsidRPr="00561AE9" w:rsidRDefault="00561AE9" w:rsidP="00561AE9">
      <w:pPr>
        <w:rPr>
          <w:lang w:val="en-US" w:eastAsia="x-none"/>
        </w:rPr>
      </w:pPr>
    </w:p>
    <w:p w14:paraId="1CB7F827" w14:textId="58B7B015" w:rsidR="00561AE9" w:rsidRPr="00561AE9" w:rsidRDefault="00561AE9" w:rsidP="00561AE9">
      <w:pPr>
        <w:rPr>
          <w:lang w:val="en-US" w:eastAsia="x-none"/>
        </w:rPr>
      </w:pPr>
    </w:p>
    <w:p w14:paraId="19EAED26" w14:textId="2A05C689" w:rsidR="00561AE9" w:rsidRPr="00561AE9" w:rsidRDefault="00561AE9" w:rsidP="00561AE9">
      <w:pPr>
        <w:rPr>
          <w:lang w:val="en-US" w:eastAsia="x-none"/>
        </w:rPr>
      </w:pPr>
    </w:p>
    <w:p w14:paraId="4A17577B" w14:textId="7C83F2A8" w:rsidR="00561AE9" w:rsidRPr="00561AE9" w:rsidRDefault="00561AE9" w:rsidP="00561AE9">
      <w:pPr>
        <w:rPr>
          <w:lang w:val="en-US" w:eastAsia="x-none"/>
        </w:rPr>
      </w:pPr>
    </w:p>
    <w:p w14:paraId="6D01033A" w14:textId="3A9E2CC4" w:rsidR="00561AE9" w:rsidRDefault="00561AE9" w:rsidP="00561AE9">
      <w:pPr>
        <w:rPr>
          <w:lang w:val="en-US" w:eastAsia="x-none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0092D79C" wp14:editId="72F17647">
            <wp:simplePos x="0" y="0"/>
            <wp:positionH relativeFrom="margin">
              <wp:posOffset>-7620</wp:posOffset>
            </wp:positionH>
            <wp:positionV relativeFrom="paragraph">
              <wp:posOffset>85090</wp:posOffset>
            </wp:positionV>
            <wp:extent cx="2783756" cy="1958340"/>
            <wp:effectExtent l="0" t="0" r="0" b="3810"/>
            <wp:wrapNone/>
            <wp:docPr id="127" name="Grafik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756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AA640" w14:textId="34536932" w:rsidR="00561AE9" w:rsidRDefault="00561AE9" w:rsidP="00561AE9">
      <w:pPr>
        <w:rPr>
          <w:lang w:val="en-US" w:eastAsia="x-none"/>
        </w:rPr>
      </w:pPr>
    </w:p>
    <w:p w14:paraId="7EF7701D" w14:textId="7594F747" w:rsidR="00561AE9" w:rsidRPr="00561AE9" w:rsidRDefault="00561AE9" w:rsidP="00561AE9">
      <w:pPr>
        <w:rPr>
          <w:lang w:val="en-US" w:eastAsia="x-none"/>
        </w:rPr>
      </w:pPr>
    </w:p>
    <w:p w14:paraId="6EDF4A9D" w14:textId="073E5190" w:rsidR="00561AE9" w:rsidRDefault="00561AE9" w:rsidP="00561AE9">
      <w:pPr>
        <w:rPr>
          <w:lang w:val="en-US" w:eastAsia="x-none"/>
        </w:rPr>
      </w:pPr>
    </w:p>
    <w:p w14:paraId="7CCBC3C5" w14:textId="30226131" w:rsidR="00561AE9" w:rsidRDefault="00561AE9" w:rsidP="00561AE9">
      <w:pPr>
        <w:rPr>
          <w:lang w:val="en-US" w:eastAsia="x-none"/>
        </w:rPr>
      </w:pPr>
    </w:p>
    <w:p w14:paraId="31F75BC2" w14:textId="7987FBD6" w:rsidR="00561AE9" w:rsidRDefault="00561AE9" w:rsidP="00561AE9">
      <w:pPr>
        <w:rPr>
          <w:lang w:val="en-US" w:eastAsia="x-none"/>
        </w:rPr>
      </w:pPr>
    </w:p>
    <w:p w14:paraId="70D54331" w14:textId="407F91C8" w:rsidR="00561AE9" w:rsidRDefault="00561AE9" w:rsidP="00561AE9">
      <w:pPr>
        <w:rPr>
          <w:lang w:val="en-US" w:eastAsia="x-none"/>
        </w:rPr>
      </w:pPr>
    </w:p>
    <w:p w14:paraId="79087D8B" w14:textId="03BED7CC" w:rsidR="00561AE9" w:rsidRDefault="00561AE9" w:rsidP="00561AE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5618C5" wp14:editId="343F842F">
            <wp:extent cx="5399405" cy="1934210"/>
            <wp:effectExtent l="0" t="0" r="0" b="8890"/>
            <wp:docPr id="128" name="Grafik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539F" w14:textId="52D42FE7" w:rsidR="00561AE9" w:rsidRDefault="00561AE9" w:rsidP="00561AE9">
      <w:pPr>
        <w:ind w:firstLine="454"/>
        <w:rPr>
          <w:noProof/>
        </w:rPr>
      </w:pPr>
      <w:r>
        <w:rPr>
          <w:noProof/>
        </w:rPr>
        <w:drawing>
          <wp:inline distT="0" distB="0" distL="0" distR="0" wp14:anchorId="59E3F09F" wp14:editId="65CBB463">
            <wp:extent cx="2750820" cy="1951163"/>
            <wp:effectExtent l="0" t="0" r="0" b="0"/>
            <wp:docPr id="129" name="Grafik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69032" cy="19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703" w14:textId="79CBD73F" w:rsidR="003028AD" w:rsidRDefault="003028AD" w:rsidP="003028AD">
      <w:pPr>
        <w:tabs>
          <w:tab w:val="left" w:pos="1704"/>
        </w:tabs>
        <w:rPr>
          <w:lang w:val="en-US" w:eastAsia="x-none"/>
        </w:rPr>
      </w:pPr>
    </w:p>
    <w:p w14:paraId="03AB89A3" w14:textId="5ABACEDF" w:rsidR="003028AD" w:rsidRDefault="003028AD" w:rsidP="003028AD">
      <w:pPr>
        <w:rPr>
          <w:lang w:val="en-US" w:eastAsia="x-none"/>
        </w:rPr>
      </w:pPr>
      <w:r>
        <w:rPr>
          <w:lang w:val="en-US" w:eastAsia="x-none"/>
        </w:rPr>
        <w:t>- Notes:</w:t>
      </w:r>
    </w:p>
    <w:p w14:paraId="4B9F23FE" w14:textId="3A37F1AC" w:rsidR="003028AD" w:rsidRDefault="003028AD" w:rsidP="003028AD">
      <w:pPr>
        <w:rPr>
          <w:lang w:val="en-US" w:eastAsia="x-none"/>
        </w:rPr>
      </w:pPr>
      <w:r>
        <w:rPr>
          <w:lang w:val="en-US" w:eastAsia="x-none"/>
        </w:rPr>
        <w:tab/>
        <w:t>-</w:t>
      </w:r>
      <w:r w:rsidR="00B97A5E">
        <w:rPr>
          <w:lang w:val="en-US" w:eastAsia="x-none"/>
        </w:rPr>
        <w:t xml:space="preserve"> The agent exhibits a much more generalized behavior: It not only picks the object,</w:t>
      </w:r>
      <w:r w:rsidR="00B97A5E">
        <w:rPr>
          <w:lang w:val="en-US" w:eastAsia="x-none"/>
        </w:rPr>
        <w:br/>
      </w:r>
      <w:r w:rsidR="00B97A5E">
        <w:rPr>
          <w:lang w:val="en-US" w:eastAsia="x-none"/>
        </w:rPr>
        <w:tab/>
        <w:t xml:space="preserve">  although that does not occur often, but it also moves toward the target position</w:t>
      </w:r>
      <w:r w:rsidR="00B97A5E">
        <w:rPr>
          <w:lang w:val="en-US" w:eastAsia="x-none"/>
        </w:rPr>
        <w:br/>
      </w:r>
      <w:r w:rsidR="00B97A5E">
        <w:rPr>
          <w:lang w:val="en-US" w:eastAsia="x-none"/>
        </w:rPr>
        <w:tab/>
        <w:t xml:space="preserve">  without having it hardcoded.</w:t>
      </w:r>
    </w:p>
    <w:p w14:paraId="0F3F2C6D" w14:textId="352E3A8A" w:rsidR="00B97A5E" w:rsidRDefault="00B97A5E" w:rsidP="003028AD">
      <w:pPr>
        <w:rPr>
          <w:lang w:val="en-US" w:eastAsia="x-none"/>
        </w:rPr>
      </w:pPr>
      <w:r>
        <w:rPr>
          <w:lang w:val="en-US" w:eastAsia="x-none"/>
        </w:rPr>
        <w:tab/>
        <w:t xml:space="preserve">- </w:t>
      </w:r>
      <w:r w:rsidR="00B21BA0">
        <w:rPr>
          <w:lang w:val="en-US" w:eastAsia="x-none"/>
        </w:rPr>
        <w:t>When it realized that picking the object is "good", it often crashes and the learning</w:t>
      </w:r>
      <w:r w:rsidR="00B21BA0">
        <w:rPr>
          <w:lang w:val="en-US" w:eastAsia="x-none"/>
        </w:rPr>
        <w:br/>
      </w:r>
      <w:r w:rsidR="00B21BA0">
        <w:rPr>
          <w:lang w:val="en-US" w:eastAsia="x-none"/>
        </w:rPr>
        <w:tab/>
        <w:t xml:space="preserve">  process becomes very volatile.</w:t>
      </w:r>
    </w:p>
    <w:p w14:paraId="49889134" w14:textId="77777777" w:rsidR="00863F6F" w:rsidRPr="003028AD" w:rsidRDefault="00863F6F" w:rsidP="003028AD">
      <w:pPr>
        <w:rPr>
          <w:lang w:val="en-US" w:eastAsia="x-none"/>
        </w:rPr>
      </w:pPr>
    </w:p>
    <w:sectPr w:rsidR="00863F6F" w:rsidRPr="003028AD" w:rsidSect="00173693">
      <w:headerReference w:type="even" r:id="rId125"/>
      <w:headerReference w:type="first" r:id="rId126"/>
      <w:footerReference w:type="first" r:id="rId127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205B4" w14:textId="77777777" w:rsidR="00660125" w:rsidRDefault="00660125">
      <w:r>
        <w:separator/>
      </w:r>
    </w:p>
    <w:p w14:paraId="29619685" w14:textId="77777777" w:rsidR="00660125" w:rsidRDefault="00660125"/>
    <w:p w14:paraId="1FD834C6" w14:textId="77777777" w:rsidR="00660125" w:rsidRDefault="00660125"/>
    <w:p w14:paraId="446D5C35" w14:textId="77777777" w:rsidR="00660125" w:rsidRDefault="00660125"/>
  </w:endnote>
  <w:endnote w:type="continuationSeparator" w:id="0">
    <w:p w14:paraId="22052B57" w14:textId="77777777" w:rsidR="00660125" w:rsidRDefault="00660125">
      <w:r>
        <w:continuationSeparator/>
      </w:r>
    </w:p>
    <w:p w14:paraId="3B5C7FBF" w14:textId="77777777" w:rsidR="00660125" w:rsidRDefault="00660125"/>
    <w:p w14:paraId="669DA5BD" w14:textId="77777777" w:rsidR="00660125" w:rsidRDefault="00660125"/>
    <w:p w14:paraId="48EC3E51" w14:textId="77777777" w:rsidR="00660125" w:rsidRDefault="006601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57196B" w:rsidRDefault="0057196B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57196B" w:rsidRDefault="005719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57196B" w:rsidRDefault="0057196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FE9DD5" w14:textId="77777777" w:rsidR="00660125" w:rsidRPr="00C14AAB" w:rsidRDefault="00660125" w:rsidP="00C14AAB">
      <w:pPr>
        <w:pStyle w:val="Fuzeile"/>
      </w:pPr>
    </w:p>
  </w:footnote>
  <w:footnote w:type="continuationSeparator" w:id="0">
    <w:p w14:paraId="573BF323" w14:textId="77777777" w:rsidR="00660125" w:rsidRDefault="00660125">
      <w:r>
        <w:continuationSeparator/>
      </w:r>
    </w:p>
    <w:p w14:paraId="31EB5B82" w14:textId="77777777" w:rsidR="00660125" w:rsidRDefault="00660125"/>
  </w:footnote>
  <w:footnote w:type="continuationNotice" w:id="1">
    <w:p w14:paraId="1B461346" w14:textId="77777777" w:rsidR="00660125" w:rsidRDefault="006601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57196B" w:rsidRDefault="0057196B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57196B" w:rsidRPr="003E4E53" w:rsidRDefault="0057196B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57196B" w:rsidRPr="003E4E53" w:rsidRDefault="0057196B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57196B" w:rsidRPr="00B91DAA" w:rsidRDefault="0057196B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57196B" w:rsidRPr="003E4E53" w:rsidRDefault="0057196B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57196B" w:rsidRPr="003E4E53" w:rsidRDefault="0057196B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57196B" w:rsidRPr="006B08E8" w:rsidRDefault="0057196B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57196B" w:rsidRPr="00B91DAA" w:rsidRDefault="0057196B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57196B" w:rsidRDefault="0057196B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57196B" w:rsidRDefault="0057196B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45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2B68"/>
    <w:rsid w:val="00003275"/>
    <w:rsid w:val="00003487"/>
    <w:rsid w:val="0000367A"/>
    <w:rsid w:val="00003F49"/>
    <w:rsid w:val="00004459"/>
    <w:rsid w:val="00005289"/>
    <w:rsid w:val="00005760"/>
    <w:rsid w:val="000064BA"/>
    <w:rsid w:val="00006682"/>
    <w:rsid w:val="00006832"/>
    <w:rsid w:val="00006B00"/>
    <w:rsid w:val="00006EC0"/>
    <w:rsid w:val="00007355"/>
    <w:rsid w:val="00007C1A"/>
    <w:rsid w:val="00007FF5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30E"/>
    <w:rsid w:val="00022407"/>
    <w:rsid w:val="00022CDC"/>
    <w:rsid w:val="00022F68"/>
    <w:rsid w:val="00023243"/>
    <w:rsid w:val="00023396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ED0"/>
    <w:rsid w:val="00034F26"/>
    <w:rsid w:val="0003509E"/>
    <w:rsid w:val="00035121"/>
    <w:rsid w:val="000353FF"/>
    <w:rsid w:val="00035607"/>
    <w:rsid w:val="00037BEA"/>
    <w:rsid w:val="000401DA"/>
    <w:rsid w:val="00040646"/>
    <w:rsid w:val="00040743"/>
    <w:rsid w:val="000412A1"/>
    <w:rsid w:val="00041A95"/>
    <w:rsid w:val="00041BC7"/>
    <w:rsid w:val="00041E93"/>
    <w:rsid w:val="000422CF"/>
    <w:rsid w:val="0004287A"/>
    <w:rsid w:val="00042C82"/>
    <w:rsid w:val="000439EE"/>
    <w:rsid w:val="00043FE4"/>
    <w:rsid w:val="00044499"/>
    <w:rsid w:val="000451BE"/>
    <w:rsid w:val="000455C7"/>
    <w:rsid w:val="00045658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0C1C"/>
    <w:rsid w:val="00051B3B"/>
    <w:rsid w:val="00051CFB"/>
    <w:rsid w:val="00052181"/>
    <w:rsid w:val="00052B06"/>
    <w:rsid w:val="00053054"/>
    <w:rsid w:val="00053C4A"/>
    <w:rsid w:val="000545AA"/>
    <w:rsid w:val="000546B1"/>
    <w:rsid w:val="00054B4B"/>
    <w:rsid w:val="000554C6"/>
    <w:rsid w:val="0005570E"/>
    <w:rsid w:val="00055AE3"/>
    <w:rsid w:val="0005616A"/>
    <w:rsid w:val="000568AC"/>
    <w:rsid w:val="00056FA4"/>
    <w:rsid w:val="00057250"/>
    <w:rsid w:val="0006011B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1C29"/>
    <w:rsid w:val="0006219D"/>
    <w:rsid w:val="00062826"/>
    <w:rsid w:val="00063180"/>
    <w:rsid w:val="00063446"/>
    <w:rsid w:val="00063453"/>
    <w:rsid w:val="00063978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A07"/>
    <w:rsid w:val="00066F2F"/>
    <w:rsid w:val="00067046"/>
    <w:rsid w:val="00067509"/>
    <w:rsid w:val="00067A8C"/>
    <w:rsid w:val="00067B71"/>
    <w:rsid w:val="0007056B"/>
    <w:rsid w:val="00070622"/>
    <w:rsid w:val="00070F0C"/>
    <w:rsid w:val="00071A93"/>
    <w:rsid w:val="0007225D"/>
    <w:rsid w:val="00072C9C"/>
    <w:rsid w:val="000734F1"/>
    <w:rsid w:val="0007370D"/>
    <w:rsid w:val="0007414A"/>
    <w:rsid w:val="00074FF5"/>
    <w:rsid w:val="00074FF9"/>
    <w:rsid w:val="000755C7"/>
    <w:rsid w:val="0007586D"/>
    <w:rsid w:val="00075DFF"/>
    <w:rsid w:val="00076157"/>
    <w:rsid w:val="000765E4"/>
    <w:rsid w:val="000766F0"/>
    <w:rsid w:val="00076903"/>
    <w:rsid w:val="00076E6D"/>
    <w:rsid w:val="00077030"/>
    <w:rsid w:val="0007771C"/>
    <w:rsid w:val="000777D5"/>
    <w:rsid w:val="000779D4"/>
    <w:rsid w:val="000804BD"/>
    <w:rsid w:val="00080565"/>
    <w:rsid w:val="0008065B"/>
    <w:rsid w:val="00080CE4"/>
    <w:rsid w:val="00081127"/>
    <w:rsid w:val="000817DB"/>
    <w:rsid w:val="00082C4D"/>
    <w:rsid w:val="00083629"/>
    <w:rsid w:val="00084158"/>
    <w:rsid w:val="00084174"/>
    <w:rsid w:val="0008432A"/>
    <w:rsid w:val="000848E8"/>
    <w:rsid w:val="00084B51"/>
    <w:rsid w:val="00084C1E"/>
    <w:rsid w:val="000852D3"/>
    <w:rsid w:val="000857FF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6DD"/>
    <w:rsid w:val="0009492B"/>
    <w:rsid w:val="00094E13"/>
    <w:rsid w:val="00094E40"/>
    <w:rsid w:val="00094F70"/>
    <w:rsid w:val="00094F72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C7F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0E5"/>
    <w:rsid w:val="000A447C"/>
    <w:rsid w:val="000A4B14"/>
    <w:rsid w:val="000A4BCE"/>
    <w:rsid w:val="000A50CF"/>
    <w:rsid w:val="000A547F"/>
    <w:rsid w:val="000A5866"/>
    <w:rsid w:val="000A5D57"/>
    <w:rsid w:val="000A5DBD"/>
    <w:rsid w:val="000A61AA"/>
    <w:rsid w:val="000A6B1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A47"/>
    <w:rsid w:val="000B2BFC"/>
    <w:rsid w:val="000B31C5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26B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0CB"/>
    <w:rsid w:val="000C75AB"/>
    <w:rsid w:val="000C75DC"/>
    <w:rsid w:val="000C774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E2F"/>
    <w:rsid w:val="000D4ED6"/>
    <w:rsid w:val="000D4FCD"/>
    <w:rsid w:val="000D4FD0"/>
    <w:rsid w:val="000D50E8"/>
    <w:rsid w:val="000D52E7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7D0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1BAE"/>
    <w:rsid w:val="000F272C"/>
    <w:rsid w:val="000F2AC2"/>
    <w:rsid w:val="000F2B55"/>
    <w:rsid w:val="000F2E17"/>
    <w:rsid w:val="000F3124"/>
    <w:rsid w:val="000F3769"/>
    <w:rsid w:val="000F3EFE"/>
    <w:rsid w:val="000F4468"/>
    <w:rsid w:val="000F634B"/>
    <w:rsid w:val="000F65AD"/>
    <w:rsid w:val="000F6E2E"/>
    <w:rsid w:val="000F7697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04A"/>
    <w:rsid w:val="00102B96"/>
    <w:rsid w:val="001031C4"/>
    <w:rsid w:val="0010366A"/>
    <w:rsid w:val="00104A4E"/>
    <w:rsid w:val="001050D4"/>
    <w:rsid w:val="0010535B"/>
    <w:rsid w:val="001054BD"/>
    <w:rsid w:val="0010574E"/>
    <w:rsid w:val="00105C67"/>
    <w:rsid w:val="00106A86"/>
    <w:rsid w:val="00106B12"/>
    <w:rsid w:val="00106F75"/>
    <w:rsid w:val="00107074"/>
    <w:rsid w:val="001075C5"/>
    <w:rsid w:val="001101C7"/>
    <w:rsid w:val="00110358"/>
    <w:rsid w:val="001112DA"/>
    <w:rsid w:val="00111629"/>
    <w:rsid w:val="00111D2E"/>
    <w:rsid w:val="0011201F"/>
    <w:rsid w:val="00112181"/>
    <w:rsid w:val="0011220E"/>
    <w:rsid w:val="00112619"/>
    <w:rsid w:val="00113489"/>
    <w:rsid w:val="00113B11"/>
    <w:rsid w:val="00113B15"/>
    <w:rsid w:val="00113FA2"/>
    <w:rsid w:val="001140C0"/>
    <w:rsid w:val="0011423F"/>
    <w:rsid w:val="0011488D"/>
    <w:rsid w:val="00115187"/>
    <w:rsid w:val="001158EE"/>
    <w:rsid w:val="00115963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374"/>
    <w:rsid w:val="00120F5F"/>
    <w:rsid w:val="001214A1"/>
    <w:rsid w:val="00121603"/>
    <w:rsid w:val="001217A4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588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5AE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9D5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6C41"/>
    <w:rsid w:val="001570E4"/>
    <w:rsid w:val="0015779A"/>
    <w:rsid w:val="00157A59"/>
    <w:rsid w:val="001602A0"/>
    <w:rsid w:val="001608B6"/>
    <w:rsid w:val="00160920"/>
    <w:rsid w:val="00160D2B"/>
    <w:rsid w:val="00160ED4"/>
    <w:rsid w:val="00160FFD"/>
    <w:rsid w:val="001615E4"/>
    <w:rsid w:val="00161EA6"/>
    <w:rsid w:val="001624A3"/>
    <w:rsid w:val="00162970"/>
    <w:rsid w:val="00162A49"/>
    <w:rsid w:val="00162BC7"/>
    <w:rsid w:val="00162BDF"/>
    <w:rsid w:val="00162F67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2BB"/>
    <w:rsid w:val="001774C3"/>
    <w:rsid w:val="001776DD"/>
    <w:rsid w:val="00177EE0"/>
    <w:rsid w:val="00180D94"/>
    <w:rsid w:val="0018209E"/>
    <w:rsid w:val="001824B3"/>
    <w:rsid w:val="001828D0"/>
    <w:rsid w:val="00182E23"/>
    <w:rsid w:val="00182E3B"/>
    <w:rsid w:val="00183217"/>
    <w:rsid w:val="00183C0D"/>
    <w:rsid w:val="00184AF3"/>
    <w:rsid w:val="001850BD"/>
    <w:rsid w:val="00185391"/>
    <w:rsid w:val="001859E4"/>
    <w:rsid w:val="00185A59"/>
    <w:rsid w:val="00185F1E"/>
    <w:rsid w:val="0018631F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09F"/>
    <w:rsid w:val="00193A22"/>
    <w:rsid w:val="00194423"/>
    <w:rsid w:val="001947A0"/>
    <w:rsid w:val="00194A9B"/>
    <w:rsid w:val="00194CCD"/>
    <w:rsid w:val="00194DB1"/>
    <w:rsid w:val="00194E6C"/>
    <w:rsid w:val="00195B19"/>
    <w:rsid w:val="00195F10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1F83"/>
    <w:rsid w:val="001A2351"/>
    <w:rsid w:val="001A3207"/>
    <w:rsid w:val="001A4CFE"/>
    <w:rsid w:val="001A52ED"/>
    <w:rsid w:val="001A58B3"/>
    <w:rsid w:val="001A609E"/>
    <w:rsid w:val="001A69B5"/>
    <w:rsid w:val="001A71A6"/>
    <w:rsid w:val="001A7DBF"/>
    <w:rsid w:val="001B0671"/>
    <w:rsid w:val="001B084B"/>
    <w:rsid w:val="001B0AF7"/>
    <w:rsid w:val="001B12C1"/>
    <w:rsid w:val="001B213A"/>
    <w:rsid w:val="001B255D"/>
    <w:rsid w:val="001B2F7A"/>
    <w:rsid w:val="001B357F"/>
    <w:rsid w:val="001B3A06"/>
    <w:rsid w:val="001B457C"/>
    <w:rsid w:val="001B4DCE"/>
    <w:rsid w:val="001B5552"/>
    <w:rsid w:val="001B5670"/>
    <w:rsid w:val="001B618E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5DC5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821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0B5"/>
    <w:rsid w:val="001D760E"/>
    <w:rsid w:val="001D7698"/>
    <w:rsid w:val="001D7B81"/>
    <w:rsid w:val="001E0253"/>
    <w:rsid w:val="001E0563"/>
    <w:rsid w:val="001E0564"/>
    <w:rsid w:val="001E0B31"/>
    <w:rsid w:val="001E0BB6"/>
    <w:rsid w:val="001E0DE8"/>
    <w:rsid w:val="001E1830"/>
    <w:rsid w:val="001E1EC0"/>
    <w:rsid w:val="001E245A"/>
    <w:rsid w:val="001E2504"/>
    <w:rsid w:val="001E2ACF"/>
    <w:rsid w:val="001E2DFA"/>
    <w:rsid w:val="001E3073"/>
    <w:rsid w:val="001E3396"/>
    <w:rsid w:val="001E3A15"/>
    <w:rsid w:val="001E3B73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865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219"/>
    <w:rsid w:val="001F7449"/>
    <w:rsid w:val="001F753B"/>
    <w:rsid w:val="0020013F"/>
    <w:rsid w:val="002002DE"/>
    <w:rsid w:val="0020031B"/>
    <w:rsid w:val="00200715"/>
    <w:rsid w:val="0020090D"/>
    <w:rsid w:val="00200A39"/>
    <w:rsid w:val="00200F5E"/>
    <w:rsid w:val="002018A3"/>
    <w:rsid w:val="00201C77"/>
    <w:rsid w:val="00201CCF"/>
    <w:rsid w:val="00201D59"/>
    <w:rsid w:val="00202123"/>
    <w:rsid w:val="00202362"/>
    <w:rsid w:val="00202EC4"/>
    <w:rsid w:val="00203294"/>
    <w:rsid w:val="0020339A"/>
    <w:rsid w:val="002038C4"/>
    <w:rsid w:val="00204068"/>
    <w:rsid w:val="0020413A"/>
    <w:rsid w:val="002044BF"/>
    <w:rsid w:val="002044CA"/>
    <w:rsid w:val="0020471B"/>
    <w:rsid w:val="002047A4"/>
    <w:rsid w:val="00204C9E"/>
    <w:rsid w:val="00204CD4"/>
    <w:rsid w:val="00206579"/>
    <w:rsid w:val="00206B5A"/>
    <w:rsid w:val="002071A3"/>
    <w:rsid w:val="0020743D"/>
    <w:rsid w:val="002106E7"/>
    <w:rsid w:val="00210EE5"/>
    <w:rsid w:val="00211ADE"/>
    <w:rsid w:val="00211B2B"/>
    <w:rsid w:val="0021210C"/>
    <w:rsid w:val="00213001"/>
    <w:rsid w:val="00213F61"/>
    <w:rsid w:val="00214700"/>
    <w:rsid w:val="00214B86"/>
    <w:rsid w:val="00214DD4"/>
    <w:rsid w:val="002150F1"/>
    <w:rsid w:val="002152CE"/>
    <w:rsid w:val="002159BA"/>
    <w:rsid w:val="00215E57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0CB8"/>
    <w:rsid w:val="0022182C"/>
    <w:rsid w:val="002219FF"/>
    <w:rsid w:val="00221FAC"/>
    <w:rsid w:val="0022208A"/>
    <w:rsid w:val="0022292C"/>
    <w:rsid w:val="00222A24"/>
    <w:rsid w:val="002230AC"/>
    <w:rsid w:val="00223963"/>
    <w:rsid w:val="00223CF4"/>
    <w:rsid w:val="00224515"/>
    <w:rsid w:val="00224651"/>
    <w:rsid w:val="00224890"/>
    <w:rsid w:val="00225E0F"/>
    <w:rsid w:val="00226B42"/>
    <w:rsid w:val="00226DBD"/>
    <w:rsid w:val="002273E0"/>
    <w:rsid w:val="0022777A"/>
    <w:rsid w:val="00230BD3"/>
    <w:rsid w:val="00230D56"/>
    <w:rsid w:val="00230FF6"/>
    <w:rsid w:val="00231EDF"/>
    <w:rsid w:val="002323BA"/>
    <w:rsid w:val="00232E4E"/>
    <w:rsid w:val="002339A4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08D"/>
    <w:rsid w:val="0024336D"/>
    <w:rsid w:val="00243A29"/>
    <w:rsid w:val="00243DD1"/>
    <w:rsid w:val="00244051"/>
    <w:rsid w:val="00244523"/>
    <w:rsid w:val="00244C65"/>
    <w:rsid w:val="002457F4"/>
    <w:rsid w:val="0024595D"/>
    <w:rsid w:val="00245D1F"/>
    <w:rsid w:val="00245D68"/>
    <w:rsid w:val="002465B8"/>
    <w:rsid w:val="002467CB"/>
    <w:rsid w:val="0024683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93D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15B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65F"/>
    <w:rsid w:val="002639C3"/>
    <w:rsid w:val="00263C24"/>
    <w:rsid w:val="00263E32"/>
    <w:rsid w:val="00263E76"/>
    <w:rsid w:val="00264FA6"/>
    <w:rsid w:val="00265AA4"/>
    <w:rsid w:val="00265E53"/>
    <w:rsid w:val="00265E60"/>
    <w:rsid w:val="00266A44"/>
    <w:rsid w:val="00267207"/>
    <w:rsid w:val="0027010B"/>
    <w:rsid w:val="002703BB"/>
    <w:rsid w:val="00270586"/>
    <w:rsid w:val="00270D37"/>
    <w:rsid w:val="00271DB1"/>
    <w:rsid w:val="00272511"/>
    <w:rsid w:val="00272C40"/>
    <w:rsid w:val="0027301D"/>
    <w:rsid w:val="00274368"/>
    <w:rsid w:val="00274870"/>
    <w:rsid w:val="00274BC1"/>
    <w:rsid w:val="00275263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0A7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44F6"/>
    <w:rsid w:val="002B56AE"/>
    <w:rsid w:val="002B5D3E"/>
    <w:rsid w:val="002B6B24"/>
    <w:rsid w:val="002B6E12"/>
    <w:rsid w:val="002B6F44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C6"/>
    <w:rsid w:val="002D52F7"/>
    <w:rsid w:val="002D5749"/>
    <w:rsid w:val="002D588F"/>
    <w:rsid w:val="002D58BA"/>
    <w:rsid w:val="002D5929"/>
    <w:rsid w:val="002D5ACB"/>
    <w:rsid w:val="002D5CD5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23A"/>
    <w:rsid w:val="002E0358"/>
    <w:rsid w:val="002E0673"/>
    <w:rsid w:val="002E071B"/>
    <w:rsid w:val="002E0B1B"/>
    <w:rsid w:val="002E1C2F"/>
    <w:rsid w:val="002E1DEE"/>
    <w:rsid w:val="002E2462"/>
    <w:rsid w:val="002E308B"/>
    <w:rsid w:val="002E30AE"/>
    <w:rsid w:val="002E3456"/>
    <w:rsid w:val="002E3469"/>
    <w:rsid w:val="002E3818"/>
    <w:rsid w:val="002E41A4"/>
    <w:rsid w:val="002E4371"/>
    <w:rsid w:val="002E4AB1"/>
    <w:rsid w:val="002E4C7A"/>
    <w:rsid w:val="002E5080"/>
    <w:rsid w:val="002E56C8"/>
    <w:rsid w:val="002E6019"/>
    <w:rsid w:val="002E62C8"/>
    <w:rsid w:val="002E6354"/>
    <w:rsid w:val="002E6498"/>
    <w:rsid w:val="002E6D97"/>
    <w:rsid w:val="002E7211"/>
    <w:rsid w:val="002E7C3D"/>
    <w:rsid w:val="002F0113"/>
    <w:rsid w:val="002F0570"/>
    <w:rsid w:val="002F05E9"/>
    <w:rsid w:val="002F15E1"/>
    <w:rsid w:val="002F1627"/>
    <w:rsid w:val="002F1661"/>
    <w:rsid w:val="002F1DEC"/>
    <w:rsid w:val="002F2A91"/>
    <w:rsid w:val="002F2F9B"/>
    <w:rsid w:val="002F375E"/>
    <w:rsid w:val="002F3898"/>
    <w:rsid w:val="002F3C7C"/>
    <w:rsid w:val="002F3CD0"/>
    <w:rsid w:val="002F469D"/>
    <w:rsid w:val="002F49A3"/>
    <w:rsid w:val="002F49C8"/>
    <w:rsid w:val="002F4CF0"/>
    <w:rsid w:val="002F4FF1"/>
    <w:rsid w:val="002F5201"/>
    <w:rsid w:val="002F5644"/>
    <w:rsid w:val="002F59CC"/>
    <w:rsid w:val="002F59FE"/>
    <w:rsid w:val="002F5AD5"/>
    <w:rsid w:val="002F5CE1"/>
    <w:rsid w:val="002F6597"/>
    <w:rsid w:val="002F6A69"/>
    <w:rsid w:val="002F7119"/>
    <w:rsid w:val="002F76A6"/>
    <w:rsid w:val="002F7894"/>
    <w:rsid w:val="002F7D79"/>
    <w:rsid w:val="00301B10"/>
    <w:rsid w:val="00301E6B"/>
    <w:rsid w:val="00301E84"/>
    <w:rsid w:val="00302577"/>
    <w:rsid w:val="003028AD"/>
    <w:rsid w:val="00302E64"/>
    <w:rsid w:val="00302EC9"/>
    <w:rsid w:val="00303E89"/>
    <w:rsid w:val="00303EEF"/>
    <w:rsid w:val="00304543"/>
    <w:rsid w:val="003046F9"/>
    <w:rsid w:val="00304FE3"/>
    <w:rsid w:val="00304FF7"/>
    <w:rsid w:val="0030541C"/>
    <w:rsid w:val="0030594B"/>
    <w:rsid w:val="00305C84"/>
    <w:rsid w:val="00305E1C"/>
    <w:rsid w:val="003063F3"/>
    <w:rsid w:val="00306592"/>
    <w:rsid w:val="003069DD"/>
    <w:rsid w:val="00307202"/>
    <w:rsid w:val="003079F9"/>
    <w:rsid w:val="00307A55"/>
    <w:rsid w:val="00307F35"/>
    <w:rsid w:val="00310249"/>
    <w:rsid w:val="003104A9"/>
    <w:rsid w:val="00310AAD"/>
    <w:rsid w:val="003111C7"/>
    <w:rsid w:val="003112BB"/>
    <w:rsid w:val="003116FA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102"/>
    <w:rsid w:val="003258C2"/>
    <w:rsid w:val="003267D2"/>
    <w:rsid w:val="00326985"/>
    <w:rsid w:val="00326A18"/>
    <w:rsid w:val="00327333"/>
    <w:rsid w:val="00330385"/>
    <w:rsid w:val="0033045C"/>
    <w:rsid w:val="00330886"/>
    <w:rsid w:val="00330BE5"/>
    <w:rsid w:val="003310F4"/>
    <w:rsid w:val="003318A6"/>
    <w:rsid w:val="00331C46"/>
    <w:rsid w:val="00331C5A"/>
    <w:rsid w:val="00331E9E"/>
    <w:rsid w:val="00331F08"/>
    <w:rsid w:val="00332837"/>
    <w:rsid w:val="00332D54"/>
    <w:rsid w:val="00332FB6"/>
    <w:rsid w:val="0033337E"/>
    <w:rsid w:val="00334303"/>
    <w:rsid w:val="00334C22"/>
    <w:rsid w:val="003350FD"/>
    <w:rsid w:val="00335C07"/>
    <w:rsid w:val="00336046"/>
    <w:rsid w:val="0033703B"/>
    <w:rsid w:val="0033707A"/>
    <w:rsid w:val="00337179"/>
    <w:rsid w:val="0033751D"/>
    <w:rsid w:val="003376C0"/>
    <w:rsid w:val="00337D56"/>
    <w:rsid w:val="00337F62"/>
    <w:rsid w:val="0034006B"/>
    <w:rsid w:val="003400B5"/>
    <w:rsid w:val="003401F0"/>
    <w:rsid w:val="00340475"/>
    <w:rsid w:val="00340939"/>
    <w:rsid w:val="00340C73"/>
    <w:rsid w:val="00340FFF"/>
    <w:rsid w:val="00341691"/>
    <w:rsid w:val="00341821"/>
    <w:rsid w:val="003418BA"/>
    <w:rsid w:val="00341DC3"/>
    <w:rsid w:val="00341EF6"/>
    <w:rsid w:val="00342234"/>
    <w:rsid w:val="0034337E"/>
    <w:rsid w:val="00343471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0C81"/>
    <w:rsid w:val="0035100F"/>
    <w:rsid w:val="00351673"/>
    <w:rsid w:val="003516A2"/>
    <w:rsid w:val="003523C9"/>
    <w:rsid w:val="00352554"/>
    <w:rsid w:val="0035256B"/>
    <w:rsid w:val="0035278E"/>
    <w:rsid w:val="003529CE"/>
    <w:rsid w:val="00352D8C"/>
    <w:rsid w:val="003536BE"/>
    <w:rsid w:val="00353999"/>
    <w:rsid w:val="00353B2B"/>
    <w:rsid w:val="00354837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57A43"/>
    <w:rsid w:val="003600BC"/>
    <w:rsid w:val="00360482"/>
    <w:rsid w:val="00360670"/>
    <w:rsid w:val="0036101B"/>
    <w:rsid w:val="003610B8"/>
    <w:rsid w:val="0036235E"/>
    <w:rsid w:val="00362692"/>
    <w:rsid w:val="003626BE"/>
    <w:rsid w:val="0036289E"/>
    <w:rsid w:val="00363333"/>
    <w:rsid w:val="0036366F"/>
    <w:rsid w:val="003639B6"/>
    <w:rsid w:val="00363A9D"/>
    <w:rsid w:val="00363DB9"/>
    <w:rsid w:val="00364AE0"/>
    <w:rsid w:val="00364DF2"/>
    <w:rsid w:val="00365145"/>
    <w:rsid w:val="003651A9"/>
    <w:rsid w:val="00365499"/>
    <w:rsid w:val="00365862"/>
    <w:rsid w:val="00365C26"/>
    <w:rsid w:val="00367DB6"/>
    <w:rsid w:val="003717A9"/>
    <w:rsid w:val="0037257B"/>
    <w:rsid w:val="00372990"/>
    <w:rsid w:val="0037299E"/>
    <w:rsid w:val="00372B16"/>
    <w:rsid w:val="00372B2C"/>
    <w:rsid w:val="00372CAB"/>
    <w:rsid w:val="00372D37"/>
    <w:rsid w:val="00373E54"/>
    <w:rsid w:val="003741EB"/>
    <w:rsid w:val="00375DDE"/>
    <w:rsid w:val="003763F8"/>
    <w:rsid w:val="00376813"/>
    <w:rsid w:val="00376A44"/>
    <w:rsid w:val="0037745F"/>
    <w:rsid w:val="0037773C"/>
    <w:rsid w:val="00377938"/>
    <w:rsid w:val="00377E49"/>
    <w:rsid w:val="00377F9A"/>
    <w:rsid w:val="00380160"/>
    <w:rsid w:val="003801D3"/>
    <w:rsid w:val="003804D7"/>
    <w:rsid w:val="00380818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57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6BF2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A7F66"/>
    <w:rsid w:val="003B0077"/>
    <w:rsid w:val="003B0781"/>
    <w:rsid w:val="003B13F0"/>
    <w:rsid w:val="003B170D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33C"/>
    <w:rsid w:val="003B7CC9"/>
    <w:rsid w:val="003C001D"/>
    <w:rsid w:val="003C02AA"/>
    <w:rsid w:val="003C0ED6"/>
    <w:rsid w:val="003C128B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4F79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8B3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4C3"/>
    <w:rsid w:val="003D56E4"/>
    <w:rsid w:val="003D5EC0"/>
    <w:rsid w:val="003D6B97"/>
    <w:rsid w:val="003D6F20"/>
    <w:rsid w:val="003D73C9"/>
    <w:rsid w:val="003D7808"/>
    <w:rsid w:val="003D7A70"/>
    <w:rsid w:val="003D7D86"/>
    <w:rsid w:val="003E1227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3FF7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55C"/>
    <w:rsid w:val="003F0689"/>
    <w:rsid w:val="003F0CAB"/>
    <w:rsid w:val="003F1804"/>
    <w:rsid w:val="003F1AB3"/>
    <w:rsid w:val="003F22FA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963"/>
    <w:rsid w:val="003F4D39"/>
    <w:rsid w:val="003F5561"/>
    <w:rsid w:val="003F5FCB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2E8C"/>
    <w:rsid w:val="0040339A"/>
    <w:rsid w:val="00404B48"/>
    <w:rsid w:val="00406703"/>
    <w:rsid w:val="0040676B"/>
    <w:rsid w:val="00407B00"/>
    <w:rsid w:val="00407CE6"/>
    <w:rsid w:val="00407D6E"/>
    <w:rsid w:val="004104A3"/>
    <w:rsid w:val="00410E8F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69D1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4069"/>
    <w:rsid w:val="00434A01"/>
    <w:rsid w:val="004355B4"/>
    <w:rsid w:val="0043579C"/>
    <w:rsid w:val="00435F9B"/>
    <w:rsid w:val="00436638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0D7"/>
    <w:rsid w:val="00446171"/>
    <w:rsid w:val="004467D1"/>
    <w:rsid w:val="004470C5"/>
    <w:rsid w:val="0044772A"/>
    <w:rsid w:val="00450098"/>
    <w:rsid w:val="004500F5"/>
    <w:rsid w:val="00450432"/>
    <w:rsid w:val="00450483"/>
    <w:rsid w:val="0045050F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0BF"/>
    <w:rsid w:val="00462295"/>
    <w:rsid w:val="00462FA4"/>
    <w:rsid w:val="0046380B"/>
    <w:rsid w:val="00463BB8"/>
    <w:rsid w:val="00464340"/>
    <w:rsid w:val="004649FA"/>
    <w:rsid w:val="00464A3E"/>
    <w:rsid w:val="00464BEB"/>
    <w:rsid w:val="00465B2E"/>
    <w:rsid w:val="004664D5"/>
    <w:rsid w:val="00466A3A"/>
    <w:rsid w:val="00466B95"/>
    <w:rsid w:val="00467141"/>
    <w:rsid w:val="004672A6"/>
    <w:rsid w:val="0047048B"/>
    <w:rsid w:val="00470B7C"/>
    <w:rsid w:val="00470E1D"/>
    <w:rsid w:val="00471A30"/>
    <w:rsid w:val="00471A3D"/>
    <w:rsid w:val="00471CA1"/>
    <w:rsid w:val="004722E9"/>
    <w:rsid w:val="0047245E"/>
    <w:rsid w:val="0047270C"/>
    <w:rsid w:val="00473689"/>
    <w:rsid w:val="00473D6D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1EB0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248"/>
    <w:rsid w:val="004929C1"/>
    <w:rsid w:val="00492CE6"/>
    <w:rsid w:val="00492E4B"/>
    <w:rsid w:val="004937BC"/>
    <w:rsid w:val="004939E2"/>
    <w:rsid w:val="00494093"/>
    <w:rsid w:val="00494820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97D97"/>
    <w:rsid w:val="004A03F4"/>
    <w:rsid w:val="004A0573"/>
    <w:rsid w:val="004A092B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741"/>
    <w:rsid w:val="004B2B61"/>
    <w:rsid w:val="004B32BC"/>
    <w:rsid w:val="004B3B18"/>
    <w:rsid w:val="004B408E"/>
    <w:rsid w:val="004B41B1"/>
    <w:rsid w:val="004B4539"/>
    <w:rsid w:val="004B47E2"/>
    <w:rsid w:val="004B5EDA"/>
    <w:rsid w:val="004B5F0D"/>
    <w:rsid w:val="004B6B2A"/>
    <w:rsid w:val="004B7888"/>
    <w:rsid w:val="004B7989"/>
    <w:rsid w:val="004C0DED"/>
    <w:rsid w:val="004C108A"/>
    <w:rsid w:val="004C1C04"/>
    <w:rsid w:val="004C2311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36B"/>
    <w:rsid w:val="004D46FC"/>
    <w:rsid w:val="004D4850"/>
    <w:rsid w:val="004D4B94"/>
    <w:rsid w:val="004D4BFB"/>
    <w:rsid w:val="004D4D64"/>
    <w:rsid w:val="004D5405"/>
    <w:rsid w:val="004D553C"/>
    <w:rsid w:val="004D5711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007B"/>
    <w:rsid w:val="004E08BD"/>
    <w:rsid w:val="004E107F"/>
    <w:rsid w:val="004E1809"/>
    <w:rsid w:val="004E2437"/>
    <w:rsid w:val="004E257C"/>
    <w:rsid w:val="004E26F3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9D8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0037"/>
    <w:rsid w:val="0050127A"/>
    <w:rsid w:val="0050136A"/>
    <w:rsid w:val="0050160F"/>
    <w:rsid w:val="00501CB2"/>
    <w:rsid w:val="00502699"/>
    <w:rsid w:val="0050365F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840"/>
    <w:rsid w:val="005108F5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454"/>
    <w:rsid w:val="00515565"/>
    <w:rsid w:val="00515C4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8EB"/>
    <w:rsid w:val="00523CC5"/>
    <w:rsid w:val="0052445A"/>
    <w:rsid w:val="0052508B"/>
    <w:rsid w:val="00525296"/>
    <w:rsid w:val="00525C86"/>
    <w:rsid w:val="0052704C"/>
    <w:rsid w:val="005275E3"/>
    <w:rsid w:val="00527726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565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04C8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1AE9"/>
    <w:rsid w:val="0056254F"/>
    <w:rsid w:val="00562E4B"/>
    <w:rsid w:val="00563406"/>
    <w:rsid w:val="0056375F"/>
    <w:rsid w:val="00563ED8"/>
    <w:rsid w:val="005640E7"/>
    <w:rsid w:val="005642B8"/>
    <w:rsid w:val="00564600"/>
    <w:rsid w:val="0056491B"/>
    <w:rsid w:val="00564E3A"/>
    <w:rsid w:val="00564F38"/>
    <w:rsid w:val="00564F52"/>
    <w:rsid w:val="0056519E"/>
    <w:rsid w:val="005651BC"/>
    <w:rsid w:val="005652BE"/>
    <w:rsid w:val="00565DDF"/>
    <w:rsid w:val="00566387"/>
    <w:rsid w:val="00566467"/>
    <w:rsid w:val="00566881"/>
    <w:rsid w:val="00566C82"/>
    <w:rsid w:val="005671AE"/>
    <w:rsid w:val="005672FD"/>
    <w:rsid w:val="00567FE9"/>
    <w:rsid w:val="005701E7"/>
    <w:rsid w:val="005703B0"/>
    <w:rsid w:val="005704E4"/>
    <w:rsid w:val="0057196B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6A75"/>
    <w:rsid w:val="00577098"/>
    <w:rsid w:val="005770C3"/>
    <w:rsid w:val="0058024E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2A15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5D2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01F"/>
    <w:rsid w:val="005A16E1"/>
    <w:rsid w:val="005A1A4F"/>
    <w:rsid w:val="005A1E63"/>
    <w:rsid w:val="005A24FF"/>
    <w:rsid w:val="005A2955"/>
    <w:rsid w:val="005A2A00"/>
    <w:rsid w:val="005A378A"/>
    <w:rsid w:val="005A3861"/>
    <w:rsid w:val="005A4743"/>
    <w:rsid w:val="005A4957"/>
    <w:rsid w:val="005A5E3F"/>
    <w:rsid w:val="005A5EAF"/>
    <w:rsid w:val="005A7A5D"/>
    <w:rsid w:val="005B0355"/>
    <w:rsid w:val="005B058C"/>
    <w:rsid w:val="005B0C9A"/>
    <w:rsid w:val="005B0D34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D52"/>
    <w:rsid w:val="005C7E7D"/>
    <w:rsid w:val="005D02B1"/>
    <w:rsid w:val="005D0506"/>
    <w:rsid w:val="005D0C0D"/>
    <w:rsid w:val="005D1469"/>
    <w:rsid w:val="005D2036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091A"/>
    <w:rsid w:val="005E14AF"/>
    <w:rsid w:val="005E37E0"/>
    <w:rsid w:val="005E3AFF"/>
    <w:rsid w:val="005E3CF9"/>
    <w:rsid w:val="005E3FBC"/>
    <w:rsid w:val="005E4998"/>
    <w:rsid w:val="005E4C95"/>
    <w:rsid w:val="005E4D7B"/>
    <w:rsid w:val="005E57E2"/>
    <w:rsid w:val="005E59A9"/>
    <w:rsid w:val="005E5BAF"/>
    <w:rsid w:val="005E5C59"/>
    <w:rsid w:val="005E5CCD"/>
    <w:rsid w:val="005E66B7"/>
    <w:rsid w:val="005F060F"/>
    <w:rsid w:val="005F0DF2"/>
    <w:rsid w:val="005F0E7F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4AC5"/>
    <w:rsid w:val="005F4B7E"/>
    <w:rsid w:val="005F5AEE"/>
    <w:rsid w:val="005F644B"/>
    <w:rsid w:val="005F656B"/>
    <w:rsid w:val="005F716B"/>
    <w:rsid w:val="005F7F7A"/>
    <w:rsid w:val="00600106"/>
    <w:rsid w:val="006005DE"/>
    <w:rsid w:val="006008F0"/>
    <w:rsid w:val="00600A70"/>
    <w:rsid w:val="006017DC"/>
    <w:rsid w:val="0060188C"/>
    <w:rsid w:val="00601E29"/>
    <w:rsid w:val="00602211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7CC"/>
    <w:rsid w:val="00607E52"/>
    <w:rsid w:val="0061144F"/>
    <w:rsid w:val="006115FA"/>
    <w:rsid w:val="006118FD"/>
    <w:rsid w:val="00611C07"/>
    <w:rsid w:val="006129A6"/>
    <w:rsid w:val="00613DD5"/>
    <w:rsid w:val="00614084"/>
    <w:rsid w:val="0061432D"/>
    <w:rsid w:val="00614F6B"/>
    <w:rsid w:val="0061572F"/>
    <w:rsid w:val="00615A6C"/>
    <w:rsid w:val="00615B5B"/>
    <w:rsid w:val="0061636A"/>
    <w:rsid w:val="006168F9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721"/>
    <w:rsid w:val="00623A68"/>
    <w:rsid w:val="00623C31"/>
    <w:rsid w:val="0062440C"/>
    <w:rsid w:val="006244CD"/>
    <w:rsid w:val="006249E5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236"/>
    <w:rsid w:val="00633512"/>
    <w:rsid w:val="00633585"/>
    <w:rsid w:val="006338C4"/>
    <w:rsid w:val="00634179"/>
    <w:rsid w:val="00634309"/>
    <w:rsid w:val="006347B0"/>
    <w:rsid w:val="006348DC"/>
    <w:rsid w:val="00634BD6"/>
    <w:rsid w:val="00635017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2FE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B0E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C66"/>
    <w:rsid w:val="00656F09"/>
    <w:rsid w:val="00657C06"/>
    <w:rsid w:val="00657DD3"/>
    <w:rsid w:val="00660125"/>
    <w:rsid w:val="0066111B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5FC"/>
    <w:rsid w:val="006648A6"/>
    <w:rsid w:val="00664F59"/>
    <w:rsid w:val="00664F7A"/>
    <w:rsid w:val="0066518B"/>
    <w:rsid w:val="00665774"/>
    <w:rsid w:val="00665798"/>
    <w:rsid w:val="00665843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4E2"/>
    <w:rsid w:val="00672957"/>
    <w:rsid w:val="006729B7"/>
    <w:rsid w:val="00672C49"/>
    <w:rsid w:val="00672C83"/>
    <w:rsid w:val="0067365B"/>
    <w:rsid w:val="00673EDC"/>
    <w:rsid w:val="0067455B"/>
    <w:rsid w:val="00674661"/>
    <w:rsid w:val="0067469D"/>
    <w:rsid w:val="0067493A"/>
    <w:rsid w:val="00674B3C"/>
    <w:rsid w:val="0067519A"/>
    <w:rsid w:val="00675C68"/>
    <w:rsid w:val="0067606E"/>
    <w:rsid w:val="006761F6"/>
    <w:rsid w:val="0067630D"/>
    <w:rsid w:val="00676CFB"/>
    <w:rsid w:val="0067727E"/>
    <w:rsid w:val="0067746A"/>
    <w:rsid w:val="00677E43"/>
    <w:rsid w:val="0068017D"/>
    <w:rsid w:val="00680334"/>
    <w:rsid w:val="0068227D"/>
    <w:rsid w:val="00682437"/>
    <w:rsid w:val="006824E1"/>
    <w:rsid w:val="006828E4"/>
    <w:rsid w:val="00683E04"/>
    <w:rsid w:val="00684A50"/>
    <w:rsid w:val="006851BF"/>
    <w:rsid w:val="00685A31"/>
    <w:rsid w:val="00685D56"/>
    <w:rsid w:val="00685F2B"/>
    <w:rsid w:val="00686112"/>
    <w:rsid w:val="0068627F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90A"/>
    <w:rsid w:val="006A0E25"/>
    <w:rsid w:val="006A0E84"/>
    <w:rsid w:val="006A0F7F"/>
    <w:rsid w:val="006A1D1A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2BC"/>
    <w:rsid w:val="006B07A1"/>
    <w:rsid w:val="006B08E8"/>
    <w:rsid w:val="006B13CB"/>
    <w:rsid w:val="006B1ACA"/>
    <w:rsid w:val="006B20B3"/>
    <w:rsid w:val="006B21C8"/>
    <w:rsid w:val="006B2BD2"/>
    <w:rsid w:val="006B36FA"/>
    <w:rsid w:val="006B391E"/>
    <w:rsid w:val="006B3A1C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6E4F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832"/>
    <w:rsid w:val="006C7C11"/>
    <w:rsid w:val="006C7CD3"/>
    <w:rsid w:val="006D0727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3E2"/>
    <w:rsid w:val="006D645D"/>
    <w:rsid w:val="006D75BD"/>
    <w:rsid w:val="006D7D15"/>
    <w:rsid w:val="006E0456"/>
    <w:rsid w:val="006E0CE1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97A"/>
    <w:rsid w:val="006E5BF3"/>
    <w:rsid w:val="006E61CA"/>
    <w:rsid w:val="006E6638"/>
    <w:rsid w:val="006E7134"/>
    <w:rsid w:val="006E71A0"/>
    <w:rsid w:val="006E75B1"/>
    <w:rsid w:val="006E7641"/>
    <w:rsid w:val="006E7997"/>
    <w:rsid w:val="006E7A57"/>
    <w:rsid w:val="006E7ED3"/>
    <w:rsid w:val="006E7FA1"/>
    <w:rsid w:val="006F00FD"/>
    <w:rsid w:val="006F02F8"/>
    <w:rsid w:val="006F1924"/>
    <w:rsid w:val="006F1CBD"/>
    <w:rsid w:val="006F1EC7"/>
    <w:rsid w:val="006F2399"/>
    <w:rsid w:val="006F27EC"/>
    <w:rsid w:val="006F2925"/>
    <w:rsid w:val="006F2C34"/>
    <w:rsid w:val="006F2E73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988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17F25"/>
    <w:rsid w:val="00720375"/>
    <w:rsid w:val="007207E2"/>
    <w:rsid w:val="007208DF"/>
    <w:rsid w:val="00721C3C"/>
    <w:rsid w:val="00721FB3"/>
    <w:rsid w:val="00722915"/>
    <w:rsid w:val="0072298D"/>
    <w:rsid w:val="00722F8E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7F4"/>
    <w:rsid w:val="00731A04"/>
    <w:rsid w:val="00732F6D"/>
    <w:rsid w:val="0073320B"/>
    <w:rsid w:val="00733500"/>
    <w:rsid w:val="007336C1"/>
    <w:rsid w:val="007339D4"/>
    <w:rsid w:val="00733B50"/>
    <w:rsid w:val="00734856"/>
    <w:rsid w:val="00734B54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3F0"/>
    <w:rsid w:val="00740E23"/>
    <w:rsid w:val="007411CC"/>
    <w:rsid w:val="0074161C"/>
    <w:rsid w:val="007418F3"/>
    <w:rsid w:val="00741D8B"/>
    <w:rsid w:val="00742787"/>
    <w:rsid w:val="00742F43"/>
    <w:rsid w:val="0074377A"/>
    <w:rsid w:val="00743BA4"/>
    <w:rsid w:val="00744FCD"/>
    <w:rsid w:val="007453CF"/>
    <w:rsid w:val="00745943"/>
    <w:rsid w:val="00745A5E"/>
    <w:rsid w:val="0074641A"/>
    <w:rsid w:val="00746BA0"/>
    <w:rsid w:val="00747143"/>
    <w:rsid w:val="00747326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61"/>
    <w:rsid w:val="007554A1"/>
    <w:rsid w:val="00755535"/>
    <w:rsid w:val="00755764"/>
    <w:rsid w:val="00755CE1"/>
    <w:rsid w:val="00755E1D"/>
    <w:rsid w:val="007561AB"/>
    <w:rsid w:val="00756443"/>
    <w:rsid w:val="007564C7"/>
    <w:rsid w:val="00756DDF"/>
    <w:rsid w:val="00756E27"/>
    <w:rsid w:val="00756EB2"/>
    <w:rsid w:val="00757C65"/>
    <w:rsid w:val="00757E14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4AD2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4E0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376"/>
    <w:rsid w:val="00783725"/>
    <w:rsid w:val="00784B25"/>
    <w:rsid w:val="00784BAD"/>
    <w:rsid w:val="00786343"/>
    <w:rsid w:val="0078653E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5D82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023"/>
    <w:rsid w:val="007B4392"/>
    <w:rsid w:val="007B45D3"/>
    <w:rsid w:val="007B4993"/>
    <w:rsid w:val="007B4D52"/>
    <w:rsid w:val="007B595A"/>
    <w:rsid w:val="007B5B44"/>
    <w:rsid w:val="007B5BCE"/>
    <w:rsid w:val="007B5DD3"/>
    <w:rsid w:val="007B65CC"/>
    <w:rsid w:val="007B6B0F"/>
    <w:rsid w:val="007B7383"/>
    <w:rsid w:val="007B7991"/>
    <w:rsid w:val="007B7A1B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522D"/>
    <w:rsid w:val="007C5919"/>
    <w:rsid w:val="007C6296"/>
    <w:rsid w:val="007C66A1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57"/>
    <w:rsid w:val="007D04CE"/>
    <w:rsid w:val="007D06D9"/>
    <w:rsid w:val="007D0C3D"/>
    <w:rsid w:val="007D116A"/>
    <w:rsid w:val="007D1426"/>
    <w:rsid w:val="007D164B"/>
    <w:rsid w:val="007D1670"/>
    <w:rsid w:val="007D1F40"/>
    <w:rsid w:val="007D22C8"/>
    <w:rsid w:val="007D2425"/>
    <w:rsid w:val="007D33D3"/>
    <w:rsid w:val="007D3866"/>
    <w:rsid w:val="007D3B89"/>
    <w:rsid w:val="007D416D"/>
    <w:rsid w:val="007D54A4"/>
    <w:rsid w:val="007D54C7"/>
    <w:rsid w:val="007D57E6"/>
    <w:rsid w:val="007D5934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64B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12F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33"/>
    <w:rsid w:val="008069B6"/>
    <w:rsid w:val="00807222"/>
    <w:rsid w:val="00807417"/>
    <w:rsid w:val="00807749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6BA"/>
    <w:rsid w:val="00812C4B"/>
    <w:rsid w:val="008133B9"/>
    <w:rsid w:val="00813D1F"/>
    <w:rsid w:val="00814243"/>
    <w:rsid w:val="008154BF"/>
    <w:rsid w:val="0081599A"/>
    <w:rsid w:val="008162FD"/>
    <w:rsid w:val="00816F2B"/>
    <w:rsid w:val="00817113"/>
    <w:rsid w:val="008179F3"/>
    <w:rsid w:val="00817EE2"/>
    <w:rsid w:val="00817F82"/>
    <w:rsid w:val="00820FF9"/>
    <w:rsid w:val="00821313"/>
    <w:rsid w:val="00821B88"/>
    <w:rsid w:val="00821D50"/>
    <w:rsid w:val="00821EF2"/>
    <w:rsid w:val="0082204B"/>
    <w:rsid w:val="00822077"/>
    <w:rsid w:val="00822B92"/>
    <w:rsid w:val="00822C17"/>
    <w:rsid w:val="00822CF1"/>
    <w:rsid w:val="00823478"/>
    <w:rsid w:val="00823B82"/>
    <w:rsid w:val="00823D8B"/>
    <w:rsid w:val="00825666"/>
    <w:rsid w:val="00825B8C"/>
    <w:rsid w:val="008264D8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20D0"/>
    <w:rsid w:val="0083347C"/>
    <w:rsid w:val="008335F1"/>
    <w:rsid w:val="008337AF"/>
    <w:rsid w:val="008339F0"/>
    <w:rsid w:val="00833A76"/>
    <w:rsid w:val="00833A7C"/>
    <w:rsid w:val="0083518D"/>
    <w:rsid w:val="00835753"/>
    <w:rsid w:val="0083578A"/>
    <w:rsid w:val="008360F3"/>
    <w:rsid w:val="008361B2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3E4D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1DBC"/>
    <w:rsid w:val="008524CD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28ED"/>
    <w:rsid w:val="00863246"/>
    <w:rsid w:val="008632FA"/>
    <w:rsid w:val="00863816"/>
    <w:rsid w:val="00863DC4"/>
    <w:rsid w:val="00863F6F"/>
    <w:rsid w:val="0086405C"/>
    <w:rsid w:val="008640F2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78"/>
    <w:rsid w:val="00871CE6"/>
    <w:rsid w:val="00872E46"/>
    <w:rsid w:val="00872F17"/>
    <w:rsid w:val="008736B0"/>
    <w:rsid w:val="00874340"/>
    <w:rsid w:val="00874655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7D1"/>
    <w:rsid w:val="008839EA"/>
    <w:rsid w:val="00883B60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5E51"/>
    <w:rsid w:val="008A61ED"/>
    <w:rsid w:val="008A64C7"/>
    <w:rsid w:val="008A6BAF"/>
    <w:rsid w:val="008A70DF"/>
    <w:rsid w:val="008A7764"/>
    <w:rsid w:val="008A7804"/>
    <w:rsid w:val="008A79E4"/>
    <w:rsid w:val="008B01A6"/>
    <w:rsid w:val="008B18C3"/>
    <w:rsid w:val="008B1A78"/>
    <w:rsid w:val="008B1BA7"/>
    <w:rsid w:val="008B1DE3"/>
    <w:rsid w:val="008B2D36"/>
    <w:rsid w:val="008B344A"/>
    <w:rsid w:val="008B3966"/>
    <w:rsid w:val="008B3978"/>
    <w:rsid w:val="008B39D7"/>
    <w:rsid w:val="008B39FC"/>
    <w:rsid w:val="008B5862"/>
    <w:rsid w:val="008B5A3D"/>
    <w:rsid w:val="008B5D90"/>
    <w:rsid w:val="008B5E7F"/>
    <w:rsid w:val="008B5F1D"/>
    <w:rsid w:val="008B5FC2"/>
    <w:rsid w:val="008B639E"/>
    <w:rsid w:val="008B655C"/>
    <w:rsid w:val="008B68F9"/>
    <w:rsid w:val="008B7106"/>
    <w:rsid w:val="008B7B85"/>
    <w:rsid w:val="008C0211"/>
    <w:rsid w:val="008C098D"/>
    <w:rsid w:val="008C0D88"/>
    <w:rsid w:val="008C1083"/>
    <w:rsid w:val="008C115C"/>
    <w:rsid w:val="008C123D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3DC"/>
    <w:rsid w:val="008C5885"/>
    <w:rsid w:val="008C5B58"/>
    <w:rsid w:val="008C5CBD"/>
    <w:rsid w:val="008C5E6E"/>
    <w:rsid w:val="008C5EAC"/>
    <w:rsid w:val="008C61B9"/>
    <w:rsid w:val="008C6421"/>
    <w:rsid w:val="008C6B2E"/>
    <w:rsid w:val="008C6E3A"/>
    <w:rsid w:val="008C7038"/>
    <w:rsid w:val="008C7776"/>
    <w:rsid w:val="008C7B40"/>
    <w:rsid w:val="008D0A78"/>
    <w:rsid w:val="008D14EC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497"/>
    <w:rsid w:val="008E1540"/>
    <w:rsid w:val="008E1FA8"/>
    <w:rsid w:val="008E2978"/>
    <w:rsid w:val="008E2FF2"/>
    <w:rsid w:val="008E3A88"/>
    <w:rsid w:val="008E41CD"/>
    <w:rsid w:val="008E4E79"/>
    <w:rsid w:val="008E518D"/>
    <w:rsid w:val="008E51F9"/>
    <w:rsid w:val="008E5C52"/>
    <w:rsid w:val="008E61D0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5896"/>
    <w:rsid w:val="008F604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5A82"/>
    <w:rsid w:val="009073ED"/>
    <w:rsid w:val="00907525"/>
    <w:rsid w:val="009078EC"/>
    <w:rsid w:val="00907B7F"/>
    <w:rsid w:val="00910617"/>
    <w:rsid w:val="00910B62"/>
    <w:rsid w:val="00910E7D"/>
    <w:rsid w:val="0091133D"/>
    <w:rsid w:val="0091157D"/>
    <w:rsid w:val="00911A8E"/>
    <w:rsid w:val="009122B6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9D3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AA3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403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055"/>
    <w:rsid w:val="009549CA"/>
    <w:rsid w:val="00954B17"/>
    <w:rsid w:val="00954BF5"/>
    <w:rsid w:val="00954FE2"/>
    <w:rsid w:val="0095573B"/>
    <w:rsid w:val="0095597A"/>
    <w:rsid w:val="0095746B"/>
    <w:rsid w:val="00957513"/>
    <w:rsid w:val="00957963"/>
    <w:rsid w:val="00957A62"/>
    <w:rsid w:val="00960032"/>
    <w:rsid w:val="00960919"/>
    <w:rsid w:val="00960FB0"/>
    <w:rsid w:val="009610FA"/>
    <w:rsid w:val="009612E4"/>
    <w:rsid w:val="00961BBD"/>
    <w:rsid w:val="00961C1B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209"/>
    <w:rsid w:val="00970322"/>
    <w:rsid w:val="0097083C"/>
    <w:rsid w:val="0097089C"/>
    <w:rsid w:val="00970908"/>
    <w:rsid w:val="009712F8"/>
    <w:rsid w:val="00971370"/>
    <w:rsid w:val="00971374"/>
    <w:rsid w:val="00972614"/>
    <w:rsid w:val="00972A6B"/>
    <w:rsid w:val="0097308D"/>
    <w:rsid w:val="009737EB"/>
    <w:rsid w:val="009737F4"/>
    <w:rsid w:val="009744E8"/>
    <w:rsid w:val="009748D6"/>
    <w:rsid w:val="009756B0"/>
    <w:rsid w:val="00975B59"/>
    <w:rsid w:val="00975F19"/>
    <w:rsid w:val="00976878"/>
    <w:rsid w:val="00976933"/>
    <w:rsid w:val="00976FB3"/>
    <w:rsid w:val="009773CC"/>
    <w:rsid w:val="00977439"/>
    <w:rsid w:val="00977788"/>
    <w:rsid w:val="00977CA5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737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A7A40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2A9"/>
    <w:rsid w:val="009B6567"/>
    <w:rsid w:val="009B6A91"/>
    <w:rsid w:val="009B6AD2"/>
    <w:rsid w:val="009B717A"/>
    <w:rsid w:val="009B74AC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6C68"/>
    <w:rsid w:val="009C78B7"/>
    <w:rsid w:val="009C7E9C"/>
    <w:rsid w:val="009D015D"/>
    <w:rsid w:val="009D017E"/>
    <w:rsid w:val="009D0BE4"/>
    <w:rsid w:val="009D0D47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5FE1"/>
    <w:rsid w:val="009D65C1"/>
    <w:rsid w:val="009D67B4"/>
    <w:rsid w:val="009D6A99"/>
    <w:rsid w:val="009D6AFB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5B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5DF2"/>
    <w:rsid w:val="00A0618F"/>
    <w:rsid w:val="00A0645D"/>
    <w:rsid w:val="00A06685"/>
    <w:rsid w:val="00A068EE"/>
    <w:rsid w:val="00A069C5"/>
    <w:rsid w:val="00A06ACB"/>
    <w:rsid w:val="00A06D17"/>
    <w:rsid w:val="00A06E8C"/>
    <w:rsid w:val="00A0750A"/>
    <w:rsid w:val="00A07945"/>
    <w:rsid w:val="00A0799B"/>
    <w:rsid w:val="00A07E14"/>
    <w:rsid w:val="00A100EA"/>
    <w:rsid w:val="00A101F6"/>
    <w:rsid w:val="00A10C64"/>
    <w:rsid w:val="00A10F0C"/>
    <w:rsid w:val="00A11B61"/>
    <w:rsid w:val="00A11FCC"/>
    <w:rsid w:val="00A1212E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0B8"/>
    <w:rsid w:val="00A213F3"/>
    <w:rsid w:val="00A21B7E"/>
    <w:rsid w:val="00A222EE"/>
    <w:rsid w:val="00A226EE"/>
    <w:rsid w:val="00A22F44"/>
    <w:rsid w:val="00A23599"/>
    <w:rsid w:val="00A2363D"/>
    <w:rsid w:val="00A23DA4"/>
    <w:rsid w:val="00A24C5D"/>
    <w:rsid w:val="00A254CE"/>
    <w:rsid w:val="00A2614F"/>
    <w:rsid w:val="00A26767"/>
    <w:rsid w:val="00A26F28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949"/>
    <w:rsid w:val="00A32B4D"/>
    <w:rsid w:val="00A32D85"/>
    <w:rsid w:val="00A32E66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E1D"/>
    <w:rsid w:val="00A37FA0"/>
    <w:rsid w:val="00A40761"/>
    <w:rsid w:val="00A40CB9"/>
    <w:rsid w:val="00A4122F"/>
    <w:rsid w:val="00A41826"/>
    <w:rsid w:val="00A41B3C"/>
    <w:rsid w:val="00A41B9B"/>
    <w:rsid w:val="00A42162"/>
    <w:rsid w:val="00A4229E"/>
    <w:rsid w:val="00A42371"/>
    <w:rsid w:val="00A42C00"/>
    <w:rsid w:val="00A431A6"/>
    <w:rsid w:val="00A440AA"/>
    <w:rsid w:val="00A4452E"/>
    <w:rsid w:val="00A44AFC"/>
    <w:rsid w:val="00A44B93"/>
    <w:rsid w:val="00A44EE7"/>
    <w:rsid w:val="00A451C5"/>
    <w:rsid w:val="00A45494"/>
    <w:rsid w:val="00A4569D"/>
    <w:rsid w:val="00A46FA5"/>
    <w:rsid w:val="00A47916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2E6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2B9"/>
    <w:rsid w:val="00A57A6B"/>
    <w:rsid w:val="00A57CFF"/>
    <w:rsid w:val="00A61618"/>
    <w:rsid w:val="00A61D12"/>
    <w:rsid w:val="00A61DAD"/>
    <w:rsid w:val="00A62210"/>
    <w:rsid w:val="00A62EAC"/>
    <w:rsid w:val="00A63212"/>
    <w:rsid w:val="00A63606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1C9C"/>
    <w:rsid w:val="00A72243"/>
    <w:rsid w:val="00A7247E"/>
    <w:rsid w:val="00A728D3"/>
    <w:rsid w:val="00A74B5C"/>
    <w:rsid w:val="00A752A3"/>
    <w:rsid w:val="00A752AE"/>
    <w:rsid w:val="00A7547E"/>
    <w:rsid w:val="00A761AB"/>
    <w:rsid w:val="00A76581"/>
    <w:rsid w:val="00A7677B"/>
    <w:rsid w:val="00A76E3F"/>
    <w:rsid w:val="00A770EB"/>
    <w:rsid w:val="00A773F7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2F6"/>
    <w:rsid w:val="00A875F4"/>
    <w:rsid w:val="00A905D3"/>
    <w:rsid w:val="00A90AB4"/>
    <w:rsid w:val="00A90F2F"/>
    <w:rsid w:val="00A912C6"/>
    <w:rsid w:val="00A915C1"/>
    <w:rsid w:val="00A91AB4"/>
    <w:rsid w:val="00A91DE8"/>
    <w:rsid w:val="00A91F90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3F20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A7E"/>
    <w:rsid w:val="00AB0C4B"/>
    <w:rsid w:val="00AB1BE8"/>
    <w:rsid w:val="00AB2650"/>
    <w:rsid w:val="00AB405D"/>
    <w:rsid w:val="00AB423F"/>
    <w:rsid w:val="00AB42EF"/>
    <w:rsid w:val="00AB4492"/>
    <w:rsid w:val="00AB4552"/>
    <w:rsid w:val="00AB4825"/>
    <w:rsid w:val="00AB4855"/>
    <w:rsid w:val="00AB48FD"/>
    <w:rsid w:val="00AB4C4D"/>
    <w:rsid w:val="00AB4D3B"/>
    <w:rsid w:val="00AB4D8C"/>
    <w:rsid w:val="00AB4EB5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A3F"/>
    <w:rsid w:val="00AC0DFF"/>
    <w:rsid w:val="00AC0E7E"/>
    <w:rsid w:val="00AC1517"/>
    <w:rsid w:val="00AC2267"/>
    <w:rsid w:val="00AC22B5"/>
    <w:rsid w:val="00AC25DF"/>
    <w:rsid w:val="00AC38D4"/>
    <w:rsid w:val="00AC3D8E"/>
    <w:rsid w:val="00AC4025"/>
    <w:rsid w:val="00AC45CA"/>
    <w:rsid w:val="00AC49FA"/>
    <w:rsid w:val="00AC5334"/>
    <w:rsid w:val="00AC56B0"/>
    <w:rsid w:val="00AC5BA2"/>
    <w:rsid w:val="00AC5CEA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9A4"/>
    <w:rsid w:val="00AE1A75"/>
    <w:rsid w:val="00AE21B5"/>
    <w:rsid w:val="00AE2CAC"/>
    <w:rsid w:val="00AE2F0F"/>
    <w:rsid w:val="00AE2F73"/>
    <w:rsid w:val="00AE3162"/>
    <w:rsid w:val="00AE4679"/>
    <w:rsid w:val="00AE47E6"/>
    <w:rsid w:val="00AE4C93"/>
    <w:rsid w:val="00AE53FB"/>
    <w:rsid w:val="00AE5498"/>
    <w:rsid w:val="00AE5786"/>
    <w:rsid w:val="00AE5957"/>
    <w:rsid w:val="00AE59AA"/>
    <w:rsid w:val="00AE6109"/>
    <w:rsid w:val="00AE6119"/>
    <w:rsid w:val="00AE648A"/>
    <w:rsid w:val="00AE6FAF"/>
    <w:rsid w:val="00AE724D"/>
    <w:rsid w:val="00AE7BBE"/>
    <w:rsid w:val="00AE7E91"/>
    <w:rsid w:val="00AF0448"/>
    <w:rsid w:val="00AF0554"/>
    <w:rsid w:val="00AF05A2"/>
    <w:rsid w:val="00AF0A2D"/>
    <w:rsid w:val="00AF1C18"/>
    <w:rsid w:val="00AF2185"/>
    <w:rsid w:val="00AF2516"/>
    <w:rsid w:val="00AF2810"/>
    <w:rsid w:val="00AF29E0"/>
    <w:rsid w:val="00AF31DD"/>
    <w:rsid w:val="00AF32B7"/>
    <w:rsid w:val="00AF5CBF"/>
    <w:rsid w:val="00AF628A"/>
    <w:rsid w:val="00AF66BB"/>
    <w:rsid w:val="00AF6A91"/>
    <w:rsid w:val="00AF6B39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41D"/>
    <w:rsid w:val="00B01E84"/>
    <w:rsid w:val="00B02427"/>
    <w:rsid w:val="00B033F1"/>
    <w:rsid w:val="00B03630"/>
    <w:rsid w:val="00B03859"/>
    <w:rsid w:val="00B03AD6"/>
    <w:rsid w:val="00B041FB"/>
    <w:rsid w:val="00B04203"/>
    <w:rsid w:val="00B045A3"/>
    <w:rsid w:val="00B055B3"/>
    <w:rsid w:val="00B0579E"/>
    <w:rsid w:val="00B06A6C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5ACF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BA0"/>
    <w:rsid w:val="00B21E34"/>
    <w:rsid w:val="00B21F4A"/>
    <w:rsid w:val="00B22788"/>
    <w:rsid w:val="00B2284E"/>
    <w:rsid w:val="00B228C3"/>
    <w:rsid w:val="00B22A24"/>
    <w:rsid w:val="00B230B0"/>
    <w:rsid w:val="00B247AD"/>
    <w:rsid w:val="00B247D0"/>
    <w:rsid w:val="00B250E9"/>
    <w:rsid w:val="00B253E0"/>
    <w:rsid w:val="00B25662"/>
    <w:rsid w:val="00B2672F"/>
    <w:rsid w:val="00B26F46"/>
    <w:rsid w:val="00B26FDF"/>
    <w:rsid w:val="00B2757A"/>
    <w:rsid w:val="00B27743"/>
    <w:rsid w:val="00B30165"/>
    <w:rsid w:val="00B30687"/>
    <w:rsid w:val="00B30852"/>
    <w:rsid w:val="00B3128F"/>
    <w:rsid w:val="00B31549"/>
    <w:rsid w:val="00B31DBC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3E4B"/>
    <w:rsid w:val="00B3497C"/>
    <w:rsid w:val="00B34B4D"/>
    <w:rsid w:val="00B35042"/>
    <w:rsid w:val="00B35BA7"/>
    <w:rsid w:val="00B35C33"/>
    <w:rsid w:val="00B35D15"/>
    <w:rsid w:val="00B35DC8"/>
    <w:rsid w:val="00B36925"/>
    <w:rsid w:val="00B36C4F"/>
    <w:rsid w:val="00B3701D"/>
    <w:rsid w:val="00B3720C"/>
    <w:rsid w:val="00B37487"/>
    <w:rsid w:val="00B3762D"/>
    <w:rsid w:val="00B376BC"/>
    <w:rsid w:val="00B40009"/>
    <w:rsid w:val="00B401E2"/>
    <w:rsid w:val="00B409FC"/>
    <w:rsid w:val="00B40B9B"/>
    <w:rsid w:val="00B40C77"/>
    <w:rsid w:val="00B40CBD"/>
    <w:rsid w:val="00B40D79"/>
    <w:rsid w:val="00B40E99"/>
    <w:rsid w:val="00B41DD6"/>
    <w:rsid w:val="00B422CC"/>
    <w:rsid w:val="00B436A5"/>
    <w:rsid w:val="00B43FF0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740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9BF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A52"/>
    <w:rsid w:val="00B75B02"/>
    <w:rsid w:val="00B7642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A5E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350"/>
    <w:rsid w:val="00BB068A"/>
    <w:rsid w:val="00BB07C6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275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3CE"/>
    <w:rsid w:val="00BB54CC"/>
    <w:rsid w:val="00BB577C"/>
    <w:rsid w:val="00BB776A"/>
    <w:rsid w:val="00BB79DF"/>
    <w:rsid w:val="00BC009E"/>
    <w:rsid w:val="00BC0C22"/>
    <w:rsid w:val="00BC1106"/>
    <w:rsid w:val="00BC1628"/>
    <w:rsid w:val="00BC1C00"/>
    <w:rsid w:val="00BC1C31"/>
    <w:rsid w:val="00BC1D6E"/>
    <w:rsid w:val="00BC2951"/>
    <w:rsid w:val="00BC2DC8"/>
    <w:rsid w:val="00BC2FE7"/>
    <w:rsid w:val="00BC47E5"/>
    <w:rsid w:val="00BC4A66"/>
    <w:rsid w:val="00BC51E1"/>
    <w:rsid w:val="00BC56CF"/>
    <w:rsid w:val="00BC5F93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0EEB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941"/>
    <w:rsid w:val="00BD3D90"/>
    <w:rsid w:val="00BD3E26"/>
    <w:rsid w:val="00BD4A5C"/>
    <w:rsid w:val="00BD531A"/>
    <w:rsid w:val="00BD570C"/>
    <w:rsid w:val="00BD5A4D"/>
    <w:rsid w:val="00BD5DC0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603"/>
    <w:rsid w:val="00BE771F"/>
    <w:rsid w:val="00BE796C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6FFC"/>
    <w:rsid w:val="00BF7274"/>
    <w:rsid w:val="00BF75C1"/>
    <w:rsid w:val="00BF76BA"/>
    <w:rsid w:val="00BF77E1"/>
    <w:rsid w:val="00BF7965"/>
    <w:rsid w:val="00BF7B1C"/>
    <w:rsid w:val="00C00428"/>
    <w:rsid w:val="00C00464"/>
    <w:rsid w:val="00C00726"/>
    <w:rsid w:val="00C00DC5"/>
    <w:rsid w:val="00C01964"/>
    <w:rsid w:val="00C01DC1"/>
    <w:rsid w:val="00C02EDF"/>
    <w:rsid w:val="00C03024"/>
    <w:rsid w:val="00C03C77"/>
    <w:rsid w:val="00C03C8B"/>
    <w:rsid w:val="00C03CAE"/>
    <w:rsid w:val="00C0416F"/>
    <w:rsid w:val="00C04592"/>
    <w:rsid w:val="00C047D1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503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488"/>
    <w:rsid w:val="00C2380E"/>
    <w:rsid w:val="00C23970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5EFC"/>
    <w:rsid w:val="00C26356"/>
    <w:rsid w:val="00C264CB"/>
    <w:rsid w:val="00C26951"/>
    <w:rsid w:val="00C26EB2"/>
    <w:rsid w:val="00C27521"/>
    <w:rsid w:val="00C275B2"/>
    <w:rsid w:val="00C27BD2"/>
    <w:rsid w:val="00C30A9D"/>
    <w:rsid w:val="00C31064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D6B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33E6"/>
    <w:rsid w:val="00C456FD"/>
    <w:rsid w:val="00C45A00"/>
    <w:rsid w:val="00C45B8A"/>
    <w:rsid w:val="00C45C12"/>
    <w:rsid w:val="00C46FF8"/>
    <w:rsid w:val="00C47447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97D"/>
    <w:rsid w:val="00C55A3E"/>
    <w:rsid w:val="00C56197"/>
    <w:rsid w:val="00C5675C"/>
    <w:rsid w:val="00C568BB"/>
    <w:rsid w:val="00C56A0A"/>
    <w:rsid w:val="00C56EAE"/>
    <w:rsid w:val="00C57031"/>
    <w:rsid w:val="00C572D9"/>
    <w:rsid w:val="00C60110"/>
    <w:rsid w:val="00C60165"/>
    <w:rsid w:val="00C60678"/>
    <w:rsid w:val="00C60C40"/>
    <w:rsid w:val="00C6133E"/>
    <w:rsid w:val="00C61A10"/>
    <w:rsid w:val="00C61A1A"/>
    <w:rsid w:val="00C61C09"/>
    <w:rsid w:val="00C621BF"/>
    <w:rsid w:val="00C63936"/>
    <w:rsid w:val="00C641A3"/>
    <w:rsid w:val="00C6453B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870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E15"/>
    <w:rsid w:val="00C81FF9"/>
    <w:rsid w:val="00C82714"/>
    <w:rsid w:val="00C82767"/>
    <w:rsid w:val="00C82836"/>
    <w:rsid w:val="00C82E73"/>
    <w:rsid w:val="00C844F2"/>
    <w:rsid w:val="00C84622"/>
    <w:rsid w:val="00C84AF8"/>
    <w:rsid w:val="00C850C8"/>
    <w:rsid w:val="00C858F6"/>
    <w:rsid w:val="00C85D25"/>
    <w:rsid w:val="00C85EF9"/>
    <w:rsid w:val="00C8617F"/>
    <w:rsid w:val="00C8663C"/>
    <w:rsid w:val="00C86C3B"/>
    <w:rsid w:val="00C86D05"/>
    <w:rsid w:val="00C905A8"/>
    <w:rsid w:val="00C90CD9"/>
    <w:rsid w:val="00C914E4"/>
    <w:rsid w:val="00C92CC2"/>
    <w:rsid w:val="00C92EFA"/>
    <w:rsid w:val="00C9304C"/>
    <w:rsid w:val="00C9324E"/>
    <w:rsid w:val="00C93E09"/>
    <w:rsid w:val="00C942BD"/>
    <w:rsid w:val="00C9464C"/>
    <w:rsid w:val="00C95398"/>
    <w:rsid w:val="00C9686C"/>
    <w:rsid w:val="00C96BFA"/>
    <w:rsid w:val="00C9744D"/>
    <w:rsid w:val="00C97A0C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4E63"/>
    <w:rsid w:val="00CA5700"/>
    <w:rsid w:val="00CA59AD"/>
    <w:rsid w:val="00CA5B0B"/>
    <w:rsid w:val="00CA5CEB"/>
    <w:rsid w:val="00CA61DE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EAD"/>
    <w:rsid w:val="00CB1F52"/>
    <w:rsid w:val="00CB21B8"/>
    <w:rsid w:val="00CB2405"/>
    <w:rsid w:val="00CB2A74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071"/>
    <w:rsid w:val="00CB63C6"/>
    <w:rsid w:val="00CB6FAD"/>
    <w:rsid w:val="00CB70A0"/>
    <w:rsid w:val="00CB75E5"/>
    <w:rsid w:val="00CB792C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2358"/>
    <w:rsid w:val="00CC3080"/>
    <w:rsid w:val="00CC3331"/>
    <w:rsid w:val="00CC3856"/>
    <w:rsid w:val="00CC4DC0"/>
    <w:rsid w:val="00CC523C"/>
    <w:rsid w:val="00CC5432"/>
    <w:rsid w:val="00CC5CD0"/>
    <w:rsid w:val="00CC604A"/>
    <w:rsid w:val="00CC6325"/>
    <w:rsid w:val="00CC6AEF"/>
    <w:rsid w:val="00CC6E0C"/>
    <w:rsid w:val="00CC73B6"/>
    <w:rsid w:val="00CC7F26"/>
    <w:rsid w:val="00CD025D"/>
    <w:rsid w:val="00CD08FA"/>
    <w:rsid w:val="00CD0BD3"/>
    <w:rsid w:val="00CD0F2F"/>
    <w:rsid w:val="00CD0F9E"/>
    <w:rsid w:val="00CD0FB1"/>
    <w:rsid w:val="00CD0FB8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3FA3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35EE"/>
    <w:rsid w:val="00CF3A6F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684A"/>
    <w:rsid w:val="00D070F3"/>
    <w:rsid w:val="00D07A22"/>
    <w:rsid w:val="00D07FCA"/>
    <w:rsid w:val="00D07FDE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0C8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5D35"/>
    <w:rsid w:val="00D267D7"/>
    <w:rsid w:val="00D26F3C"/>
    <w:rsid w:val="00D26FA4"/>
    <w:rsid w:val="00D2727D"/>
    <w:rsid w:val="00D278FE"/>
    <w:rsid w:val="00D279CE"/>
    <w:rsid w:val="00D309CC"/>
    <w:rsid w:val="00D30D7E"/>
    <w:rsid w:val="00D30DF7"/>
    <w:rsid w:val="00D31375"/>
    <w:rsid w:val="00D314B5"/>
    <w:rsid w:val="00D31BF2"/>
    <w:rsid w:val="00D32A76"/>
    <w:rsid w:val="00D336A2"/>
    <w:rsid w:val="00D3385A"/>
    <w:rsid w:val="00D33F71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04E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3E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D3E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28C"/>
    <w:rsid w:val="00D5680B"/>
    <w:rsid w:val="00D56D8C"/>
    <w:rsid w:val="00D60339"/>
    <w:rsid w:val="00D60348"/>
    <w:rsid w:val="00D60AAE"/>
    <w:rsid w:val="00D61A91"/>
    <w:rsid w:val="00D61B20"/>
    <w:rsid w:val="00D61E7F"/>
    <w:rsid w:val="00D62509"/>
    <w:rsid w:val="00D6256B"/>
    <w:rsid w:val="00D62712"/>
    <w:rsid w:val="00D62966"/>
    <w:rsid w:val="00D62D4D"/>
    <w:rsid w:val="00D636A8"/>
    <w:rsid w:val="00D63CC4"/>
    <w:rsid w:val="00D64392"/>
    <w:rsid w:val="00D64D91"/>
    <w:rsid w:val="00D65104"/>
    <w:rsid w:val="00D659AC"/>
    <w:rsid w:val="00D65CE8"/>
    <w:rsid w:val="00D65E08"/>
    <w:rsid w:val="00D65EDE"/>
    <w:rsid w:val="00D66D94"/>
    <w:rsid w:val="00D67594"/>
    <w:rsid w:val="00D677C4"/>
    <w:rsid w:val="00D67B6C"/>
    <w:rsid w:val="00D67C76"/>
    <w:rsid w:val="00D705FE"/>
    <w:rsid w:val="00D7060D"/>
    <w:rsid w:val="00D7072B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5FE7"/>
    <w:rsid w:val="00D76413"/>
    <w:rsid w:val="00D76898"/>
    <w:rsid w:val="00D76EBE"/>
    <w:rsid w:val="00D7743E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86750"/>
    <w:rsid w:val="00D86792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2EB3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A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A90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27BB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1"/>
    <w:rsid w:val="00DB629B"/>
    <w:rsid w:val="00DB62C9"/>
    <w:rsid w:val="00DB63E6"/>
    <w:rsid w:val="00DB64C0"/>
    <w:rsid w:val="00DB6B5C"/>
    <w:rsid w:val="00DB6DC2"/>
    <w:rsid w:val="00DB6F55"/>
    <w:rsid w:val="00DB720C"/>
    <w:rsid w:val="00DB781A"/>
    <w:rsid w:val="00DB7A69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3FA5"/>
    <w:rsid w:val="00DC3FAC"/>
    <w:rsid w:val="00DC428C"/>
    <w:rsid w:val="00DC47EF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C7B5D"/>
    <w:rsid w:val="00DC7F57"/>
    <w:rsid w:val="00DD018B"/>
    <w:rsid w:val="00DD051E"/>
    <w:rsid w:val="00DD07A6"/>
    <w:rsid w:val="00DD0807"/>
    <w:rsid w:val="00DD09DC"/>
    <w:rsid w:val="00DD12AC"/>
    <w:rsid w:val="00DD14CF"/>
    <w:rsid w:val="00DD1846"/>
    <w:rsid w:val="00DD19AA"/>
    <w:rsid w:val="00DD2B6B"/>
    <w:rsid w:val="00DD3490"/>
    <w:rsid w:val="00DD3779"/>
    <w:rsid w:val="00DD3DB4"/>
    <w:rsid w:val="00DD4DDB"/>
    <w:rsid w:val="00DD537F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0C2"/>
    <w:rsid w:val="00DE01AB"/>
    <w:rsid w:val="00DE0EF8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493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26D"/>
    <w:rsid w:val="00DF445F"/>
    <w:rsid w:val="00DF481A"/>
    <w:rsid w:val="00DF4AB7"/>
    <w:rsid w:val="00DF4F10"/>
    <w:rsid w:val="00DF5CBB"/>
    <w:rsid w:val="00DF6170"/>
    <w:rsid w:val="00DF6E42"/>
    <w:rsid w:val="00DF6FC8"/>
    <w:rsid w:val="00DF76BF"/>
    <w:rsid w:val="00DF787A"/>
    <w:rsid w:val="00DF7D2D"/>
    <w:rsid w:val="00E01202"/>
    <w:rsid w:val="00E01582"/>
    <w:rsid w:val="00E017C7"/>
    <w:rsid w:val="00E01F99"/>
    <w:rsid w:val="00E02104"/>
    <w:rsid w:val="00E027A8"/>
    <w:rsid w:val="00E02B3A"/>
    <w:rsid w:val="00E03DC2"/>
    <w:rsid w:val="00E04FB2"/>
    <w:rsid w:val="00E05267"/>
    <w:rsid w:val="00E0565C"/>
    <w:rsid w:val="00E06F17"/>
    <w:rsid w:val="00E079E4"/>
    <w:rsid w:val="00E108AD"/>
    <w:rsid w:val="00E10DE4"/>
    <w:rsid w:val="00E10EC6"/>
    <w:rsid w:val="00E11671"/>
    <w:rsid w:val="00E11814"/>
    <w:rsid w:val="00E12602"/>
    <w:rsid w:val="00E1352D"/>
    <w:rsid w:val="00E1353B"/>
    <w:rsid w:val="00E13757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ADA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4B6F"/>
    <w:rsid w:val="00E25A34"/>
    <w:rsid w:val="00E25BBC"/>
    <w:rsid w:val="00E260A8"/>
    <w:rsid w:val="00E26673"/>
    <w:rsid w:val="00E267AF"/>
    <w:rsid w:val="00E2687E"/>
    <w:rsid w:val="00E269BA"/>
    <w:rsid w:val="00E26E63"/>
    <w:rsid w:val="00E2730F"/>
    <w:rsid w:val="00E2786C"/>
    <w:rsid w:val="00E27A25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754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1C7"/>
    <w:rsid w:val="00E502A9"/>
    <w:rsid w:val="00E504DB"/>
    <w:rsid w:val="00E508E6"/>
    <w:rsid w:val="00E5097F"/>
    <w:rsid w:val="00E50AD3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563"/>
    <w:rsid w:val="00E548DB"/>
    <w:rsid w:val="00E54D9C"/>
    <w:rsid w:val="00E54E1F"/>
    <w:rsid w:val="00E559FE"/>
    <w:rsid w:val="00E55B93"/>
    <w:rsid w:val="00E55C9D"/>
    <w:rsid w:val="00E5604C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2D11"/>
    <w:rsid w:val="00E63A02"/>
    <w:rsid w:val="00E63B4F"/>
    <w:rsid w:val="00E644E6"/>
    <w:rsid w:val="00E6457B"/>
    <w:rsid w:val="00E64583"/>
    <w:rsid w:val="00E64CFF"/>
    <w:rsid w:val="00E65068"/>
    <w:rsid w:val="00E65390"/>
    <w:rsid w:val="00E65CC0"/>
    <w:rsid w:val="00E663E1"/>
    <w:rsid w:val="00E666BE"/>
    <w:rsid w:val="00E66954"/>
    <w:rsid w:val="00E66959"/>
    <w:rsid w:val="00E678E4"/>
    <w:rsid w:val="00E705D2"/>
    <w:rsid w:val="00E70781"/>
    <w:rsid w:val="00E70A11"/>
    <w:rsid w:val="00E70B11"/>
    <w:rsid w:val="00E70FE0"/>
    <w:rsid w:val="00E7110B"/>
    <w:rsid w:val="00E7144F"/>
    <w:rsid w:val="00E71A75"/>
    <w:rsid w:val="00E71D90"/>
    <w:rsid w:val="00E721EB"/>
    <w:rsid w:val="00E741B2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29C0"/>
    <w:rsid w:val="00E83A92"/>
    <w:rsid w:val="00E84D02"/>
    <w:rsid w:val="00E852B1"/>
    <w:rsid w:val="00E8584E"/>
    <w:rsid w:val="00E86102"/>
    <w:rsid w:val="00E8635D"/>
    <w:rsid w:val="00E8663A"/>
    <w:rsid w:val="00E868BA"/>
    <w:rsid w:val="00E87240"/>
    <w:rsid w:val="00E87ACB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6922"/>
    <w:rsid w:val="00E974DE"/>
    <w:rsid w:val="00E97A9B"/>
    <w:rsid w:val="00E97D10"/>
    <w:rsid w:val="00EA00BA"/>
    <w:rsid w:val="00EA0110"/>
    <w:rsid w:val="00EA083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79B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916"/>
    <w:rsid w:val="00EC1C18"/>
    <w:rsid w:val="00EC201D"/>
    <w:rsid w:val="00EC2C80"/>
    <w:rsid w:val="00EC35DF"/>
    <w:rsid w:val="00EC3FB3"/>
    <w:rsid w:val="00EC45E9"/>
    <w:rsid w:val="00EC518A"/>
    <w:rsid w:val="00EC5850"/>
    <w:rsid w:val="00EC5B48"/>
    <w:rsid w:val="00EC614A"/>
    <w:rsid w:val="00EC66F6"/>
    <w:rsid w:val="00EC6A66"/>
    <w:rsid w:val="00EC7B31"/>
    <w:rsid w:val="00EC7BF1"/>
    <w:rsid w:val="00EC7E1A"/>
    <w:rsid w:val="00ED0138"/>
    <w:rsid w:val="00ED0212"/>
    <w:rsid w:val="00ED0495"/>
    <w:rsid w:val="00ED098B"/>
    <w:rsid w:val="00ED0AC5"/>
    <w:rsid w:val="00ED0B73"/>
    <w:rsid w:val="00ED0C20"/>
    <w:rsid w:val="00ED16A0"/>
    <w:rsid w:val="00ED189E"/>
    <w:rsid w:val="00ED2DAE"/>
    <w:rsid w:val="00ED33C4"/>
    <w:rsid w:val="00ED3852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3CB1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F01C9"/>
    <w:rsid w:val="00EF0355"/>
    <w:rsid w:val="00EF0749"/>
    <w:rsid w:val="00EF1189"/>
    <w:rsid w:val="00EF1D1A"/>
    <w:rsid w:val="00EF2225"/>
    <w:rsid w:val="00EF27AC"/>
    <w:rsid w:val="00EF2CD7"/>
    <w:rsid w:val="00EF3143"/>
    <w:rsid w:val="00EF32CD"/>
    <w:rsid w:val="00EF384A"/>
    <w:rsid w:val="00EF3D1B"/>
    <w:rsid w:val="00EF3EA8"/>
    <w:rsid w:val="00EF402F"/>
    <w:rsid w:val="00EF41D1"/>
    <w:rsid w:val="00EF479C"/>
    <w:rsid w:val="00EF5298"/>
    <w:rsid w:val="00EF5C66"/>
    <w:rsid w:val="00EF5E2A"/>
    <w:rsid w:val="00EF61EF"/>
    <w:rsid w:val="00EF6697"/>
    <w:rsid w:val="00EF6B21"/>
    <w:rsid w:val="00EF6BD2"/>
    <w:rsid w:val="00EF750C"/>
    <w:rsid w:val="00F000C6"/>
    <w:rsid w:val="00F003CA"/>
    <w:rsid w:val="00F00A30"/>
    <w:rsid w:val="00F00CE2"/>
    <w:rsid w:val="00F00D90"/>
    <w:rsid w:val="00F00E9C"/>
    <w:rsid w:val="00F01722"/>
    <w:rsid w:val="00F020AA"/>
    <w:rsid w:val="00F028F2"/>
    <w:rsid w:val="00F02CD1"/>
    <w:rsid w:val="00F02DFF"/>
    <w:rsid w:val="00F0379B"/>
    <w:rsid w:val="00F04254"/>
    <w:rsid w:val="00F0454A"/>
    <w:rsid w:val="00F04F1E"/>
    <w:rsid w:val="00F05632"/>
    <w:rsid w:val="00F056F0"/>
    <w:rsid w:val="00F06591"/>
    <w:rsid w:val="00F065E9"/>
    <w:rsid w:val="00F066CC"/>
    <w:rsid w:val="00F06DBB"/>
    <w:rsid w:val="00F076EF"/>
    <w:rsid w:val="00F07A05"/>
    <w:rsid w:val="00F07AB9"/>
    <w:rsid w:val="00F100A0"/>
    <w:rsid w:val="00F10190"/>
    <w:rsid w:val="00F10518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235"/>
    <w:rsid w:val="00F15D64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C29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4D44"/>
    <w:rsid w:val="00F25428"/>
    <w:rsid w:val="00F25B3B"/>
    <w:rsid w:val="00F27474"/>
    <w:rsid w:val="00F27807"/>
    <w:rsid w:val="00F27830"/>
    <w:rsid w:val="00F27CBE"/>
    <w:rsid w:val="00F27DFC"/>
    <w:rsid w:val="00F3029D"/>
    <w:rsid w:val="00F30588"/>
    <w:rsid w:val="00F308A8"/>
    <w:rsid w:val="00F309C7"/>
    <w:rsid w:val="00F3209C"/>
    <w:rsid w:val="00F32581"/>
    <w:rsid w:val="00F32607"/>
    <w:rsid w:val="00F32B99"/>
    <w:rsid w:val="00F330A9"/>
    <w:rsid w:val="00F331CD"/>
    <w:rsid w:val="00F33D49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5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115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241"/>
    <w:rsid w:val="00F5494A"/>
    <w:rsid w:val="00F558C1"/>
    <w:rsid w:val="00F55EAD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515"/>
    <w:rsid w:val="00F60EA9"/>
    <w:rsid w:val="00F61504"/>
    <w:rsid w:val="00F618BC"/>
    <w:rsid w:val="00F61E7B"/>
    <w:rsid w:val="00F621C1"/>
    <w:rsid w:val="00F62472"/>
    <w:rsid w:val="00F624AA"/>
    <w:rsid w:val="00F62B63"/>
    <w:rsid w:val="00F632C0"/>
    <w:rsid w:val="00F63779"/>
    <w:rsid w:val="00F63930"/>
    <w:rsid w:val="00F6482D"/>
    <w:rsid w:val="00F64A78"/>
    <w:rsid w:val="00F64DC4"/>
    <w:rsid w:val="00F64E3E"/>
    <w:rsid w:val="00F65B7F"/>
    <w:rsid w:val="00F70228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359"/>
    <w:rsid w:val="00F74B4D"/>
    <w:rsid w:val="00F74BB0"/>
    <w:rsid w:val="00F75874"/>
    <w:rsid w:val="00F75964"/>
    <w:rsid w:val="00F75D78"/>
    <w:rsid w:val="00F75F11"/>
    <w:rsid w:val="00F761EC"/>
    <w:rsid w:val="00F76575"/>
    <w:rsid w:val="00F7704D"/>
    <w:rsid w:val="00F772D5"/>
    <w:rsid w:val="00F77B9F"/>
    <w:rsid w:val="00F80213"/>
    <w:rsid w:val="00F803AB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42C"/>
    <w:rsid w:val="00F96860"/>
    <w:rsid w:val="00F96C74"/>
    <w:rsid w:val="00F97142"/>
    <w:rsid w:val="00F973EC"/>
    <w:rsid w:val="00FA0573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273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107F"/>
    <w:rsid w:val="00FB25BE"/>
    <w:rsid w:val="00FB2897"/>
    <w:rsid w:val="00FB2C3B"/>
    <w:rsid w:val="00FB337A"/>
    <w:rsid w:val="00FB3479"/>
    <w:rsid w:val="00FB3609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5570"/>
    <w:rsid w:val="00FB6155"/>
    <w:rsid w:val="00FB6259"/>
    <w:rsid w:val="00FB6A54"/>
    <w:rsid w:val="00FB7450"/>
    <w:rsid w:val="00FB7D69"/>
    <w:rsid w:val="00FC00BC"/>
    <w:rsid w:val="00FC0399"/>
    <w:rsid w:val="00FC039B"/>
    <w:rsid w:val="00FC0853"/>
    <w:rsid w:val="00FC0BF1"/>
    <w:rsid w:val="00FC0EE1"/>
    <w:rsid w:val="00FC12F4"/>
    <w:rsid w:val="00FC16FD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140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9F9"/>
    <w:rsid w:val="00FE1CAE"/>
    <w:rsid w:val="00FE203F"/>
    <w:rsid w:val="00FE225B"/>
    <w:rsid w:val="00FE2443"/>
    <w:rsid w:val="00FE2A19"/>
    <w:rsid w:val="00FE343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619"/>
    <w:rsid w:val="00FE6AAE"/>
    <w:rsid w:val="00FE6FFA"/>
    <w:rsid w:val="00FE704D"/>
    <w:rsid w:val="00FE7411"/>
    <w:rsid w:val="00FE7686"/>
    <w:rsid w:val="00FE79AD"/>
    <w:rsid w:val="00FF029F"/>
    <w:rsid w:val="00FF1081"/>
    <w:rsid w:val="00FF12EA"/>
    <w:rsid w:val="00FF1502"/>
    <w:rsid w:val="00FF1977"/>
    <w:rsid w:val="00FF2349"/>
    <w:rsid w:val="00FF2493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232"/>
    <w:rsid w:val="00FF56EA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6" Type="http://schemas.openxmlformats.org/officeDocument/2006/relationships/image" Target="media/image4.png"/><Relationship Id="rId107" Type="http://schemas.openxmlformats.org/officeDocument/2006/relationships/image" Target="media/image95.pn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28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101.png"/><Relationship Id="rId118" Type="http://schemas.openxmlformats.org/officeDocument/2006/relationships/image" Target="media/image106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124" Type="http://schemas.openxmlformats.org/officeDocument/2006/relationships/image" Target="media/image112.png"/><Relationship Id="rId129" Type="http://schemas.openxmlformats.org/officeDocument/2006/relationships/theme" Target="theme/theme1.xml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49" Type="http://schemas.openxmlformats.org/officeDocument/2006/relationships/image" Target="media/image37.png"/><Relationship Id="rId114" Type="http://schemas.openxmlformats.org/officeDocument/2006/relationships/image" Target="media/image102.png"/><Relationship Id="rId119" Type="http://schemas.openxmlformats.org/officeDocument/2006/relationships/image" Target="media/image107.png"/><Relationship Id="rId44" Type="http://schemas.openxmlformats.org/officeDocument/2006/relationships/image" Target="media/image32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13" Type="http://schemas.openxmlformats.org/officeDocument/2006/relationships/hyperlink" Target="file:///C:\Users\XMG\Desktop\Master\Masterarbeit\IK_RL\Analyse_Problem_X_Y_Z_Stand_05_02.docx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120" Type="http://schemas.openxmlformats.org/officeDocument/2006/relationships/image" Target="media/image108.png"/><Relationship Id="rId125" Type="http://schemas.openxmlformats.org/officeDocument/2006/relationships/header" Target="header4.xml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header" Target="header5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3" Type="http://schemas.openxmlformats.org/officeDocument/2006/relationships/numbering" Target="numbering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10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5" Type="http://schemas.openxmlformats.org/officeDocument/2006/relationships/image" Target="media/image3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27" Type="http://schemas.openxmlformats.org/officeDocument/2006/relationships/footer" Target="footer2.xml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26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Props1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64</Pages>
  <Words>3958</Words>
  <Characters>24938</Characters>
  <Application>Microsoft Office Word</Application>
  <DocSecurity>0</DocSecurity>
  <Lines>207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28839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2544</cp:revision>
  <cp:lastPrinted>2018-12-04T10:07:00Z</cp:lastPrinted>
  <dcterms:created xsi:type="dcterms:W3CDTF">2020-08-04T13:10:00Z</dcterms:created>
  <dcterms:modified xsi:type="dcterms:W3CDTF">2021-02-18T14:34:00Z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